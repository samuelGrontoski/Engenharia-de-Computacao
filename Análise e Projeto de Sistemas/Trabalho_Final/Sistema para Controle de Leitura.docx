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13EA1" w14:textId="1DB70042" w:rsidR="00D8327F" w:rsidRPr="00612A3E" w:rsidRDefault="00DD6FCC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t>Sistema para Controle de Leitura</w:t>
      </w:r>
    </w:p>
    <w:p w14:paraId="7A5C7F63" w14:textId="77777777" w:rsidR="00D8327F" w:rsidRPr="00612A3E" w:rsidRDefault="00000000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fldChar w:fldCharType="begin"/>
      </w:r>
      <w:r w:rsidRPr="00612A3E">
        <w:rPr>
          <w:sz w:val="40"/>
          <w:szCs w:val="40"/>
        </w:rPr>
        <w:instrText xml:space="preserve"> TITLE  \* MERGEFORMAT </w:instrText>
      </w:r>
      <w:r w:rsidRPr="00612A3E">
        <w:rPr>
          <w:sz w:val="40"/>
          <w:szCs w:val="40"/>
        </w:rPr>
        <w:fldChar w:fldCharType="separate"/>
      </w:r>
      <w:r w:rsidR="00D8327F" w:rsidRPr="00612A3E">
        <w:rPr>
          <w:sz w:val="40"/>
          <w:szCs w:val="40"/>
        </w:rPr>
        <w:t>Especificação de Requisitos de Software</w:t>
      </w:r>
      <w:r w:rsidRPr="00612A3E">
        <w:rPr>
          <w:sz w:val="40"/>
          <w:szCs w:val="40"/>
        </w:rPr>
        <w:fldChar w:fldCharType="end"/>
      </w:r>
    </w:p>
    <w:p w14:paraId="498FF9D7" w14:textId="77777777" w:rsidR="00D8327F" w:rsidRDefault="00D8327F"/>
    <w:p w14:paraId="33709721" w14:textId="4E84D29D" w:rsidR="00D8327F" w:rsidRPr="00CB518A" w:rsidRDefault="00D8327F" w:rsidP="00612A3E">
      <w:pPr>
        <w:pStyle w:val="Ttulo"/>
        <w:jc w:val="right"/>
      </w:pPr>
      <w:r>
        <w:t>Data:</w:t>
      </w:r>
      <w:r w:rsidRPr="00FE2713">
        <w:rPr>
          <w:color w:val="FF0000"/>
        </w:rPr>
        <w:t xml:space="preserve"> </w:t>
      </w:r>
      <w:r w:rsidR="00A16721">
        <w:t>07</w:t>
      </w:r>
      <w:r w:rsidRPr="00CB518A">
        <w:t>/</w:t>
      </w:r>
      <w:r w:rsidR="00A16721">
        <w:t>02</w:t>
      </w:r>
      <w:r w:rsidRPr="00CB518A">
        <w:t>/</w:t>
      </w:r>
      <w:r w:rsidR="00FE7B5A">
        <w:t>2025</w:t>
      </w:r>
    </w:p>
    <w:p w14:paraId="0162A7A8" w14:textId="77777777" w:rsidR="00D8327F" w:rsidRDefault="00D8327F">
      <w:pPr>
        <w:jc w:val="right"/>
      </w:pPr>
    </w:p>
    <w:p w14:paraId="40C68344" w14:textId="77777777" w:rsidR="00D8327F" w:rsidRDefault="00D8327F">
      <w:pPr>
        <w:pStyle w:val="InfoBlue"/>
      </w:pPr>
    </w:p>
    <w:p w14:paraId="1AA69A21" w14:textId="77777777" w:rsidR="00D8327F" w:rsidRDefault="00D8327F">
      <w:pPr>
        <w:pStyle w:val="InfoBlue"/>
      </w:pPr>
      <w:r>
        <w:t xml:space="preserve"> </w:t>
      </w:r>
    </w:p>
    <w:p w14:paraId="04739B70" w14:textId="77777777" w:rsidR="00D8327F" w:rsidRDefault="00D8327F">
      <w:pPr>
        <w:pStyle w:val="Corpodetexto"/>
      </w:pPr>
    </w:p>
    <w:p w14:paraId="621EDB0C" w14:textId="77777777" w:rsidR="00D8327F" w:rsidRDefault="00D8327F">
      <w:pPr>
        <w:pStyle w:val="Corpodetexto"/>
        <w:sectPr w:rsidR="00D8327F" w:rsidSect="00471599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0"/>
          <w:szCs w:val="20"/>
          <w:lang w:eastAsia="en-US"/>
        </w:rPr>
        <w:id w:val="5612938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7E3CA8" w14:textId="31E747CD" w:rsidR="00E4204B" w:rsidRPr="009A0F13" w:rsidRDefault="00E4204B">
          <w:pPr>
            <w:pStyle w:val="CabealhodoSumri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9A0F1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Sumário</w:t>
          </w:r>
        </w:p>
        <w:p w14:paraId="2B9F45BD" w14:textId="56DB9267" w:rsidR="00552BFD" w:rsidRDefault="00E4204B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9A0F13">
            <w:rPr>
              <w:color w:val="000000" w:themeColor="text1"/>
              <w:sz w:val="24"/>
              <w:szCs w:val="24"/>
            </w:rPr>
            <w:fldChar w:fldCharType="begin"/>
          </w:r>
          <w:r w:rsidRPr="009A0F13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9A0F13">
            <w:rPr>
              <w:color w:val="000000" w:themeColor="text1"/>
              <w:sz w:val="24"/>
              <w:szCs w:val="24"/>
            </w:rPr>
            <w:fldChar w:fldCharType="separate"/>
          </w:r>
          <w:hyperlink w:anchor="_Toc189580180" w:history="1">
            <w:r w:rsidR="00552BFD" w:rsidRPr="00516009">
              <w:rPr>
                <w:rStyle w:val="Hyperlink"/>
                <w:bCs/>
                <w:noProof/>
              </w:rPr>
              <w:t>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Identificação do sistema: Controle de Leitura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_Toc189580180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3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184322CA" w14:textId="6B40803B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 w:righ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1" w:history="1">
            <w:r w:rsidR="00552BFD" w:rsidRPr="00516009">
              <w:rPr>
                <w:rStyle w:val="Hyperlink"/>
                <w:noProof/>
              </w:rPr>
              <w:t>1.1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Visão de Produto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_Toc189580181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3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629A6746" w14:textId="019C1724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2" w:history="1">
            <w:r w:rsidR="00552BFD" w:rsidRPr="00516009">
              <w:rPr>
                <w:rStyle w:val="Hyperlink"/>
                <w:noProof/>
              </w:rPr>
              <w:t>1.2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Escopo do Produto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_Toc189580182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3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5878E05A" w14:textId="470D9FF2" w:rsidR="00552BFD" w:rsidRDefault="00000000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3" w:history="1">
            <w:r w:rsidR="00552BFD" w:rsidRPr="00516009">
              <w:rPr>
                <w:rStyle w:val="Hyperlink"/>
                <w:bCs/>
                <w:noProof/>
              </w:rPr>
              <w:t>2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Diagramas de Atividades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_Toc189580183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4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3043BEDA" w14:textId="3D1F77E9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4" w:history="1">
            <w:r w:rsidR="00552BFD" w:rsidRPr="00516009">
              <w:rPr>
                <w:rStyle w:val="Hyperlink"/>
                <w:noProof/>
              </w:rPr>
              <w:t>2.1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Diagrama de Atividades Principal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_Toc189580184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4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31FD8916" w14:textId="12551E6A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5" w:history="1">
            <w:r w:rsidR="00552BFD" w:rsidRPr="00516009">
              <w:rPr>
                <w:rStyle w:val="Hyperlink"/>
                <w:noProof/>
              </w:rPr>
              <w:t>2.2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Subprocesso Minha Estante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_Toc189580185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5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6680ED4D" w14:textId="51B5B852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6" w:history="1">
            <w:r w:rsidR="00552BFD" w:rsidRPr="00516009">
              <w:rPr>
                <w:rStyle w:val="Hyperlink"/>
                <w:noProof/>
              </w:rPr>
              <w:t>2.3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Subprocesso Adicionar Livro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_Toc189580186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6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7B1C9AC8" w14:textId="47995A2D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7" w:history="1">
            <w:r w:rsidR="00552BFD" w:rsidRPr="00516009">
              <w:rPr>
                <w:rStyle w:val="Hyperlink"/>
                <w:noProof/>
              </w:rPr>
              <w:t>2.4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Subprocesso Adicionar Leitura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_Toc189580187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7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136AD582" w14:textId="6FAFD8B1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8" w:history="1">
            <w:r w:rsidR="00552BFD" w:rsidRPr="00516009">
              <w:rPr>
                <w:rStyle w:val="Hyperlink"/>
                <w:noProof/>
              </w:rPr>
              <w:t>2.5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Subprocesso Histórico de Leitura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_Toc189580188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8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048D909B" w14:textId="000B4215" w:rsidR="00552BFD" w:rsidRDefault="00000000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9" w:history="1">
            <w:r w:rsidR="00552BFD" w:rsidRPr="00516009">
              <w:rPr>
                <w:rStyle w:val="Hyperlink"/>
                <w:bCs/>
                <w:noProof/>
              </w:rPr>
              <w:t>3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Requisitos Funcionais e Não Funcionais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_Toc189580189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9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45F13C83" w14:textId="609C645A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0" w:history="1">
            <w:r w:rsidR="00552BFD" w:rsidRPr="00516009">
              <w:rPr>
                <w:rStyle w:val="Hyperlink"/>
                <w:noProof/>
              </w:rPr>
              <w:t>3.1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Requisitos Suplementares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_Toc189580190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11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52AB3BE4" w14:textId="4A70EBCB" w:rsidR="00552BFD" w:rsidRDefault="00000000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1" w:history="1">
            <w:r w:rsidR="00552BFD" w:rsidRPr="00516009">
              <w:rPr>
                <w:rStyle w:val="Hyperlink"/>
                <w:bCs/>
                <w:noProof/>
              </w:rPr>
              <w:t>4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Casos de Uso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_Toc189580191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12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0E256C8D" w14:textId="0B3280D0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2" w:history="1">
            <w:r w:rsidR="00552BFD" w:rsidRPr="00516009">
              <w:rPr>
                <w:rStyle w:val="Hyperlink"/>
                <w:noProof/>
              </w:rPr>
              <w:t>4.1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Expansão dos Casos de Uso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_Toc189580192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13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4CC22514" w14:textId="13441185" w:rsidR="00552BFD" w:rsidRDefault="00000000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3" w:history="1">
            <w:r w:rsidR="00552BFD" w:rsidRPr="00516009">
              <w:rPr>
                <w:rStyle w:val="Hyperlink"/>
                <w:bCs/>
                <w:noProof/>
              </w:rPr>
              <w:t>5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Diagramas de Sequência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_Toc189580193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17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4F155186" w14:textId="5E712D57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4" w:history="1">
            <w:r w:rsidR="00552BFD" w:rsidRPr="00516009">
              <w:rPr>
                <w:rStyle w:val="Hyperlink"/>
                <w:noProof/>
              </w:rPr>
              <w:t>5.1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Principal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_Toc189580194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17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7FE552AC" w14:textId="12F39719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5" w:history="1">
            <w:r w:rsidR="00552BFD" w:rsidRPr="00516009">
              <w:rPr>
                <w:rStyle w:val="Hyperlink"/>
                <w:noProof/>
              </w:rPr>
              <w:t>5.2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Adicionar Livro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_Toc189580195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18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1BA19E40" w14:textId="4398C38B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6" w:history="1">
            <w:r w:rsidR="00552BFD" w:rsidRPr="00516009">
              <w:rPr>
                <w:rStyle w:val="Hyperlink"/>
                <w:noProof/>
              </w:rPr>
              <w:t>5.3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Adicionar Leitura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_Toc189580196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18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2240CA34" w14:textId="4B128872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7" w:history="1">
            <w:r w:rsidR="00552BFD" w:rsidRPr="00516009">
              <w:rPr>
                <w:rStyle w:val="Hyperlink"/>
                <w:noProof/>
              </w:rPr>
              <w:t>5.4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Listar Livros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_Toc189580197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19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2A99F546" w14:textId="7C7F6023" w:rsidR="00552BFD" w:rsidRDefault="00000000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8" w:history="1">
            <w:r w:rsidR="00552BFD" w:rsidRPr="00516009">
              <w:rPr>
                <w:rStyle w:val="Hyperlink"/>
                <w:noProof/>
              </w:rPr>
              <w:t>5.5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Listar Leituras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_Toc189580198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20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6F6343BC" w14:textId="10B8C59B" w:rsidR="00552BFD" w:rsidRDefault="00000000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9" w:history="1">
            <w:r w:rsidR="00552BFD" w:rsidRPr="00516009">
              <w:rPr>
                <w:rStyle w:val="Hyperlink"/>
                <w:bCs/>
                <w:noProof/>
              </w:rPr>
              <w:t>6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Diagramas de Classes para o sistema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_Toc189580199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152419">
              <w:rPr>
                <w:noProof/>
                <w:webHidden/>
              </w:rPr>
              <w:t>21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00E9BBA6" w14:textId="4E2A842C" w:rsidR="00E4204B" w:rsidRDefault="00E4204B">
          <w:r w:rsidRPr="009A0F13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4A5C3AC" w14:textId="77777777" w:rsidR="00D8327F" w:rsidRDefault="00D8327F" w:rsidP="00685ADB">
      <w:pPr>
        <w:pStyle w:val="Ttulo"/>
      </w:pPr>
      <w:r>
        <w:br w:type="page"/>
      </w:r>
      <w:fldSimple w:instr=" TITLE  \* MERGEFORMAT ">
        <w:r>
          <w:t>Especificação de Requisitos de Software</w:t>
        </w:r>
      </w:fldSimple>
      <w:r>
        <w:t xml:space="preserve"> </w:t>
      </w:r>
    </w:p>
    <w:p w14:paraId="06A86C38" w14:textId="018C2E81" w:rsidR="00471599" w:rsidRPr="00685ADB" w:rsidRDefault="00471599" w:rsidP="00043804">
      <w:pPr>
        <w:pStyle w:val="Ttulo1"/>
        <w:numPr>
          <w:ilvl w:val="0"/>
          <w:numId w:val="6"/>
        </w:numPr>
        <w:rPr>
          <w:bCs/>
          <w:szCs w:val="24"/>
        </w:rPr>
      </w:pPr>
      <w:bookmarkStart w:id="0" w:name="_Toc189580180"/>
      <w:bookmarkStart w:id="1" w:name="_Toc256513224"/>
      <w:r w:rsidRPr="00685ADB">
        <w:t xml:space="preserve">Identificação do sistema: </w:t>
      </w:r>
      <w:r w:rsidR="00DD6FCC" w:rsidRPr="00685ADB">
        <w:t>Controle de Leitura</w:t>
      </w:r>
      <w:bookmarkEnd w:id="0"/>
    </w:p>
    <w:p w14:paraId="5BEDFE29" w14:textId="3C10E2E4" w:rsidR="003F5EDC" w:rsidRDefault="00557251" w:rsidP="003F5EDC">
      <w:pPr>
        <w:pStyle w:val="Ttulo1"/>
        <w:numPr>
          <w:ilvl w:val="1"/>
          <w:numId w:val="6"/>
        </w:numPr>
      </w:pPr>
      <w:bookmarkStart w:id="2" w:name="_Toc189580181"/>
      <w:r w:rsidRPr="00893914">
        <w:t>Visão de Produto</w:t>
      </w:r>
      <w:bookmarkEnd w:id="2"/>
      <w:r w:rsidRPr="00893914">
        <w:t xml:space="preserve"> </w:t>
      </w:r>
    </w:p>
    <w:p w14:paraId="6EDD1AEB" w14:textId="1A003215" w:rsidR="003F5EDC" w:rsidRDefault="003F5EDC">
      <w:pPr>
        <w:widowControl/>
        <w:spacing w:line="240" w:lineRule="auto"/>
        <w:rPr>
          <w:b/>
          <w:sz w:val="24"/>
        </w:rPr>
      </w:pPr>
    </w:p>
    <w:p w14:paraId="414BCAB6" w14:textId="2C080788" w:rsidR="006E173D" w:rsidRPr="00893914" w:rsidRDefault="006E173D" w:rsidP="00A9246A">
      <w:pPr>
        <w:spacing w:line="360" w:lineRule="auto"/>
        <w:contextualSpacing/>
        <w:jc w:val="both"/>
        <w:rPr>
          <w:bCs/>
          <w:color w:val="000000" w:themeColor="text1"/>
          <w:sz w:val="24"/>
          <w:szCs w:val="24"/>
        </w:rPr>
      </w:pPr>
      <w:r w:rsidRPr="00893914">
        <w:rPr>
          <w:bCs/>
          <w:color w:val="000000" w:themeColor="text1"/>
          <w:sz w:val="24"/>
          <w:szCs w:val="24"/>
        </w:rPr>
        <w:t xml:space="preserve">O sistema tem como objetivo principal gerenciar informações sobre </w:t>
      </w:r>
      <w:r w:rsidR="00676476" w:rsidRPr="00893914">
        <w:rPr>
          <w:bCs/>
          <w:color w:val="000000" w:themeColor="text1"/>
          <w:sz w:val="24"/>
          <w:szCs w:val="24"/>
        </w:rPr>
        <w:t>livros</w:t>
      </w:r>
      <w:r w:rsidR="00E72B6B">
        <w:rPr>
          <w:bCs/>
          <w:color w:val="000000" w:themeColor="text1"/>
          <w:sz w:val="24"/>
          <w:szCs w:val="24"/>
        </w:rPr>
        <w:t>,</w:t>
      </w:r>
      <w:r w:rsidR="00676476" w:rsidRPr="00893914">
        <w:rPr>
          <w:bCs/>
          <w:color w:val="000000" w:themeColor="text1"/>
          <w:sz w:val="24"/>
          <w:szCs w:val="24"/>
        </w:rPr>
        <w:t xml:space="preserve"> leituras realizadas e permitir o acompanhamento das atividades de leitura. O sistema também deve oferecer funcionalidades para registrar e organizar leituras em andamento ou concluídas.</w:t>
      </w:r>
    </w:p>
    <w:p w14:paraId="4D6A6B70" w14:textId="77777777" w:rsidR="00471599" w:rsidRDefault="00471599" w:rsidP="00471599">
      <w:pPr>
        <w:tabs>
          <w:tab w:val="left" w:pos="993"/>
        </w:tabs>
        <w:ind w:left="993"/>
        <w:jc w:val="both"/>
        <w:rPr>
          <w:sz w:val="24"/>
          <w:szCs w:val="24"/>
        </w:rPr>
      </w:pPr>
    </w:p>
    <w:p w14:paraId="350B9FDA" w14:textId="77777777" w:rsidR="003F5EDC" w:rsidRPr="003F5EDC" w:rsidRDefault="003F5EDC" w:rsidP="003F5EDC">
      <w:pPr>
        <w:pStyle w:val="Ttulo1"/>
        <w:numPr>
          <w:ilvl w:val="1"/>
          <w:numId w:val="6"/>
        </w:numPr>
      </w:pPr>
      <w:bookmarkStart w:id="3" w:name="_Toc189580182"/>
      <w:r>
        <w:t>Escopo do Produto</w:t>
      </w:r>
      <w:bookmarkEnd w:id="3"/>
    </w:p>
    <w:p w14:paraId="64402E6D" w14:textId="77777777" w:rsidR="003F5EDC" w:rsidRPr="00893914" w:rsidRDefault="003F5EDC" w:rsidP="003F5EDC">
      <w:pPr>
        <w:tabs>
          <w:tab w:val="left" w:pos="993"/>
        </w:tabs>
        <w:jc w:val="both"/>
        <w:rPr>
          <w:sz w:val="24"/>
          <w:szCs w:val="24"/>
        </w:rPr>
      </w:pPr>
    </w:p>
    <w:p w14:paraId="2932DDFA" w14:textId="03206DAA" w:rsidR="00E72B6B" w:rsidRDefault="00256DC1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gerencia livros, sessões de leitura e históricos. Os leitores poderão registrar informações </w:t>
      </w:r>
      <w:r w:rsidR="00F44C56">
        <w:rPr>
          <w:sz w:val="24"/>
          <w:szCs w:val="24"/>
        </w:rPr>
        <w:t>sobre os livros</w:t>
      </w:r>
      <w:r w:rsidR="00E72B6B">
        <w:rPr>
          <w:sz w:val="24"/>
          <w:szCs w:val="24"/>
        </w:rPr>
        <w:t xml:space="preserve"> e</w:t>
      </w:r>
      <w:r w:rsidRPr="00893914">
        <w:rPr>
          <w:sz w:val="24"/>
          <w:szCs w:val="24"/>
        </w:rPr>
        <w:t xml:space="preserve"> acompanhar leituras em andamento/concluída.</w:t>
      </w:r>
    </w:p>
    <w:p w14:paraId="0D005E8F" w14:textId="089E8AA6" w:rsidR="00676476" w:rsidRDefault="00893914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>O sistema deve armazenar informações de cada livro, incluindo título, autor(es), gênero, número de páginas</w:t>
      </w:r>
      <w:r w:rsidR="006019BA">
        <w:rPr>
          <w:sz w:val="24"/>
          <w:szCs w:val="24"/>
        </w:rPr>
        <w:t>,</w:t>
      </w:r>
      <w:r w:rsidRPr="00893914">
        <w:rPr>
          <w:sz w:val="24"/>
          <w:szCs w:val="24"/>
        </w:rPr>
        <w:t xml:space="preserve"> ano de publicação</w:t>
      </w:r>
      <w:r w:rsidR="006019BA">
        <w:rPr>
          <w:sz w:val="24"/>
          <w:szCs w:val="24"/>
        </w:rPr>
        <w:t xml:space="preserve"> e link da imagem da capa</w:t>
      </w:r>
      <w:r w:rsidRPr="00893914">
        <w:rPr>
          <w:sz w:val="24"/>
          <w:szCs w:val="24"/>
        </w:rPr>
        <w:t>.</w:t>
      </w:r>
    </w:p>
    <w:p w14:paraId="6DEF39E6" w14:textId="0A9C49B2" w:rsidR="00F44C56" w:rsidRDefault="00F44C56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deve armazenar </w:t>
      </w:r>
      <w:r>
        <w:rPr>
          <w:sz w:val="24"/>
          <w:szCs w:val="24"/>
        </w:rPr>
        <w:t xml:space="preserve">todos os livros registrados pelo leitor, como se fosse uma </w:t>
      </w:r>
      <w:r w:rsidR="00681AA3">
        <w:rPr>
          <w:sz w:val="24"/>
          <w:szCs w:val="24"/>
        </w:rPr>
        <w:t>estante de livros</w:t>
      </w:r>
      <w:r w:rsidRPr="00893914">
        <w:rPr>
          <w:sz w:val="24"/>
          <w:szCs w:val="24"/>
        </w:rPr>
        <w:t>.</w:t>
      </w:r>
    </w:p>
    <w:p w14:paraId="3A4194EE" w14:textId="737479F8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permitir que o leitor crie sessões de leitura para registrar o progresso em um livro. Cada sessão de leitura deve conter informações como o livro que está sendo lido, data de início e, se aplicável, data de conclusão e até que página foi lido.</w:t>
      </w:r>
    </w:p>
    <w:p w14:paraId="1F26F39B" w14:textId="6D65EE95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registrar o histórico de leituras de cada leitor, incluindo livros lidos, data de início e término, e progresso geral.</w:t>
      </w:r>
    </w:p>
    <w:p w14:paraId="55590631" w14:textId="77E68E0F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progresso de leitura deve ser com base na quantidade de páginas lidas de determinado livro, e a quantidade total de páginas do livro.</w:t>
      </w:r>
    </w:p>
    <w:p w14:paraId="7CDFFC46" w14:textId="5F38BD35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ter suporte para marcar livros como “Quero Ler”, “Lendo” ou “Lido”.</w:t>
      </w:r>
    </w:p>
    <w:p w14:paraId="2FF19BE5" w14:textId="0801DC5C" w:rsidR="00E8624F" w:rsidRDefault="00E8624F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Um leitor não pode registrar uma leitura como concluída se o progresso não atingir 100%.</w:t>
      </w:r>
    </w:p>
    <w:p w14:paraId="2D0FC8A3" w14:textId="08A25930" w:rsidR="00E8624F" w:rsidRPr="00893914" w:rsidRDefault="00E8624F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Sessões de leitura só podem ser criadas para livros cadastrados no sistema.</w:t>
      </w:r>
    </w:p>
    <w:p w14:paraId="0CBCA458" w14:textId="62385A9B" w:rsidR="00471599" w:rsidRDefault="00471599" w:rsidP="005F7E1F">
      <w:pPr>
        <w:tabs>
          <w:tab w:val="left" w:pos="284"/>
        </w:tabs>
        <w:ind w:left="284" w:hanging="284"/>
        <w:jc w:val="center"/>
      </w:pPr>
    </w:p>
    <w:p w14:paraId="3FC226EA" w14:textId="77777777" w:rsidR="00402DBD" w:rsidRDefault="00402DBD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493775CC" w14:textId="179D99E9" w:rsidR="00FA4A94" w:rsidRPr="00FA4A94" w:rsidRDefault="00471599" w:rsidP="00FA4A94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4" w:name="_Toc189580183"/>
      <w:r w:rsidRPr="005F509F">
        <w:rPr>
          <w:rStyle w:val="Forte"/>
          <w:b/>
          <w:bCs w:val="0"/>
        </w:rPr>
        <w:lastRenderedPageBreak/>
        <w:t>Diagramas de Atividades</w:t>
      </w:r>
      <w:bookmarkEnd w:id="4"/>
    </w:p>
    <w:p w14:paraId="58BEDA6A" w14:textId="1EB146B1" w:rsidR="00FA4A94" w:rsidRDefault="00FA4A94" w:rsidP="00FA4A94">
      <w:pPr>
        <w:pStyle w:val="Ttulo1"/>
        <w:numPr>
          <w:ilvl w:val="1"/>
          <w:numId w:val="6"/>
        </w:numPr>
      </w:pPr>
      <w:bookmarkStart w:id="5" w:name="_Toc189580184"/>
      <w:r>
        <w:t>Diagrama de Atividades Principal</w:t>
      </w:r>
      <w:bookmarkEnd w:id="5"/>
    </w:p>
    <w:p w14:paraId="03277C19" w14:textId="77777777" w:rsidR="002A1F72" w:rsidRPr="002A1F72" w:rsidRDefault="002A1F72" w:rsidP="002A1F72">
      <w:pPr>
        <w:pStyle w:val="Subttulo"/>
      </w:pPr>
    </w:p>
    <w:p w14:paraId="2C4DFB04" w14:textId="77777777" w:rsidR="00136F7E" w:rsidRDefault="00FA78B4" w:rsidP="00E33B95">
      <w:pPr>
        <w:keepNext/>
        <w:tabs>
          <w:tab w:val="left" w:pos="284"/>
        </w:tabs>
        <w:ind w:left="284" w:hanging="284"/>
        <w:jc w:val="center"/>
      </w:pPr>
      <w:r>
        <w:rPr>
          <w:noProof/>
        </w:rPr>
        <w:drawing>
          <wp:inline distT="0" distB="0" distL="0" distR="0" wp14:anchorId="05EDA252" wp14:editId="3096A30D">
            <wp:extent cx="5943600" cy="3760745"/>
            <wp:effectExtent l="0" t="0" r="0" b="0"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9DCC" w14:textId="2C02C534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1</w:t>
      </w:r>
      <w:r>
        <w:fldChar w:fldCharType="end"/>
      </w:r>
      <w:r>
        <w:t xml:space="preserve"> - Diagrama de Atividades Principal</w:t>
      </w:r>
      <w:r w:rsidR="00B15864">
        <w:t xml:space="preserve"> – Acervo pessoal</w:t>
      </w:r>
    </w:p>
    <w:p w14:paraId="2CCF339A" w14:textId="378CB6CF" w:rsidR="00FA78B4" w:rsidRPr="00136F7E" w:rsidRDefault="00FA78B4" w:rsidP="00136F7E">
      <w:pPr>
        <w:keepNext/>
        <w:tabs>
          <w:tab w:val="left" w:pos="284"/>
        </w:tabs>
        <w:ind w:left="284" w:hanging="284"/>
      </w:pPr>
      <w:r>
        <w:rPr>
          <w:b/>
        </w:rPr>
        <w:br w:type="page"/>
      </w:r>
    </w:p>
    <w:p w14:paraId="76C5312D" w14:textId="78831E06" w:rsidR="00FA4A94" w:rsidRDefault="00FA4A94" w:rsidP="00FA4A94">
      <w:pPr>
        <w:pStyle w:val="Ttulo1"/>
        <w:numPr>
          <w:ilvl w:val="1"/>
          <w:numId w:val="6"/>
        </w:numPr>
      </w:pPr>
      <w:bookmarkStart w:id="6" w:name="_Toc189580185"/>
      <w:r>
        <w:lastRenderedPageBreak/>
        <w:t>Subprocesso Minha Estante</w:t>
      </w:r>
      <w:bookmarkEnd w:id="6"/>
    </w:p>
    <w:p w14:paraId="70452ED9" w14:textId="604EA6C9" w:rsidR="002A1F72" w:rsidRPr="00FA4A94" w:rsidRDefault="002A1F72" w:rsidP="00FA4A94">
      <w:pPr>
        <w:widowControl/>
        <w:spacing w:line="240" w:lineRule="auto"/>
        <w:rPr>
          <w:b/>
          <w:sz w:val="24"/>
        </w:rPr>
      </w:pPr>
    </w:p>
    <w:p w14:paraId="4B7F1D77" w14:textId="77777777" w:rsidR="00136F7E" w:rsidRDefault="00136F7E" w:rsidP="00E33B95">
      <w:pPr>
        <w:jc w:val="center"/>
      </w:pPr>
      <w:r>
        <w:rPr>
          <w:noProof/>
        </w:rPr>
        <w:drawing>
          <wp:inline distT="0" distB="0" distL="0" distR="0" wp14:anchorId="3686308E" wp14:editId="66876A72">
            <wp:extent cx="5943600" cy="4358005"/>
            <wp:effectExtent l="0" t="0" r="0" b="4445"/>
            <wp:docPr id="3" name="Imagem 3" descr="Diagrama Subprocesso Minha Es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 Subprocesso Minha Esta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9F" w14:textId="1348BB0E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2</w:t>
      </w:r>
      <w:r>
        <w:fldChar w:fldCharType="end"/>
      </w:r>
      <w:r>
        <w:t xml:space="preserve"> - Subprocesso Minha Estante - Acervo pessoal</w:t>
      </w:r>
    </w:p>
    <w:p w14:paraId="56A7F4A6" w14:textId="77777777" w:rsidR="00E33B95" w:rsidRDefault="00E33B95" w:rsidP="00E33B95"/>
    <w:p w14:paraId="3013F719" w14:textId="77777777" w:rsidR="00E33B95" w:rsidRDefault="00E33B95" w:rsidP="00E33B95">
      <w:pPr>
        <w:pStyle w:val="Subttulo"/>
      </w:pPr>
    </w:p>
    <w:p w14:paraId="28B6259D" w14:textId="77777777" w:rsidR="00E33B95" w:rsidRDefault="00E33B95" w:rsidP="00E33B95">
      <w:pPr>
        <w:pStyle w:val="Subttulo"/>
      </w:pPr>
    </w:p>
    <w:p w14:paraId="645BE533" w14:textId="77777777" w:rsidR="00E33B95" w:rsidRDefault="00E33B95" w:rsidP="00E33B95">
      <w:pPr>
        <w:pStyle w:val="Subttulo"/>
      </w:pPr>
    </w:p>
    <w:p w14:paraId="7C477181" w14:textId="77777777" w:rsidR="00E33B95" w:rsidRDefault="00E33B95" w:rsidP="00E33B95">
      <w:pPr>
        <w:pStyle w:val="Subttulo"/>
      </w:pPr>
    </w:p>
    <w:p w14:paraId="6566A71C" w14:textId="77777777" w:rsidR="00E33B95" w:rsidRDefault="00E33B95" w:rsidP="00E33B95">
      <w:pPr>
        <w:pStyle w:val="Subttulo"/>
      </w:pPr>
    </w:p>
    <w:p w14:paraId="7918922E" w14:textId="77777777" w:rsidR="00E33B95" w:rsidRDefault="00E33B95" w:rsidP="00E33B95">
      <w:pPr>
        <w:pStyle w:val="Subttulo"/>
      </w:pPr>
    </w:p>
    <w:p w14:paraId="09AA0C1A" w14:textId="77777777" w:rsidR="00E33B95" w:rsidRDefault="00E33B95" w:rsidP="00E33B95">
      <w:pPr>
        <w:pStyle w:val="Subttulo"/>
      </w:pPr>
    </w:p>
    <w:p w14:paraId="7E34DBBC" w14:textId="77777777" w:rsidR="00E33B95" w:rsidRDefault="00E33B95" w:rsidP="00E33B95">
      <w:pPr>
        <w:pStyle w:val="Subttulo"/>
      </w:pPr>
    </w:p>
    <w:p w14:paraId="19B1B952" w14:textId="77777777" w:rsidR="00E33B95" w:rsidRDefault="00E33B95" w:rsidP="00E33B95">
      <w:pPr>
        <w:pStyle w:val="Subttulo"/>
      </w:pPr>
    </w:p>
    <w:p w14:paraId="10E3D75F" w14:textId="77777777" w:rsidR="00E33B95" w:rsidRDefault="00E33B95" w:rsidP="00E33B95">
      <w:pPr>
        <w:pStyle w:val="Subttulo"/>
      </w:pPr>
    </w:p>
    <w:p w14:paraId="55C3B5B1" w14:textId="77777777" w:rsidR="00E33B95" w:rsidRDefault="00E33B95" w:rsidP="00E33B95">
      <w:pPr>
        <w:pStyle w:val="Subttulo"/>
      </w:pPr>
    </w:p>
    <w:p w14:paraId="316B36E9" w14:textId="77777777" w:rsidR="00E33B95" w:rsidRDefault="00E33B95" w:rsidP="00E33B95">
      <w:pPr>
        <w:pStyle w:val="Subttulo"/>
      </w:pPr>
    </w:p>
    <w:p w14:paraId="50CDDE85" w14:textId="77777777" w:rsidR="00E33B95" w:rsidRDefault="00E33B95" w:rsidP="00E33B95">
      <w:pPr>
        <w:pStyle w:val="Subttulo"/>
      </w:pPr>
    </w:p>
    <w:p w14:paraId="44614F53" w14:textId="3A0C78B9" w:rsidR="00EA4C9B" w:rsidRDefault="00FA4A94" w:rsidP="00FA4A94">
      <w:pPr>
        <w:pStyle w:val="Ttulo1"/>
        <w:numPr>
          <w:ilvl w:val="1"/>
          <w:numId w:val="6"/>
        </w:numPr>
      </w:pPr>
      <w:bookmarkStart w:id="7" w:name="_Toc189580186"/>
      <w:r>
        <w:lastRenderedPageBreak/>
        <w:t>Subprocesso Adicionar Livro</w:t>
      </w:r>
      <w:bookmarkEnd w:id="7"/>
    </w:p>
    <w:p w14:paraId="57125013" w14:textId="51C5CE14" w:rsidR="00E33B95" w:rsidRPr="00EA4C9B" w:rsidRDefault="00E33B95" w:rsidP="00EA4C9B">
      <w:pPr>
        <w:widowControl/>
        <w:spacing w:line="240" w:lineRule="auto"/>
        <w:rPr>
          <w:b/>
          <w:sz w:val="24"/>
        </w:rPr>
      </w:pPr>
    </w:p>
    <w:p w14:paraId="4951D560" w14:textId="77777777" w:rsidR="00E33B95" w:rsidRDefault="00E33B95" w:rsidP="00E33B95">
      <w:pPr>
        <w:jc w:val="center"/>
      </w:pPr>
      <w:r>
        <w:rPr>
          <w:noProof/>
        </w:rPr>
        <w:drawing>
          <wp:inline distT="0" distB="0" distL="0" distR="0" wp14:anchorId="67EC7DF1" wp14:editId="6EB1D415">
            <wp:extent cx="4533900" cy="451485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6D2" w14:textId="48596E64" w:rsidR="00E33B95" w:rsidRPr="00E33B95" w:rsidRDefault="00E33B95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3</w:t>
      </w:r>
      <w:r>
        <w:fldChar w:fldCharType="end"/>
      </w:r>
      <w:r>
        <w:t xml:space="preserve"> - Subprocesso Adicionar Livro </w:t>
      </w:r>
      <w:proofErr w:type="gramStart"/>
      <w:r>
        <w:t>-  Acervo</w:t>
      </w:r>
      <w:proofErr w:type="gramEnd"/>
      <w:r>
        <w:t xml:space="preserve"> pessoal</w:t>
      </w:r>
    </w:p>
    <w:p w14:paraId="52217E13" w14:textId="77777777" w:rsidR="00B83894" w:rsidRDefault="00B83894">
      <w:pPr>
        <w:widowControl/>
        <w:spacing w:line="240" w:lineRule="auto"/>
        <w:rPr>
          <w:b/>
          <w:sz w:val="24"/>
        </w:rPr>
      </w:pPr>
    </w:p>
    <w:p w14:paraId="5B62937E" w14:textId="77777777" w:rsidR="00E33B95" w:rsidRDefault="00E33B95" w:rsidP="00E33B95">
      <w:pPr>
        <w:pStyle w:val="Subttulo"/>
      </w:pPr>
    </w:p>
    <w:p w14:paraId="63DD3EB7" w14:textId="77777777" w:rsidR="00E33B95" w:rsidRDefault="00E33B95" w:rsidP="00E33B95">
      <w:pPr>
        <w:pStyle w:val="Subttulo"/>
      </w:pPr>
    </w:p>
    <w:p w14:paraId="793A822D" w14:textId="77777777" w:rsidR="00E33B95" w:rsidRDefault="00E33B95" w:rsidP="00E33B95">
      <w:pPr>
        <w:pStyle w:val="Subttulo"/>
      </w:pPr>
    </w:p>
    <w:p w14:paraId="3CDF5CD1" w14:textId="77777777" w:rsidR="00E33B95" w:rsidRDefault="00E33B95" w:rsidP="00E33B95">
      <w:pPr>
        <w:pStyle w:val="Subttulo"/>
      </w:pPr>
    </w:p>
    <w:p w14:paraId="5EDA6C43" w14:textId="77777777" w:rsidR="00E33B95" w:rsidRDefault="00E33B95" w:rsidP="00E33B95">
      <w:pPr>
        <w:pStyle w:val="Subttulo"/>
      </w:pPr>
    </w:p>
    <w:p w14:paraId="294061D2" w14:textId="77777777" w:rsidR="00E33B95" w:rsidRDefault="00E33B95" w:rsidP="00E33B95">
      <w:pPr>
        <w:pStyle w:val="Subttulo"/>
      </w:pPr>
    </w:p>
    <w:p w14:paraId="57FC7C9C" w14:textId="77777777" w:rsidR="00E33B95" w:rsidRDefault="00E33B95" w:rsidP="00E33B95">
      <w:pPr>
        <w:pStyle w:val="Subttulo"/>
      </w:pPr>
    </w:p>
    <w:p w14:paraId="584765EB" w14:textId="77777777" w:rsidR="00E33B95" w:rsidRDefault="00E33B95" w:rsidP="00E33B95">
      <w:pPr>
        <w:pStyle w:val="Subttulo"/>
      </w:pPr>
    </w:p>
    <w:p w14:paraId="7DDBACDB" w14:textId="77777777" w:rsidR="00E33B95" w:rsidRDefault="00E33B95" w:rsidP="00E33B95">
      <w:pPr>
        <w:pStyle w:val="Subttulo"/>
      </w:pPr>
    </w:p>
    <w:p w14:paraId="1AEF07BA" w14:textId="77777777" w:rsidR="00E33B95" w:rsidRDefault="00E33B95" w:rsidP="00E33B95">
      <w:pPr>
        <w:pStyle w:val="Subttulo"/>
      </w:pPr>
    </w:p>
    <w:p w14:paraId="58F65BAE" w14:textId="77777777" w:rsidR="00E33B95" w:rsidRDefault="00E33B95" w:rsidP="00E33B95">
      <w:pPr>
        <w:pStyle w:val="Subttulo"/>
      </w:pPr>
    </w:p>
    <w:p w14:paraId="61B4F119" w14:textId="77777777" w:rsidR="00E33B95" w:rsidRDefault="00E33B95" w:rsidP="00E33B95">
      <w:pPr>
        <w:pStyle w:val="Subttulo"/>
      </w:pPr>
    </w:p>
    <w:p w14:paraId="3F0CB5AD" w14:textId="5BE18A8A" w:rsidR="00EA4C9B" w:rsidRDefault="00EA4C9B" w:rsidP="00EA4C9B">
      <w:pPr>
        <w:pStyle w:val="Ttulo1"/>
        <w:numPr>
          <w:ilvl w:val="1"/>
          <w:numId w:val="6"/>
        </w:numPr>
      </w:pPr>
      <w:bookmarkStart w:id="8" w:name="_Toc189580187"/>
      <w:r>
        <w:lastRenderedPageBreak/>
        <w:t>Subprocesso Adicionar Leitura</w:t>
      </w:r>
      <w:bookmarkEnd w:id="8"/>
    </w:p>
    <w:p w14:paraId="6DDE017B" w14:textId="77777777" w:rsidR="00E33B95" w:rsidRDefault="00E33B95" w:rsidP="00E33B95">
      <w:pPr>
        <w:pStyle w:val="Subttulo"/>
      </w:pPr>
    </w:p>
    <w:p w14:paraId="113371B1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27A552C1" wp14:editId="1CE192F0">
            <wp:extent cx="5800725" cy="4800600"/>
            <wp:effectExtent l="0" t="0" r="952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4341" w14:textId="5A3DF6B1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4</w:t>
      </w:r>
      <w:r>
        <w:fldChar w:fldCharType="end"/>
      </w:r>
      <w:r>
        <w:t xml:space="preserve"> - Subprocesso Adicionar Leitura - Acervo pessoal</w:t>
      </w:r>
    </w:p>
    <w:p w14:paraId="28672F29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0F9056AF" w14:textId="77777777" w:rsidR="00E33B95" w:rsidRDefault="00E33B95" w:rsidP="00E33B95">
      <w:pPr>
        <w:pStyle w:val="Subttulo"/>
      </w:pPr>
    </w:p>
    <w:p w14:paraId="2F5538DD" w14:textId="77777777" w:rsidR="00E33B95" w:rsidRDefault="00E33B95" w:rsidP="00E33B95">
      <w:pPr>
        <w:pStyle w:val="Subttulo"/>
      </w:pPr>
    </w:p>
    <w:p w14:paraId="28CD3932" w14:textId="77777777" w:rsidR="00E33B95" w:rsidRDefault="00E33B95" w:rsidP="00E33B95">
      <w:pPr>
        <w:pStyle w:val="Subttulo"/>
      </w:pPr>
    </w:p>
    <w:p w14:paraId="08FFB951" w14:textId="77777777" w:rsidR="00E33B95" w:rsidRDefault="00E33B95" w:rsidP="00E33B95">
      <w:pPr>
        <w:pStyle w:val="Subttulo"/>
      </w:pPr>
    </w:p>
    <w:p w14:paraId="058D37A6" w14:textId="77777777" w:rsidR="00E33B95" w:rsidRDefault="00E33B95" w:rsidP="00E33B95">
      <w:pPr>
        <w:pStyle w:val="Subttulo"/>
      </w:pPr>
    </w:p>
    <w:p w14:paraId="2F4A00EB" w14:textId="77777777" w:rsidR="00E33B95" w:rsidRDefault="00E33B95" w:rsidP="00E33B95">
      <w:pPr>
        <w:pStyle w:val="Subttulo"/>
      </w:pPr>
    </w:p>
    <w:p w14:paraId="61815268" w14:textId="77777777" w:rsidR="00E33B95" w:rsidRDefault="00E33B95" w:rsidP="00E33B95">
      <w:pPr>
        <w:pStyle w:val="Subttulo"/>
      </w:pPr>
    </w:p>
    <w:p w14:paraId="676D27BC" w14:textId="77777777" w:rsidR="00E33B95" w:rsidRDefault="00E33B95" w:rsidP="00E33B95">
      <w:pPr>
        <w:pStyle w:val="Subttulo"/>
      </w:pPr>
    </w:p>
    <w:p w14:paraId="78696330" w14:textId="77777777" w:rsidR="00E33B95" w:rsidRDefault="00E33B95" w:rsidP="00E33B95">
      <w:pPr>
        <w:pStyle w:val="Subttulo"/>
      </w:pPr>
    </w:p>
    <w:p w14:paraId="2491849B" w14:textId="77777777" w:rsidR="00E33B95" w:rsidRDefault="00E33B95" w:rsidP="00E33B95">
      <w:pPr>
        <w:pStyle w:val="Subttulo"/>
      </w:pPr>
    </w:p>
    <w:p w14:paraId="70060C10" w14:textId="77777777" w:rsidR="00E33B95" w:rsidRDefault="00E33B95" w:rsidP="00E33B95">
      <w:pPr>
        <w:pStyle w:val="Subttulo"/>
      </w:pPr>
    </w:p>
    <w:p w14:paraId="703E97CD" w14:textId="77777777" w:rsidR="00EA4C9B" w:rsidRDefault="00EA4C9B" w:rsidP="00EA4C9B">
      <w:pPr>
        <w:pStyle w:val="Ttulo1"/>
        <w:numPr>
          <w:ilvl w:val="1"/>
          <w:numId w:val="6"/>
        </w:numPr>
      </w:pPr>
      <w:bookmarkStart w:id="9" w:name="_Toc189580188"/>
      <w:r>
        <w:lastRenderedPageBreak/>
        <w:t>Subprocesso Histórico de Leitura</w:t>
      </w:r>
      <w:bookmarkEnd w:id="9"/>
    </w:p>
    <w:p w14:paraId="378E637E" w14:textId="77777777" w:rsidR="00E33B95" w:rsidRDefault="00E33B95" w:rsidP="00E33B95">
      <w:pPr>
        <w:pStyle w:val="Subttulo"/>
      </w:pPr>
    </w:p>
    <w:p w14:paraId="7FFD4D4C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7016B04B" wp14:editId="640DA8D2">
            <wp:extent cx="5943600" cy="374269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123" w14:textId="58CC814A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5</w:t>
      </w:r>
      <w:r>
        <w:fldChar w:fldCharType="end"/>
      </w:r>
      <w:r>
        <w:t xml:space="preserve"> - Subprocesso Histórico de Leitura</w:t>
      </w:r>
    </w:p>
    <w:p w14:paraId="3FCF2817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7DF73879" w14:textId="77777777" w:rsidR="00E33B95" w:rsidRDefault="00E33B95">
      <w:pPr>
        <w:widowControl/>
        <w:spacing w:line="240" w:lineRule="auto"/>
        <w:rPr>
          <w:b/>
          <w:sz w:val="24"/>
        </w:rPr>
      </w:pPr>
      <w:r>
        <w:rPr>
          <w:b/>
        </w:rPr>
        <w:br w:type="page"/>
      </w:r>
    </w:p>
    <w:p w14:paraId="0D154B25" w14:textId="3F96C225" w:rsidR="00471599" w:rsidRPr="00EC35D3" w:rsidRDefault="00471599" w:rsidP="00E4204B">
      <w:pPr>
        <w:pStyle w:val="Ttulo1"/>
        <w:numPr>
          <w:ilvl w:val="0"/>
          <w:numId w:val="6"/>
        </w:numPr>
      </w:pPr>
      <w:bookmarkStart w:id="10" w:name="_Toc189580189"/>
      <w:r w:rsidRPr="00027006">
        <w:lastRenderedPageBreak/>
        <w:t>Requisitos Funcionais e Não Funcionais</w:t>
      </w:r>
      <w:bookmarkEnd w:id="10"/>
    </w:p>
    <w:bookmarkEnd w:id="1"/>
    <w:p w14:paraId="04F08D22" w14:textId="77777777" w:rsidR="00816205" w:rsidRDefault="00816205" w:rsidP="00EC35D3">
      <w:pPr>
        <w:pStyle w:val="Paragraph2CharCharChar"/>
        <w:ind w:left="0"/>
        <w:rPr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6"/>
        <w:gridCol w:w="1594"/>
        <w:gridCol w:w="2096"/>
        <w:gridCol w:w="1229"/>
        <w:gridCol w:w="1189"/>
        <w:gridCol w:w="1456"/>
      </w:tblGrid>
      <w:tr w:rsidR="00E7645F" w:rsidRPr="002A02AF" w14:paraId="3B73E25A" w14:textId="77777777" w:rsidTr="00471599">
        <w:tc>
          <w:tcPr>
            <w:tcW w:w="3543" w:type="dxa"/>
            <w:gridSpan w:val="2"/>
          </w:tcPr>
          <w:p w14:paraId="1B62F7CB" w14:textId="3FD2FB4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F1 </w:t>
            </w:r>
            <w:r w:rsidR="00436794">
              <w:rPr>
                <w:b/>
                <w:sz w:val="24"/>
                <w:szCs w:val="24"/>
              </w:rPr>
              <w:t>Estante</w:t>
            </w:r>
          </w:p>
        </w:tc>
        <w:tc>
          <w:tcPr>
            <w:tcW w:w="6033" w:type="dxa"/>
            <w:gridSpan w:val="4"/>
          </w:tcPr>
          <w:p w14:paraId="3EC8E131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E7645F" w:rsidRPr="002A02AF" w14:paraId="364A2992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</w:tcPr>
          <w:p w14:paraId="67BF7075" w14:textId="6476B375" w:rsidR="00E7645F" w:rsidRPr="002A02AF" w:rsidRDefault="00E7645F" w:rsidP="00557251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</w:t>
            </w:r>
            <w:r w:rsidR="00EC35D3" w:rsidRPr="002A02AF">
              <w:rPr>
                <w:sz w:val="24"/>
                <w:szCs w:val="24"/>
              </w:rPr>
              <w:t>Para o controle das leituras e armazenamento dos livros que o usuário irá cadastras, é necessário que se tenha uma forma de visualizar facilmente os livros do usuário, isso será feito no formato de uma estante virtual.</w:t>
            </w:r>
          </w:p>
        </w:tc>
      </w:tr>
      <w:tr w:rsidR="00E7645F" w:rsidRPr="002A02AF" w14:paraId="16742613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629A38C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E7645F" w:rsidRPr="002A02AF" w14:paraId="718C91B8" w14:textId="77777777" w:rsidTr="00471599">
        <w:tc>
          <w:tcPr>
            <w:tcW w:w="1831" w:type="dxa"/>
            <w:tcBorders>
              <w:right w:val="nil"/>
            </w:tcBorders>
            <w:shd w:val="clear" w:color="auto" w:fill="E0E0E0"/>
          </w:tcPr>
          <w:p w14:paraId="00E5762E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4019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7DF37CED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83" w:type="dxa"/>
            <w:tcBorders>
              <w:left w:val="nil"/>
              <w:right w:val="nil"/>
            </w:tcBorders>
            <w:shd w:val="clear" w:color="auto" w:fill="E0E0E0"/>
          </w:tcPr>
          <w:p w14:paraId="010C957A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44" w:type="dxa"/>
            <w:tcBorders>
              <w:left w:val="nil"/>
              <w:right w:val="nil"/>
            </w:tcBorders>
            <w:shd w:val="clear" w:color="auto" w:fill="E0E0E0"/>
          </w:tcPr>
          <w:p w14:paraId="5ACF0E42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9" w:type="dxa"/>
            <w:tcBorders>
              <w:left w:val="nil"/>
            </w:tcBorders>
            <w:shd w:val="clear" w:color="auto" w:fill="E0E0E0"/>
          </w:tcPr>
          <w:p w14:paraId="5462E8DF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E7645F" w:rsidRPr="002A02AF" w14:paraId="2D2BEE24" w14:textId="77777777" w:rsidTr="00471599">
        <w:tc>
          <w:tcPr>
            <w:tcW w:w="1831" w:type="dxa"/>
          </w:tcPr>
          <w:p w14:paraId="19B2F902" w14:textId="0F1F5C00" w:rsidR="00E7645F" w:rsidRPr="002A02AF" w:rsidRDefault="00E7645F" w:rsidP="0096434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C35D3" w:rsidRPr="002A02AF">
              <w:rPr>
                <w:b/>
                <w:sz w:val="24"/>
                <w:szCs w:val="24"/>
              </w:rPr>
              <w:t>Listar livros</w:t>
            </w:r>
          </w:p>
        </w:tc>
        <w:tc>
          <w:tcPr>
            <w:tcW w:w="4019" w:type="dxa"/>
            <w:gridSpan w:val="2"/>
          </w:tcPr>
          <w:p w14:paraId="020788EA" w14:textId="725B4FED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listar os livros cadastrados pelo usuário em formato de grade, mostrando a capa dos livros.</w:t>
            </w:r>
          </w:p>
        </w:tc>
        <w:tc>
          <w:tcPr>
            <w:tcW w:w="1183" w:type="dxa"/>
          </w:tcPr>
          <w:p w14:paraId="761C1B8C" w14:textId="4AF0B66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44" w:type="dxa"/>
          </w:tcPr>
          <w:p w14:paraId="3BC5845D" w14:textId="714FDD0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56559B19" w14:textId="41D4F92F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</w:tr>
      <w:tr w:rsidR="00E7645F" w:rsidRPr="002A02AF" w14:paraId="36E2BB1D" w14:textId="77777777" w:rsidTr="00471599">
        <w:tc>
          <w:tcPr>
            <w:tcW w:w="1831" w:type="dxa"/>
          </w:tcPr>
          <w:p w14:paraId="095BAFAD" w14:textId="77D07886" w:rsidR="00E7645F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Consultar livro</w:t>
            </w:r>
          </w:p>
        </w:tc>
        <w:tc>
          <w:tcPr>
            <w:tcW w:w="4019" w:type="dxa"/>
            <w:gridSpan w:val="2"/>
          </w:tcPr>
          <w:p w14:paraId="1D6F3619" w14:textId="4A4D4523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 ter a opção de consultar as informações dos livros cadastrados, clicando na capa que será exibida de cada livro.</w:t>
            </w:r>
          </w:p>
        </w:tc>
        <w:tc>
          <w:tcPr>
            <w:tcW w:w="1183" w:type="dxa"/>
          </w:tcPr>
          <w:p w14:paraId="4E7B240A" w14:textId="15357F7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65226DFF" w14:textId="690687C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74E2ABB8" w14:textId="5B4362FA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C35D3" w:rsidRPr="002A02AF" w14:paraId="4217FBEE" w14:textId="77777777" w:rsidTr="00471599">
        <w:tc>
          <w:tcPr>
            <w:tcW w:w="1831" w:type="dxa"/>
          </w:tcPr>
          <w:p w14:paraId="0DD116FD" w14:textId="53CD2F05" w:rsidR="00EC35D3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do livro</w:t>
            </w:r>
          </w:p>
        </w:tc>
        <w:tc>
          <w:tcPr>
            <w:tcW w:w="4019" w:type="dxa"/>
            <w:gridSpan w:val="2"/>
          </w:tcPr>
          <w:p w14:paraId="296BA188" w14:textId="310DDD28" w:rsidR="00EC35D3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 livro, o usuário deve poder editar</w:t>
            </w:r>
            <w:r w:rsidR="00E372C5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do livro</w:t>
            </w:r>
            <w:r w:rsidR="00E372C5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</w:tcPr>
          <w:p w14:paraId="2120AC09" w14:textId="7185D17C" w:rsidR="00EC35D3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7D748FA3" w14:textId="2DB4C42D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9" w:type="dxa"/>
          </w:tcPr>
          <w:p w14:paraId="7BB74D28" w14:textId="31D329CF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33311862" w14:textId="77777777" w:rsidR="004F4987" w:rsidRDefault="004F4987" w:rsidP="004F49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415BDC4D" w14:textId="77777777" w:rsidTr="006019BA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1940" w14:textId="0390F1D9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F2 Adicionar Livro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92A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57EF741D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7C1F4D8F" w14:textId="392D203C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leituras, o usuário deverá cadastrar previamente seus livros.</w:t>
            </w:r>
          </w:p>
        </w:tc>
      </w:tr>
      <w:tr w:rsidR="006019BA" w:rsidRPr="002A02AF" w14:paraId="5EA2E494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18465E78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46F9D6FA" w14:textId="77777777" w:rsidTr="006019BA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A27EA7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5859C15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065C4EE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1E4CA5C7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D80884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5C8D66FA" w14:textId="77777777" w:rsidTr="006019BA">
        <w:tc>
          <w:tcPr>
            <w:tcW w:w="1796" w:type="dxa"/>
          </w:tcPr>
          <w:p w14:paraId="79B908F6" w14:textId="5341AF96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NF1.1 Formulário de cadastro do livro</w:t>
            </w:r>
          </w:p>
        </w:tc>
        <w:tc>
          <w:tcPr>
            <w:tcW w:w="3851" w:type="dxa"/>
            <w:gridSpan w:val="2"/>
          </w:tcPr>
          <w:p w14:paraId="4A99C4E5" w14:textId="0E09C46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do livro através de um formulário, devendo conter título, autor(es), gênero, número de páginas, ano de publicação e link da imagem da capa.</w:t>
            </w:r>
          </w:p>
        </w:tc>
        <w:tc>
          <w:tcPr>
            <w:tcW w:w="1176" w:type="dxa"/>
          </w:tcPr>
          <w:p w14:paraId="08236507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50E77D3B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5BBC2968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7FD8619C" w14:textId="77777777" w:rsidTr="006019BA">
        <w:tc>
          <w:tcPr>
            <w:tcW w:w="1796" w:type="dxa"/>
          </w:tcPr>
          <w:p w14:paraId="37B469C0" w14:textId="18BA5DD5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Salvar livro na estante</w:t>
            </w:r>
          </w:p>
        </w:tc>
        <w:tc>
          <w:tcPr>
            <w:tcW w:w="3851" w:type="dxa"/>
            <w:gridSpan w:val="2"/>
          </w:tcPr>
          <w:p w14:paraId="1F49B7EE" w14:textId="78EDB675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do livro, o sistema deve verificar se todas as informações foram inseridas, e então salvar o livro na estante.</w:t>
            </w:r>
          </w:p>
        </w:tc>
        <w:tc>
          <w:tcPr>
            <w:tcW w:w="1176" w:type="dxa"/>
          </w:tcPr>
          <w:p w14:paraId="6A21DC6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30107AE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48184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52F78748" w14:textId="7D0DC3F9" w:rsidR="006019BA" w:rsidRDefault="006019BA"/>
    <w:p w14:paraId="2E4D768F" w14:textId="77777777" w:rsidR="002A02AF" w:rsidRDefault="002A02AF"/>
    <w:p w14:paraId="223266E5" w14:textId="77777777" w:rsidR="002A02AF" w:rsidRDefault="002A02AF"/>
    <w:p w14:paraId="1ED57A3E" w14:textId="77777777" w:rsidR="002A02AF" w:rsidRDefault="002A02AF"/>
    <w:p w14:paraId="10720A61" w14:textId="77777777" w:rsidR="002A02AF" w:rsidRDefault="002A02AF"/>
    <w:p w14:paraId="1195D07F" w14:textId="77777777" w:rsidR="002A02AF" w:rsidRDefault="002A02AF"/>
    <w:p w14:paraId="486942FF" w14:textId="77777777" w:rsidR="002A02AF" w:rsidRDefault="002A02AF"/>
    <w:p w14:paraId="61F73EA2" w14:textId="77777777" w:rsidR="002A02AF" w:rsidRDefault="002A02AF"/>
    <w:p w14:paraId="33C1DE03" w14:textId="77777777" w:rsidR="002A02AF" w:rsidRDefault="002A02A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78783C0E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8611" w14:textId="3A2A8D2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lastRenderedPageBreak/>
              <w:t>F</w:t>
            </w:r>
            <w:r w:rsidR="00EA1187" w:rsidRPr="002A02AF">
              <w:rPr>
                <w:b/>
                <w:sz w:val="24"/>
                <w:szCs w:val="24"/>
              </w:rPr>
              <w:t>3 Adicionar Leitura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0C8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4A706B7A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37A4DAF3" w14:textId="104E9AB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EA1187" w:rsidRPr="002A02AF">
              <w:rPr>
                <w:sz w:val="24"/>
                <w:szCs w:val="24"/>
              </w:rPr>
              <w:t>, o usuário poderá cadastrar novas leituras no sistema.</w:t>
            </w:r>
          </w:p>
        </w:tc>
      </w:tr>
      <w:tr w:rsidR="006019BA" w:rsidRPr="002A02AF" w14:paraId="5AA8B3F4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5D800E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5154E600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150C7D65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1B3358C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1BE23A1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50DA5B3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63EB34C9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234BC082" w14:textId="77777777" w:rsidTr="00AF30D6">
        <w:tc>
          <w:tcPr>
            <w:tcW w:w="1796" w:type="dxa"/>
          </w:tcPr>
          <w:p w14:paraId="410865D1" w14:textId="4391EF5A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A1187" w:rsidRPr="002A02AF">
              <w:rPr>
                <w:b/>
                <w:sz w:val="24"/>
                <w:szCs w:val="24"/>
              </w:rPr>
              <w:t>Formulário de cadastro da leitura</w:t>
            </w:r>
          </w:p>
        </w:tc>
        <w:tc>
          <w:tcPr>
            <w:tcW w:w="3851" w:type="dxa"/>
            <w:gridSpan w:val="2"/>
          </w:tcPr>
          <w:p w14:paraId="7A36D844" w14:textId="1185E861" w:rsidR="006019BA" w:rsidRPr="002A02AF" w:rsidRDefault="00EA1187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da leitura através de um formulário, devendo conter o livro que está sendo lido, data de início e, se aplicável, data de conclusão e até que página foi lido</w:t>
            </w:r>
            <w:r w:rsidR="00731CDA" w:rsidRP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2513A4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7D9FC57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75679F00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0052ACAD" w14:textId="77777777" w:rsidTr="00AF30D6">
        <w:tc>
          <w:tcPr>
            <w:tcW w:w="1796" w:type="dxa"/>
          </w:tcPr>
          <w:p w14:paraId="2C24F84B" w14:textId="777D6BD4" w:rsidR="006019BA" w:rsidRPr="002A02AF" w:rsidRDefault="006019BA" w:rsidP="00731CDA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</w:t>
            </w:r>
            <w:r w:rsidR="00731CDA" w:rsidRPr="002A02AF">
              <w:rPr>
                <w:b/>
                <w:sz w:val="24"/>
                <w:szCs w:val="24"/>
              </w:rPr>
              <w:t>Salvar leitura no histórico de leitura</w:t>
            </w:r>
          </w:p>
        </w:tc>
        <w:tc>
          <w:tcPr>
            <w:tcW w:w="3851" w:type="dxa"/>
            <w:gridSpan w:val="2"/>
          </w:tcPr>
          <w:p w14:paraId="21563083" w14:textId="2D8A12C3" w:rsidR="006019BA" w:rsidRPr="002A02AF" w:rsidRDefault="00731CD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da leitura, o sistema deve verificar se todas as informações foram inseridas, e então salvar a leitura no histórico de leitura.</w:t>
            </w:r>
          </w:p>
        </w:tc>
        <w:tc>
          <w:tcPr>
            <w:tcW w:w="1176" w:type="dxa"/>
          </w:tcPr>
          <w:p w14:paraId="028FCE36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61E69F11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67714AE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553D004" w14:textId="77777777" w:rsidR="00731CDA" w:rsidRDefault="00731C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6"/>
        <w:gridCol w:w="1592"/>
        <w:gridCol w:w="2108"/>
        <w:gridCol w:w="1229"/>
        <w:gridCol w:w="1189"/>
        <w:gridCol w:w="1456"/>
      </w:tblGrid>
      <w:tr w:rsidR="002A02AF" w:rsidRPr="002A02AF" w14:paraId="21340E7C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2403" w14:textId="2A54AA7D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</w:t>
            </w:r>
            <w:r w:rsidR="00731CDA" w:rsidRPr="002A02AF">
              <w:rPr>
                <w:b/>
                <w:sz w:val="24"/>
                <w:szCs w:val="24"/>
              </w:rPr>
              <w:t>4 Histórico de Leituras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7B60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0CCA87B3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651C6138" w14:textId="2115CA00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731CDA" w:rsidRPr="002A02AF">
              <w:rPr>
                <w:sz w:val="24"/>
                <w:szCs w:val="24"/>
              </w:rPr>
              <w:t>, o usuário poderá consultar as leituras que já registrou</w:t>
            </w:r>
          </w:p>
        </w:tc>
      </w:tr>
      <w:tr w:rsidR="006019BA" w:rsidRPr="002A02AF" w14:paraId="20C10B85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0C4962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3A42CD39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8E3AD6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417F47B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4AEE28E4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2DA399A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849976B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449D54CE" w14:textId="77777777" w:rsidTr="00AF30D6">
        <w:tc>
          <w:tcPr>
            <w:tcW w:w="1796" w:type="dxa"/>
          </w:tcPr>
          <w:p w14:paraId="2FC7C62B" w14:textId="44F744E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Listar </w:t>
            </w:r>
            <w:r w:rsidR="00731CDA" w:rsidRPr="002A02AF">
              <w:rPr>
                <w:b/>
                <w:sz w:val="24"/>
                <w:szCs w:val="24"/>
              </w:rPr>
              <w:t>leituras</w:t>
            </w:r>
          </w:p>
        </w:tc>
        <w:tc>
          <w:tcPr>
            <w:tcW w:w="3851" w:type="dxa"/>
            <w:gridSpan w:val="2"/>
          </w:tcPr>
          <w:p w14:paraId="1E0A3DE2" w14:textId="76A9947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sistema deve listar </w:t>
            </w:r>
            <w:r w:rsidR="00731CDA" w:rsidRPr="002A02AF">
              <w:rPr>
                <w:sz w:val="24"/>
                <w:szCs w:val="24"/>
              </w:rPr>
              <w:t>as leituras cadastradas pelo usuário, ordenados por data de forma decrescente.</w:t>
            </w:r>
          </w:p>
        </w:tc>
        <w:tc>
          <w:tcPr>
            <w:tcW w:w="1176" w:type="dxa"/>
          </w:tcPr>
          <w:p w14:paraId="09F4CDE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0F8C301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101D06DF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64456198" w14:textId="77777777" w:rsidTr="00AF30D6">
        <w:tc>
          <w:tcPr>
            <w:tcW w:w="1796" w:type="dxa"/>
          </w:tcPr>
          <w:p w14:paraId="62CB3ABA" w14:textId="1DA002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Consultar </w:t>
            </w:r>
            <w:r w:rsidR="00731CDA" w:rsidRPr="002A02AF">
              <w:rPr>
                <w:b/>
                <w:sz w:val="24"/>
                <w:szCs w:val="24"/>
              </w:rPr>
              <w:t>leitura</w:t>
            </w:r>
          </w:p>
        </w:tc>
        <w:tc>
          <w:tcPr>
            <w:tcW w:w="3851" w:type="dxa"/>
            <w:gridSpan w:val="2"/>
          </w:tcPr>
          <w:p w14:paraId="2998CDE2" w14:textId="76BAB2F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usuário deve ter a opção de consultar as informações </w:t>
            </w:r>
            <w:r w:rsidR="00731CDA" w:rsidRPr="002A02AF">
              <w:rPr>
                <w:sz w:val="24"/>
                <w:szCs w:val="24"/>
              </w:rPr>
              <w:t>das leituras cadastradas, clicando sobre a leitura.</w:t>
            </w:r>
          </w:p>
        </w:tc>
        <w:tc>
          <w:tcPr>
            <w:tcW w:w="1176" w:type="dxa"/>
          </w:tcPr>
          <w:p w14:paraId="661F288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54636DB5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574935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6019BA" w:rsidRPr="002A02AF" w14:paraId="5859DD1B" w14:textId="77777777" w:rsidTr="00AF30D6">
        <w:tc>
          <w:tcPr>
            <w:tcW w:w="1796" w:type="dxa"/>
          </w:tcPr>
          <w:p w14:paraId="54BE0120" w14:textId="483B787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</w:t>
            </w:r>
            <w:r w:rsidR="00731CDA" w:rsidRPr="002A02AF">
              <w:rPr>
                <w:b/>
                <w:sz w:val="24"/>
                <w:szCs w:val="24"/>
              </w:rPr>
              <w:t>a leitura</w:t>
            </w:r>
          </w:p>
        </w:tc>
        <w:tc>
          <w:tcPr>
            <w:tcW w:w="3851" w:type="dxa"/>
            <w:gridSpan w:val="2"/>
          </w:tcPr>
          <w:p w14:paraId="183DFA99" w14:textId="5CDC91AC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</w:t>
            </w:r>
            <w:r w:rsidR="00731CDA" w:rsidRPr="002A02AF">
              <w:rPr>
                <w:sz w:val="24"/>
                <w:szCs w:val="24"/>
              </w:rPr>
              <w:t>a leitura</w:t>
            </w:r>
            <w:r w:rsidRPr="002A02AF">
              <w:rPr>
                <w:sz w:val="24"/>
                <w:szCs w:val="24"/>
              </w:rPr>
              <w:t>, o usuário deve poder editar</w:t>
            </w:r>
            <w:r w:rsidR="002A02AF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</w:t>
            </w:r>
            <w:r w:rsidR="00731CDA" w:rsidRPr="002A02AF">
              <w:rPr>
                <w:sz w:val="24"/>
                <w:szCs w:val="24"/>
              </w:rPr>
              <w:t>da leitura</w:t>
            </w:r>
            <w:r w:rsid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1CC38E7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153DE8C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185A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77AC764" w14:textId="77777777" w:rsidR="006019BA" w:rsidRDefault="006019BA"/>
    <w:p w14:paraId="707C19A9" w14:textId="77777777" w:rsidR="00E7645F" w:rsidRPr="004F4987" w:rsidRDefault="00E7645F" w:rsidP="004F4987"/>
    <w:p w14:paraId="1C94FAED" w14:textId="77777777" w:rsidR="002A02AF" w:rsidRDefault="002A02AF">
      <w:pPr>
        <w:widowControl/>
        <w:spacing w:line="240" w:lineRule="auto"/>
        <w:rPr>
          <w:rStyle w:val="Forte"/>
          <w:sz w:val="24"/>
        </w:rPr>
      </w:pPr>
      <w:bookmarkStart w:id="11" w:name="_Toc256513228"/>
      <w:r>
        <w:rPr>
          <w:rStyle w:val="Forte"/>
        </w:rPr>
        <w:br w:type="page"/>
      </w:r>
    </w:p>
    <w:p w14:paraId="3F2F885D" w14:textId="328E4CC9" w:rsidR="00E7645F" w:rsidRDefault="00570AD1" w:rsidP="00570AD1">
      <w:pPr>
        <w:pStyle w:val="Ttulo1"/>
        <w:numPr>
          <w:ilvl w:val="1"/>
          <w:numId w:val="6"/>
        </w:numPr>
      </w:pPr>
      <w:bookmarkStart w:id="12" w:name="_Toc189580190"/>
      <w:bookmarkEnd w:id="11"/>
      <w:r>
        <w:lastRenderedPageBreak/>
        <w:t>Requisitos Suplementares</w:t>
      </w:r>
      <w:bookmarkEnd w:id="12"/>
    </w:p>
    <w:p w14:paraId="5FBF75B8" w14:textId="77777777" w:rsidR="00570AD1" w:rsidRDefault="00570AD1" w:rsidP="00E7645F"/>
    <w:tbl>
      <w:tblPr>
        <w:tblW w:w="9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7"/>
        <w:gridCol w:w="3367"/>
        <w:gridCol w:w="1786"/>
        <w:gridCol w:w="1360"/>
        <w:gridCol w:w="1456"/>
      </w:tblGrid>
      <w:tr w:rsidR="00E7645F" w:rsidRPr="002A02AF" w14:paraId="7C1C51B9" w14:textId="77777777" w:rsidTr="00964346">
        <w:tc>
          <w:tcPr>
            <w:tcW w:w="1707" w:type="dxa"/>
          </w:tcPr>
          <w:p w14:paraId="1D8F32C0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367" w:type="dxa"/>
          </w:tcPr>
          <w:p w14:paraId="199AB6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786" w:type="dxa"/>
          </w:tcPr>
          <w:p w14:paraId="5F65D7DB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360" w:type="dxa"/>
            <w:shd w:val="clear" w:color="auto" w:fill="auto"/>
          </w:tcPr>
          <w:p w14:paraId="6116E6C4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Desejável</w:t>
            </w:r>
          </w:p>
        </w:tc>
        <w:tc>
          <w:tcPr>
            <w:tcW w:w="1456" w:type="dxa"/>
            <w:shd w:val="clear" w:color="auto" w:fill="auto"/>
          </w:tcPr>
          <w:p w14:paraId="469FD0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Permanente</w:t>
            </w:r>
          </w:p>
        </w:tc>
      </w:tr>
      <w:tr w:rsidR="00E7645F" w:rsidRPr="002A02AF" w14:paraId="60EF1580" w14:textId="77777777" w:rsidTr="00964346">
        <w:tc>
          <w:tcPr>
            <w:tcW w:w="1707" w:type="dxa"/>
          </w:tcPr>
          <w:p w14:paraId="4CEAC160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S1</w:t>
            </w:r>
          </w:p>
          <w:p w14:paraId="65097104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  <w:p w14:paraId="36418AEF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0B7BBC8F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uma interface leve e simples, de forma a facilitar o seu uso efetivo por parte dos usuários.</w:t>
            </w:r>
          </w:p>
          <w:p w14:paraId="24FD633D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14:paraId="27D4D1DC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2A83AF54" w14:textId="6D8EB722" w:rsidR="00E7645F" w:rsidRPr="002A02AF" w:rsidRDefault="00731CDA" w:rsidP="00731CDA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18E9EB28" w14:textId="51E3592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B0CBF40" w14:textId="77777777" w:rsidTr="00964346">
        <w:tc>
          <w:tcPr>
            <w:tcW w:w="1707" w:type="dxa"/>
          </w:tcPr>
          <w:p w14:paraId="62AAECCE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S2</w:t>
            </w:r>
          </w:p>
          <w:p w14:paraId="524B7978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347FDA3E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mecanismos que garantam que o usuário não perca informações. Sendo assim, o sistema deve apresentar uma ferramenta de backup.</w:t>
            </w:r>
          </w:p>
        </w:tc>
        <w:tc>
          <w:tcPr>
            <w:tcW w:w="1786" w:type="dxa"/>
          </w:tcPr>
          <w:p w14:paraId="27E45AB6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Confiabilidade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E78B7F4" w14:textId="18D63A7E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7836028C" w14:textId="72A3D281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FEA0EB8" w14:textId="77777777" w:rsidTr="00964346">
        <w:tc>
          <w:tcPr>
            <w:tcW w:w="1707" w:type="dxa"/>
          </w:tcPr>
          <w:p w14:paraId="4311E6F9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S3</w:t>
            </w:r>
          </w:p>
        </w:tc>
        <w:tc>
          <w:tcPr>
            <w:tcW w:w="3367" w:type="dxa"/>
          </w:tcPr>
          <w:p w14:paraId="2ADA297C" w14:textId="77777777" w:rsidR="00E7645F" w:rsidRDefault="00731CDA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será desenvolvido em uma interface web, para que o sistema seja multiplataforma.</w:t>
            </w:r>
          </w:p>
          <w:p w14:paraId="2F1C6BFD" w14:textId="77777777" w:rsidR="001A5BD3" w:rsidRDefault="001A5BD3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Tecnologias utilizadas no </w:t>
            </w:r>
            <w:proofErr w:type="spellStart"/>
            <w:r>
              <w:rPr>
                <w:sz w:val="24"/>
                <w:szCs w:val="24"/>
              </w:rPr>
              <w:t>frontend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38602ECA" w14:textId="7524BC49" w:rsidR="001A5BD3" w:rsidRDefault="001A5BD3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Next.js – React.js –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</w:p>
          <w:p w14:paraId="5B2D0D67" w14:textId="77777777" w:rsidR="001A5BD3" w:rsidRDefault="001A5BD3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</w:p>
          <w:p w14:paraId="05500CB3" w14:textId="77777777" w:rsidR="001A5BD3" w:rsidRDefault="001A5BD3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Tecnologias utilizadas no </w:t>
            </w: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20D6A770" w14:textId="1EC3B3D3" w:rsidR="001A5BD3" w:rsidRPr="002A02AF" w:rsidRDefault="001A5BD3" w:rsidP="001A5BD3">
            <w:pPr>
              <w:pStyle w:val="Requisito"/>
              <w:numPr>
                <w:ilvl w:val="0"/>
                <w:numId w:val="0"/>
              </w:numPr>
              <w:ind w:left="3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 – Spring Boot </w:t>
            </w:r>
          </w:p>
        </w:tc>
        <w:tc>
          <w:tcPr>
            <w:tcW w:w="1786" w:type="dxa"/>
          </w:tcPr>
          <w:p w14:paraId="65E24A61" w14:textId="33F90706" w:rsidR="00E7645F" w:rsidRPr="002A02AF" w:rsidRDefault="00731CDA" w:rsidP="00731CDA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 / Hardware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354C4B26" w14:textId="15447B6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AEBB776" w14:textId="0C313077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143956A" w14:textId="77777777" w:rsidR="00E7645F" w:rsidRPr="00E7645F" w:rsidRDefault="00E7645F" w:rsidP="00E7645F"/>
    <w:p w14:paraId="78C7E4E9" w14:textId="77777777" w:rsidR="00D8327F" w:rsidRDefault="00D8327F">
      <w:pPr>
        <w:pStyle w:val="Paragraph2CharCharChar"/>
        <w:ind w:left="0"/>
        <w:rPr>
          <w:color w:val="auto"/>
          <w:lang w:val="pt-BR"/>
        </w:rPr>
      </w:pPr>
    </w:p>
    <w:p w14:paraId="20C74173" w14:textId="77777777" w:rsidR="00B83894" w:rsidRDefault="00B83894">
      <w:pPr>
        <w:widowControl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7A5C3F2" w14:textId="64B90DBF" w:rsidR="00E7645F" w:rsidRDefault="00E7645F" w:rsidP="00E4204B">
      <w:pPr>
        <w:pStyle w:val="Ttulo1"/>
        <w:numPr>
          <w:ilvl w:val="0"/>
          <w:numId w:val="6"/>
        </w:numPr>
      </w:pPr>
      <w:bookmarkStart w:id="13" w:name="_Toc189580191"/>
      <w:r w:rsidRPr="00E7645F">
        <w:lastRenderedPageBreak/>
        <w:t>Casos de Uso</w:t>
      </w:r>
      <w:bookmarkEnd w:id="13"/>
    </w:p>
    <w:p w14:paraId="4E194147" w14:textId="77777777" w:rsidR="002A02AF" w:rsidRPr="002A3554" w:rsidRDefault="002A02AF">
      <w:pPr>
        <w:pStyle w:val="Paragraph2CharCharChar"/>
        <w:ind w:left="0"/>
        <w:rPr>
          <w:b/>
          <w:color w:val="0070C0"/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555"/>
        <w:gridCol w:w="2530"/>
        <w:gridCol w:w="1843"/>
        <w:gridCol w:w="2126"/>
        <w:gridCol w:w="2268"/>
      </w:tblGrid>
      <w:tr w:rsidR="00471599" w:rsidRPr="002A02AF" w14:paraId="42B948D9" w14:textId="77777777" w:rsidTr="00471599">
        <w:tc>
          <w:tcPr>
            <w:tcW w:w="555" w:type="dxa"/>
            <w:shd w:val="clear" w:color="auto" w:fill="FFFFFF"/>
          </w:tcPr>
          <w:p w14:paraId="1D5AD3C9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2530" w:type="dxa"/>
            <w:shd w:val="clear" w:color="auto" w:fill="FFFFFF"/>
          </w:tcPr>
          <w:p w14:paraId="407B9AB0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843" w:type="dxa"/>
            <w:shd w:val="clear" w:color="auto" w:fill="FFFFFF"/>
          </w:tcPr>
          <w:p w14:paraId="60EA3584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Atores</w:t>
            </w:r>
          </w:p>
        </w:tc>
        <w:tc>
          <w:tcPr>
            <w:tcW w:w="2126" w:type="dxa"/>
            <w:shd w:val="clear" w:color="auto" w:fill="FFFFFF"/>
          </w:tcPr>
          <w:p w14:paraId="1413F22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Referências Cruzadas</w:t>
            </w:r>
          </w:p>
        </w:tc>
        <w:tc>
          <w:tcPr>
            <w:tcW w:w="2268" w:type="dxa"/>
            <w:shd w:val="clear" w:color="auto" w:fill="FFFFFF"/>
          </w:tcPr>
          <w:p w14:paraId="5C3D9CE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Prioridade de realização</w:t>
            </w:r>
          </w:p>
        </w:tc>
      </w:tr>
      <w:tr w:rsidR="00471599" w:rsidRPr="002A02AF" w14:paraId="45DEB2B9" w14:textId="77777777" w:rsidTr="00471599">
        <w:tc>
          <w:tcPr>
            <w:tcW w:w="555" w:type="dxa"/>
            <w:shd w:val="clear" w:color="auto" w:fill="FFFFFF"/>
          </w:tcPr>
          <w:p w14:paraId="592C7B22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1</w:t>
            </w:r>
          </w:p>
        </w:tc>
        <w:tc>
          <w:tcPr>
            <w:tcW w:w="2530" w:type="dxa"/>
            <w:shd w:val="clear" w:color="auto" w:fill="FFFFFF"/>
          </w:tcPr>
          <w:p w14:paraId="1A7C9A13" w14:textId="2BE3D1C2" w:rsidR="00471599" w:rsidRPr="002A02AF" w:rsidRDefault="0007205C" w:rsidP="002A02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</w:t>
            </w:r>
            <w:r w:rsidR="002A02AF" w:rsidRPr="002A02AF">
              <w:rPr>
                <w:sz w:val="24"/>
                <w:szCs w:val="24"/>
              </w:rPr>
              <w:t xml:space="preserve"> Livro</w:t>
            </w:r>
            <w:r w:rsidR="00471599" w:rsidRPr="002A02AF">
              <w:rPr>
                <w:sz w:val="24"/>
                <w:szCs w:val="24"/>
              </w:rPr>
              <w:t xml:space="preserve"> (CRUD)</w:t>
            </w:r>
          </w:p>
        </w:tc>
        <w:tc>
          <w:tcPr>
            <w:tcW w:w="1843" w:type="dxa"/>
            <w:shd w:val="clear" w:color="auto" w:fill="FFFFFF"/>
          </w:tcPr>
          <w:p w14:paraId="392F92C2" w14:textId="4A3ED354" w:rsidR="00471599" w:rsidRPr="002A02AF" w:rsidRDefault="002A02AF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711DFDBB" w14:textId="49A79838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2A02AF" w:rsidRPr="002A02AF">
              <w:rPr>
                <w:sz w:val="24"/>
                <w:szCs w:val="24"/>
              </w:rPr>
              <w:t>1, F2</w:t>
            </w:r>
          </w:p>
        </w:tc>
        <w:tc>
          <w:tcPr>
            <w:tcW w:w="2268" w:type="dxa"/>
            <w:shd w:val="clear" w:color="auto" w:fill="FFFFFF"/>
          </w:tcPr>
          <w:p w14:paraId="269BE64C" w14:textId="0F738CC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71599" w:rsidRPr="002A02AF" w14:paraId="384A7237" w14:textId="77777777" w:rsidTr="00471599">
        <w:tc>
          <w:tcPr>
            <w:tcW w:w="555" w:type="dxa"/>
            <w:shd w:val="clear" w:color="auto" w:fill="FFFFFF"/>
          </w:tcPr>
          <w:p w14:paraId="0B7B3721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2</w:t>
            </w:r>
          </w:p>
        </w:tc>
        <w:tc>
          <w:tcPr>
            <w:tcW w:w="2530" w:type="dxa"/>
            <w:shd w:val="clear" w:color="auto" w:fill="FFFFFF"/>
          </w:tcPr>
          <w:p w14:paraId="15E2A9F0" w14:textId="52E6CD66" w:rsidR="00471599" w:rsidRPr="002A02AF" w:rsidRDefault="0007205C" w:rsidP="000720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 Leitura (CRUD)</w:t>
            </w:r>
          </w:p>
        </w:tc>
        <w:tc>
          <w:tcPr>
            <w:tcW w:w="1843" w:type="dxa"/>
            <w:shd w:val="clear" w:color="auto" w:fill="FFFFFF"/>
          </w:tcPr>
          <w:p w14:paraId="339E0CD1" w14:textId="54EA6608" w:rsidR="00471599" w:rsidRPr="002A02AF" w:rsidRDefault="0007205C" w:rsidP="00E12371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515E8358" w14:textId="562A0D94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F3, F4</w:t>
            </w:r>
          </w:p>
        </w:tc>
        <w:tc>
          <w:tcPr>
            <w:tcW w:w="2268" w:type="dxa"/>
            <w:shd w:val="clear" w:color="auto" w:fill="FFFFFF"/>
          </w:tcPr>
          <w:p w14:paraId="31E1A382" w14:textId="1454356A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71599" w:rsidRPr="002A02AF" w14:paraId="2D6B2346" w14:textId="77777777" w:rsidTr="00471599">
        <w:tc>
          <w:tcPr>
            <w:tcW w:w="555" w:type="dxa"/>
            <w:shd w:val="clear" w:color="auto" w:fill="FFFFFF"/>
          </w:tcPr>
          <w:p w14:paraId="1B0C8678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3</w:t>
            </w:r>
          </w:p>
        </w:tc>
        <w:tc>
          <w:tcPr>
            <w:tcW w:w="2530" w:type="dxa"/>
            <w:shd w:val="clear" w:color="auto" w:fill="FFFFFF"/>
          </w:tcPr>
          <w:p w14:paraId="47694146" w14:textId="055BA9AF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Listar Livros</w:t>
            </w:r>
          </w:p>
        </w:tc>
        <w:tc>
          <w:tcPr>
            <w:tcW w:w="1843" w:type="dxa"/>
            <w:shd w:val="clear" w:color="auto" w:fill="FFFFFF"/>
          </w:tcPr>
          <w:p w14:paraId="2BF9F22C" w14:textId="4A05CCAB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2ECC505C" w14:textId="3AD0A768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  <w:tc>
          <w:tcPr>
            <w:tcW w:w="2268" w:type="dxa"/>
            <w:shd w:val="clear" w:color="auto" w:fill="FFFFFF"/>
          </w:tcPr>
          <w:p w14:paraId="6F33B31C" w14:textId="7B486303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71599" w:rsidRPr="002A02AF" w14:paraId="7254115B" w14:textId="77777777" w:rsidTr="00471599">
        <w:tc>
          <w:tcPr>
            <w:tcW w:w="555" w:type="dxa"/>
            <w:shd w:val="clear" w:color="auto" w:fill="FFFFFF"/>
          </w:tcPr>
          <w:p w14:paraId="0234EFB4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4</w:t>
            </w:r>
          </w:p>
        </w:tc>
        <w:tc>
          <w:tcPr>
            <w:tcW w:w="2530" w:type="dxa"/>
            <w:shd w:val="clear" w:color="auto" w:fill="FFFFFF"/>
          </w:tcPr>
          <w:p w14:paraId="43DC7381" w14:textId="6394BD33" w:rsidR="00471599" w:rsidRPr="002A02AF" w:rsidRDefault="00436794" w:rsidP="004367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Histórico de Leituras</w:t>
            </w:r>
            <w:r w:rsidR="0007205C">
              <w:rPr>
                <w:sz w:val="24"/>
                <w:szCs w:val="24"/>
              </w:rPr>
              <w:t xml:space="preserve"> </w:t>
            </w:r>
            <w:r w:rsidR="0007205C" w:rsidRPr="002A02AF">
              <w:rPr>
                <w:sz w:val="24"/>
                <w:szCs w:val="24"/>
              </w:rPr>
              <w:t>(</w:t>
            </w:r>
            <w:proofErr w:type="spellStart"/>
            <w:r w:rsidR="0007205C" w:rsidRPr="002A02AF">
              <w:rPr>
                <w:sz w:val="24"/>
                <w:szCs w:val="24"/>
              </w:rPr>
              <w:t>rel</w:t>
            </w:r>
            <w:proofErr w:type="spellEnd"/>
            <w:r w:rsidR="0007205C" w:rsidRPr="002A02AF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  <w:shd w:val="clear" w:color="auto" w:fill="FFFFFF"/>
          </w:tcPr>
          <w:p w14:paraId="7B47EEA8" w14:textId="48D7A9B4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119BAF3A" w14:textId="6328BCB3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07205C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shd w:val="clear" w:color="auto" w:fill="FFFFFF"/>
          </w:tcPr>
          <w:p w14:paraId="1C9DF1DB" w14:textId="100675E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77E30542" w14:textId="77777777" w:rsidR="006515B7" w:rsidRPr="006515B7" w:rsidRDefault="006515B7" w:rsidP="006515B7">
      <w:pPr>
        <w:jc w:val="center"/>
        <w:rPr>
          <w:color w:val="C00000"/>
          <w:sz w:val="28"/>
          <w:szCs w:val="28"/>
        </w:rPr>
      </w:pPr>
    </w:p>
    <w:p w14:paraId="5B4DB002" w14:textId="77777777" w:rsidR="00E7645F" w:rsidRDefault="00E7645F" w:rsidP="00E7645F">
      <w:pPr>
        <w:jc w:val="center"/>
        <w:rPr>
          <w:sz w:val="28"/>
          <w:szCs w:val="28"/>
        </w:rPr>
      </w:pPr>
    </w:p>
    <w:p w14:paraId="61F74573" w14:textId="77777777" w:rsidR="00666336" w:rsidRDefault="00175697" w:rsidP="00666336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130369C5" wp14:editId="776A15AA">
            <wp:extent cx="5939790" cy="3898866"/>
            <wp:effectExtent l="0" t="0" r="3810" b="698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2FD5" w14:textId="3ECAAE2C" w:rsidR="00666336" w:rsidRDefault="00666336" w:rsidP="0066633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6</w:t>
      </w:r>
      <w:r>
        <w:fldChar w:fldCharType="end"/>
      </w:r>
      <w:r>
        <w:t xml:space="preserve"> - Diagrama de Casos de Uso - Acervo Pessoal</w:t>
      </w:r>
    </w:p>
    <w:p w14:paraId="4E662075" w14:textId="0ECDF9E4" w:rsidR="00E7645F" w:rsidRPr="00612A3E" w:rsidRDefault="00547AEC" w:rsidP="007B5BE2">
      <w:pPr>
        <w:pStyle w:val="Ttulo1"/>
        <w:numPr>
          <w:ilvl w:val="1"/>
          <w:numId w:val="6"/>
        </w:numPr>
        <w:rPr>
          <w:color w:val="0070C0"/>
        </w:rPr>
      </w:pPr>
      <w:r w:rsidRPr="00612A3E">
        <w:br w:type="page"/>
      </w:r>
      <w:bookmarkStart w:id="14" w:name="_Toc189580192"/>
      <w:r w:rsidR="00E7645F" w:rsidRPr="00612A3E">
        <w:lastRenderedPageBreak/>
        <w:t>Expansão dos Casos de Uso</w:t>
      </w:r>
      <w:bookmarkEnd w:id="14"/>
      <w:r w:rsidR="00BE2769" w:rsidRPr="00612A3E">
        <w:rPr>
          <w:color w:val="FF0000"/>
        </w:rPr>
        <w:t xml:space="preserve"> </w:t>
      </w:r>
    </w:p>
    <w:p w14:paraId="4A22EB4A" w14:textId="77777777" w:rsidR="00E7645F" w:rsidRPr="00E7645F" w:rsidRDefault="00E7645F" w:rsidP="00E7645F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E7645F" w:rsidRPr="009242A9" w14:paraId="66B9D4E4" w14:textId="77777777" w:rsidTr="00516614">
        <w:tc>
          <w:tcPr>
            <w:tcW w:w="9350" w:type="dxa"/>
          </w:tcPr>
          <w:p w14:paraId="38A94F33" w14:textId="31899203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Caso de Uso: </w:t>
            </w:r>
            <w:r w:rsidR="009242A9" w:rsidRPr="009242A9">
              <w:rPr>
                <w:sz w:val="24"/>
                <w:szCs w:val="24"/>
              </w:rPr>
              <w:t>Adicionar Livro (CRUD)</w:t>
            </w:r>
          </w:p>
          <w:p w14:paraId="52501EC9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3EADF73C" w14:textId="77777777" w:rsidTr="00516614">
        <w:tc>
          <w:tcPr>
            <w:tcW w:w="9350" w:type="dxa"/>
          </w:tcPr>
          <w:p w14:paraId="7EDBF026" w14:textId="2CF88058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Atores: </w:t>
            </w:r>
            <w:r w:rsidR="009242A9" w:rsidRPr="002A02AF">
              <w:rPr>
                <w:sz w:val="24"/>
                <w:szCs w:val="24"/>
              </w:rPr>
              <w:t>Usuário</w:t>
            </w:r>
            <w:r w:rsidR="009242A9">
              <w:rPr>
                <w:sz w:val="24"/>
                <w:szCs w:val="24"/>
              </w:rPr>
              <w:t>.</w:t>
            </w:r>
          </w:p>
          <w:p w14:paraId="5698CAEE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4254B0EE" w14:textId="77777777" w:rsidTr="00516614">
        <w:tc>
          <w:tcPr>
            <w:tcW w:w="9350" w:type="dxa"/>
          </w:tcPr>
          <w:p w14:paraId="32F28C6B" w14:textId="3D9B3464" w:rsidR="00E7645F" w:rsidRPr="009242A9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Precondições: </w:t>
            </w:r>
          </w:p>
          <w:p w14:paraId="1E01B3A0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79C7D57" w14:textId="77777777" w:rsidTr="00516614">
        <w:tc>
          <w:tcPr>
            <w:tcW w:w="9350" w:type="dxa"/>
          </w:tcPr>
          <w:p w14:paraId="1917C726" w14:textId="54607700" w:rsidR="00E7645F" w:rsidRPr="0036029E" w:rsidRDefault="00E7645F" w:rsidP="00964346">
            <w:pPr>
              <w:rPr>
                <w:bCs/>
                <w:color w:val="000000" w:themeColor="text1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Pós-condições:</w:t>
            </w:r>
            <w:r w:rsidR="00516614">
              <w:rPr>
                <w:bCs/>
                <w:sz w:val="24"/>
                <w:szCs w:val="24"/>
              </w:rPr>
              <w:t xml:space="preserve"> Salvar o Livro na Estante. Adicionar Leitura.</w:t>
            </w:r>
          </w:p>
          <w:p w14:paraId="403FB8AC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920C9A5" w14:textId="77777777" w:rsidTr="00516614">
        <w:tc>
          <w:tcPr>
            <w:tcW w:w="9350" w:type="dxa"/>
          </w:tcPr>
          <w:p w14:paraId="79817128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5DF03B7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  <w:p w14:paraId="079E6ACF" w14:textId="77777777" w:rsidR="006515B7" w:rsidRPr="009242A9" w:rsidRDefault="006515B7" w:rsidP="00964346">
            <w:pPr>
              <w:rPr>
                <w:color w:val="0070C0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63744D41" w14:textId="6D4F1462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[IN] 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Adicionar Livro</w:t>
            </w:r>
            <w:r w:rsidR="0036029E">
              <w:rPr>
                <w:color w:val="000000" w:themeColor="text1"/>
                <w:sz w:val="24"/>
                <w:szCs w:val="24"/>
              </w:rPr>
              <w:t>.</w:t>
            </w:r>
          </w:p>
          <w:p w14:paraId="7FC4B071" w14:textId="61930CE1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usuário informa o </w:t>
            </w:r>
            <w:r w:rsidR="00516614" w:rsidRPr="00516614">
              <w:rPr>
                <w:color w:val="000000" w:themeColor="text1"/>
                <w:sz w:val="24"/>
                <w:szCs w:val="24"/>
              </w:rPr>
              <w:t>título, autor(es), gênero, número de páginas, ano de publicação e link da imagem da capa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37B1EC97" w14:textId="47005C27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salvar as informações inseridas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16FBBD08" w14:textId="77777777" w:rsidR="00E7645F" w:rsidRDefault="006515B7" w:rsidP="00516614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[OUT]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sistema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confirma </w:t>
            </w:r>
            <w:r w:rsidR="00C9311A">
              <w:rPr>
                <w:color w:val="000000" w:themeColor="text1"/>
                <w:sz w:val="24"/>
                <w:szCs w:val="24"/>
              </w:rPr>
              <w:t>que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um novo livro foi adicionado e finaliza o caso de uso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2AFA8DDB" w14:textId="23ACAB4C" w:rsidR="0036029E" w:rsidRPr="00516614" w:rsidRDefault="0036029E" w:rsidP="0036029E">
            <w:pPr>
              <w:widowControl/>
              <w:spacing w:line="240" w:lineRule="auto"/>
              <w:ind w:left="720"/>
              <w:rPr>
                <w:color w:val="000000" w:themeColor="text1"/>
                <w:sz w:val="24"/>
                <w:szCs w:val="24"/>
              </w:rPr>
            </w:pPr>
          </w:p>
        </w:tc>
      </w:tr>
      <w:tr w:rsidR="00E7645F" w:rsidRPr="009242A9" w14:paraId="097802D5" w14:textId="77777777" w:rsidTr="00516614">
        <w:tc>
          <w:tcPr>
            <w:tcW w:w="9350" w:type="dxa"/>
          </w:tcPr>
          <w:p w14:paraId="29E4BCE6" w14:textId="77777777" w:rsidR="00E7645F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Tratamento de Exceções e Variantes:</w:t>
            </w:r>
            <w:r w:rsidRPr="009242A9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26A8176" w14:textId="77777777" w:rsidR="00041D47" w:rsidRPr="009242A9" w:rsidRDefault="00041D47" w:rsidP="00964346">
            <w:pPr>
              <w:rPr>
                <w:b/>
                <w:color w:val="0070C0"/>
                <w:sz w:val="24"/>
                <w:szCs w:val="24"/>
              </w:rPr>
            </w:pPr>
          </w:p>
          <w:p w14:paraId="472F83FE" w14:textId="2EA784A9" w:rsidR="00E7645F" w:rsidRPr="00516614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Exceção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4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Informações faltantes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>.</w:t>
            </w:r>
          </w:p>
          <w:p w14:paraId="04E78935" w14:textId="0C5AE580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[IN]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O </w:t>
            </w:r>
            <w:r w:rsidR="00D70840">
              <w:rPr>
                <w:color w:val="000000" w:themeColor="text1"/>
                <w:sz w:val="24"/>
                <w:szCs w:val="24"/>
              </w:rPr>
              <w:t>usuário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4187793D" w14:textId="1C60281A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a.2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[OUT] O sistema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alerta o usuário de que há informações faltantes e retorna ao passo 2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054301D7" w14:textId="77777777" w:rsidR="00E7645F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58EEEC5A" w14:textId="6C984BB3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108E3459" w14:textId="0372D38C" w:rsidR="004D1620" w:rsidRDefault="00AB2BAF" w:rsidP="004D1620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1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56B7132B" w14:textId="77777777" w:rsidR="004D1620" w:rsidRDefault="004D1620" w:rsidP="004D1620">
            <w:pPr>
              <w:rPr>
                <w:color w:val="000000" w:themeColor="text1"/>
                <w:sz w:val="24"/>
                <w:szCs w:val="24"/>
              </w:rPr>
            </w:pPr>
          </w:p>
          <w:p w14:paraId="1A2BBF12" w14:textId="6DCBEB7D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39415377" w14:textId="608B39B8" w:rsidR="004D1620" w:rsidRDefault="00AB2BAF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2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18B4535E" w14:textId="77777777" w:rsidR="004D1620" w:rsidRPr="00516614" w:rsidRDefault="004D1620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BAB6D38" w14:textId="6E2404A6" w:rsidR="00516614" w:rsidRDefault="00516614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797C2E7F" w14:textId="198A627C" w:rsidR="00E7645F" w:rsidRDefault="00AB2BAF" w:rsidP="00E7645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>
              <w:rPr>
                <w:color w:val="000000" w:themeColor="text1"/>
                <w:sz w:val="24"/>
                <w:szCs w:val="24"/>
              </w:rPr>
              <w:t>3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516614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776C1BEB" w14:textId="367314F4" w:rsidR="0036029E" w:rsidRPr="00516614" w:rsidRDefault="0036029E" w:rsidP="00E7645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32FF439" w14:textId="77777777" w:rsidR="00E7645F" w:rsidRDefault="00E7645F" w:rsidP="00E7645F">
      <w:pPr>
        <w:rPr>
          <w:szCs w:val="28"/>
        </w:rPr>
      </w:pPr>
    </w:p>
    <w:p w14:paraId="5E2FDFF9" w14:textId="77777777" w:rsidR="00516614" w:rsidRDefault="00516614" w:rsidP="00E7645F">
      <w:pPr>
        <w:rPr>
          <w:szCs w:val="28"/>
        </w:rPr>
      </w:pPr>
    </w:p>
    <w:p w14:paraId="1C8CB9DA" w14:textId="77777777" w:rsidR="00516614" w:rsidRDefault="00516614" w:rsidP="00E7645F">
      <w:pPr>
        <w:rPr>
          <w:szCs w:val="28"/>
        </w:rPr>
      </w:pPr>
    </w:p>
    <w:p w14:paraId="0CBEFE20" w14:textId="77777777" w:rsidR="00516614" w:rsidRDefault="00516614" w:rsidP="00E7645F">
      <w:pPr>
        <w:rPr>
          <w:szCs w:val="28"/>
        </w:rPr>
      </w:pPr>
    </w:p>
    <w:p w14:paraId="0F7EFF96" w14:textId="77777777" w:rsidR="00516614" w:rsidRDefault="00516614" w:rsidP="00E7645F">
      <w:pPr>
        <w:rPr>
          <w:szCs w:val="28"/>
        </w:rPr>
      </w:pPr>
    </w:p>
    <w:p w14:paraId="5D0B127D" w14:textId="77777777" w:rsidR="00516614" w:rsidRDefault="00516614" w:rsidP="00E7645F">
      <w:pPr>
        <w:rPr>
          <w:szCs w:val="28"/>
        </w:rPr>
      </w:pPr>
    </w:p>
    <w:p w14:paraId="50F5C5E6" w14:textId="77777777" w:rsidR="00516614" w:rsidRDefault="00516614" w:rsidP="00E7645F">
      <w:pPr>
        <w:rPr>
          <w:szCs w:val="28"/>
        </w:rPr>
      </w:pPr>
    </w:p>
    <w:p w14:paraId="0210F378" w14:textId="77777777" w:rsidR="00516614" w:rsidRDefault="00516614" w:rsidP="00E7645F">
      <w:pPr>
        <w:rPr>
          <w:szCs w:val="28"/>
        </w:rPr>
      </w:pPr>
    </w:p>
    <w:p w14:paraId="779B0932" w14:textId="77777777" w:rsidR="0036029E" w:rsidRDefault="0036029E" w:rsidP="00E7645F">
      <w:pPr>
        <w:rPr>
          <w:szCs w:val="28"/>
        </w:rPr>
      </w:pPr>
    </w:p>
    <w:p w14:paraId="0ED11F3B" w14:textId="77777777" w:rsidR="0036029E" w:rsidRDefault="0036029E" w:rsidP="00E7645F">
      <w:pPr>
        <w:rPr>
          <w:szCs w:val="28"/>
        </w:rPr>
      </w:pPr>
    </w:p>
    <w:p w14:paraId="70DF797D" w14:textId="77777777" w:rsidR="00516614" w:rsidRDefault="00516614" w:rsidP="00E7645F">
      <w:pPr>
        <w:rPr>
          <w:szCs w:val="28"/>
        </w:rPr>
      </w:pPr>
    </w:p>
    <w:p w14:paraId="5AD63910" w14:textId="77777777" w:rsidR="00516614" w:rsidRDefault="00516614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92786E" w:rsidRPr="00C9311A" w14:paraId="1DBAF71D" w14:textId="77777777" w:rsidTr="00C9311A">
        <w:tc>
          <w:tcPr>
            <w:tcW w:w="9350" w:type="dxa"/>
          </w:tcPr>
          <w:p w14:paraId="7CC483B1" w14:textId="2D939ABF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Caso de Uso: </w:t>
            </w:r>
            <w:r w:rsidR="0092786E" w:rsidRPr="00C9311A">
              <w:rPr>
                <w:color w:val="000000" w:themeColor="text1"/>
                <w:sz w:val="24"/>
                <w:szCs w:val="24"/>
              </w:rPr>
              <w:t>Adicionar Leitura (CRUD)</w:t>
            </w:r>
          </w:p>
          <w:p w14:paraId="19FD192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3C7EB03A" w14:textId="77777777" w:rsidTr="00C9311A">
        <w:tc>
          <w:tcPr>
            <w:tcW w:w="9350" w:type="dxa"/>
          </w:tcPr>
          <w:p w14:paraId="28A6D65F" w14:textId="05AD0415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Usuário</w:t>
            </w:r>
          </w:p>
          <w:p w14:paraId="3A53D0D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DFBC733" w14:textId="77777777" w:rsidTr="00C9311A">
        <w:tc>
          <w:tcPr>
            <w:tcW w:w="9350" w:type="dxa"/>
          </w:tcPr>
          <w:p w14:paraId="633B73CA" w14:textId="19B2FA37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O livro ao qual deseja-se vincular a leitura deve estar previamente cadastrado.</w:t>
            </w:r>
          </w:p>
          <w:p w14:paraId="7AD5FA9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FB8149E" w14:textId="77777777" w:rsidTr="00C9311A">
        <w:tc>
          <w:tcPr>
            <w:tcW w:w="9350" w:type="dxa"/>
          </w:tcPr>
          <w:p w14:paraId="3F15E70A" w14:textId="6896C0A2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Histórico de leituras.</w:t>
            </w:r>
          </w:p>
          <w:p w14:paraId="1BAABA4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C9311A" w14:paraId="05A59F95" w14:textId="77777777" w:rsidTr="00C9311A">
        <w:tc>
          <w:tcPr>
            <w:tcW w:w="9350" w:type="dxa"/>
          </w:tcPr>
          <w:p w14:paraId="4E963EA2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4EDB5AC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</w:p>
          <w:p w14:paraId="5E5F8C1B" w14:textId="77777777" w:rsidR="00C9311A" w:rsidRPr="00C9311A" w:rsidRDefault="00C9311A" w:rsidP="00C9311A">
            <w:pPr>
              <w:rPr>
                <w:color w:val="0070C0"/>
                <w:sz w:val="24"/>
                <w:szCs w:val="24"/>
              </w:rPr>
            </w:pPr>
            <w:r w:rsidRPr="00C9311A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128ED522" w14:textId="2154BECA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[IN] O usuário seleciona a opção de Adicionar Leitura</w:t>
            </w:r>
            <w:r w:rsid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0C932D5B" w14:textId="7144104F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informa </w:t>
            </w:r>
            <w:r w:rsidRPr="00C9311A">
              <w:rPr>
                <w:rFonts w:ascii="Times New Roman" w:hAnsi="Times New Roman"/>
                <w:sz w:val="24"/>
                <w:szCs w:val="24"/>
              </w:rPr>
              <w:t>o livro que está sendo lido, data de início e, se aplicável, data de conclusão e até que página foi lido.</w:t>
            </w:r>
          </w:p>
          <w:p w14:paraId="053FB1C9" w14:textId="77777777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[IN] O usuário seleciona a opção de salvar as informações inseridas.</w:t>
            </w:r>
          </w:p>
          <w:p w14:paraId="25F3663B" w14:textId="06CC2D02" w:rsidR="0036029E" w:rsidRPr="0036029E" w:rsidRDefault="00C9311A" w:rsidP="0036029E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[OUT] O sistema confirma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que uma nova leitura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foi adicionad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e finaliza o caso de uso.</w:t>
            </w:r>
          </w:p>
        </w:tc>
      </w:tr>
      <w:tr w:rsidR="00C9311A" w:rsidRPr="00C9311A" w14:paraId="08B56691" w14:textId="77777777" w:rsidTr="00C9311A">
        <w:tc>
          <w:tcPr>
            <w:tcW w:w="9350" w:type="dxa"/>
          </w:tcPr>
          <w:p w14:paraId="2E6B176F" w14:textId="77777777" w:rsidR="00C9311A" w:rsidRDefault="00C9311A" w:rsidP="00C9311A">
            <w:pPr>
              <w:rPr>
                <w:b/>
                <w:color w:val="0070C0"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>Tratamento de Exceções e Variantes:</w:t>
            </w:r>
            <w:r w:rsidRPr="00C9311A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2C7980D9" w14:textId="77777777" w:rsidR="00041D47" w:rsidRPr="00C9311A" w:rsidRDefault="00041D47" w:rsidP="00C9311A">
            <w:pPr>
              <w:rPr>
                <w:b/>
                <w:color w:val="0070C0"/>
                <w:sz w:val="24"/>
                <w:szCs w:val="24"/>
              </w:rPr>
            </w:pPr>
          </w:p>
          <w:p w14:paraId="5D6ED97C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>Exceção 4a: Informações faltantes.</w:t>
            </w:r>
          </w:p>
          <w:p w14:paraId="009A53ED" w14:textId="79897BA6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4a.1 [IN] O </w:t>
            </w:r>
            <w:r w:rsidR="00426460">
              <w:rPr>
                <w:color w:val="000000" w:themeColor="text1"/>
                <w:sz w:val="24"/>
                <w:szCs w:val="24"/>
              </w:rPr>
              <w:t>usuário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42646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3B925176" w14:textId="6F114DF9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>4a.2 [OUT] O sistema alerta o usuário de que há informações faltantes e retorna ao passo 2.</w:t>
            </w:r>
          </w:p>
          <w:p w14:paraId="774BF5B4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62CA87A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5A4843C9" w14:textId="5F09C92E" w:rsidR="004A0021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1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215D4C57" w14:textId="77777777" w:rsidR="004A0021" w:rsidRDefault="004A0021" w:rsidP="004A0021">
            <w:pPr>
              <w:rPr>
                <w:color w:val="000000" w:themeColor="text1"/>
                <w:sz w:val="24"/>
                <w:szCs w:val="24"/>
              </w:rPr>
            </w:pPr>
          </w:p>
          <w:p w14:paraId="134662AD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0E443BC0" w14:textId="2E4DED21" w:rsidR="004A0021" w:rsidRDefault="00AB2BAF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2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6AB4F15D" w14:textId="77777777" w:rsidR="004A0021" w:rsidRPr="00516614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A9C7AF7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633D5BC9" w14:textId="490D6049" w:rsidR="00C9311A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3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366CD85E" w14:textId="20262B13" w:rsidR="0036029E" w:rsidRPr="00C9311A" w:rsidRDefault="0036029E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E3D9D33" w14:textId="77777777" w:rsidR="009242A9" w:rsidRDefault="009242A9" w:rsidP="00E7645F">
      <w:pPr>
        <w:rPr>
          <w:szCs w:val="28"/>
        </w:rPr>
      </w:pPr>
    </w:p>
    <w:p w14:paraId="3C97920D" w14:textId="77777777" w:rsidR="00C9311A" w:rsidRDefault="00C9311A" w:rsidP="00E7645F">
      <w:pPr>
        <w:rPr>
          <w:szCs w:val="28"/>
        </w:rPr>
      </w:pPr>
    </w:p>
    <w:p w14:paraId="08936FA1" w14:textId="77777777" w:rsidR="00C9311A" w:rsidRDefault="00C9311A" w:rsidP="00E7645F">
      <w:pPr>
        <w:rPr>
          <w:szCs w:val="28"/>
        </w:rPr>
      </w:pPr>
    </w:p>
    <w:p w14:paraId="529FBA2A" w14:textId="77777777" w:rsidR="00C9311A" w:rsidRDefault="00C9311A" w:rsidP="00E7645F">
      <w:pPr>
        <w:rPr>
          <w:szCs w:val="28"/>
        </w:rPr>
      </w:pPr>
    </w:p>
    <w:p w14:paraId="59A2D2BC" w14:textId="77777777" w:rsidR="00C9311A" w:rsidRDefault="00C9311A" w:rsidP="00E7645F">
      <w:pPr>
        <w:rPr>
          <w:szCs w:val="28"/>
        </w:rPr>
      </w:pPr>
    </w:p>
    <w:p w14:paraId="58476C23" w14:textId="77777777" w:rsidR="00C9311A" w:rsidRDefault="00C9311A" w:rsidP="00E7645F">
      <w:pPr>
        <w:rPr>
          <w:szCs w:val="28"/>
        </w:rPr>
      </w:pPr>
    </w:p>
    <w:p w14:paraId="4278B634" w14:textId="77777777" w:rsidR="00C9311A" w:rsidRDefault="00C9311A" w:rsidP="00E7645F">
      <w:pPr>
        <w:rPr>
          <w:szCs w:val="28"/>
        </w:rPr>
      </w:pPr>
    </w:p>
    <w:p w14:paraId="188A6F9D" w14:textId="77777777" w:rsidR="00C9311A" w:rsidRDefault="00C9311A" w:rsidP="00E7645F">
      <w:pPr>
        <w:rPr>
          <w:szCs w:val="28"/>
        </w:rPr>
      </w:pPr>
    </w:p>
    <w:p w14:paraId="0330933F" w14:textId="77777777" w:rsidR="0036029E" w:rsidRDefault="0036029E" w:rsidP="00E7645F">
      <w:pPr>
        <w:rPr>
          <w:szCs w:val="28"/>
        </w:rPr>
      </w:pPr>
    </w:p>
    <w:p w14:paraId="21057236" w14:textId="77777777" w:rsidR="00C9311A" w:rsidRDefault="00C9311A" w:rsidP="00E7645F">
      <w:pPr>
        <w:rPr>
          <w:szCs w:val="28"/>
        </w:rPr>
      </w:pPr>
    </w:p>
    <w:p w14:paraId="0D88EDD6" w14:textId="77777777" w:rsidR="00C9311A" w:rsidRDefault="00C9311A" w:rsidP="00E7645F">
      <w:pPr>
        <w:rPr>
          <w:szCs w:val="28"/>
        </w:rPr>
      </w:pPr>
    </w:p>
    <w:p w14:paraId="19EB22F5" w14:textId="77777777" w:rsidR="00C9311A" w:rsidRDefault="00C9311A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9311A" w:rsidRPr="0036029E" w14:paraId="5495729D" w14:textId="77777777" w:rsidTr="00C9311A">
        <w:tc>
          <w:tcPr>
            <w:tcW w:w="9350" w:type="dxa"/>
          </w:tcPr>
          <w:p w14:paraId="01E2396F" w14:textId="6142D73D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 w:rsidR="0036029E" w:rsidRPr="0036029E">
              <w:rPr>
                <w:sz w:val="24"/>
                <w:szCs w:val="24"/>
              </w:rPr>
              <w:t>Listar Livros</w:t>
            </w:r>
          </w:p>
          <w:p w14:paraId="5EC2070D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4BCF9DB7" w14:textId="77777777" w:rsidTr="00C9311A">
        <w:tc>
          <w:tcPr>
            <w:tcW w:w="9350" w:type="dxa"/>
          </w:tcPr>
          <w:p w14:paraId="485E86FB" w14:textId="77777777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, Subsistema</w:t>
            </w:r>
          </w:p>
          <w:p w14:paraId="7A3E870B" w14:textId="3E6111E6" w:rsidR="0036029E" w:rsidRPr="0036029E" w:rsidRDefault="0036029E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19797EEC" w14:textId="77777777" w:rsidTr="00C9311A">
        <w:tc>
          <w:tcPr>
            <w:tcW w:w="9350" w:type="dxa"/>
          </w:tcPr>
          <w:p w14:paraId="76E264E5" w14:textId="3856FE72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Deve haver um ou mais livros cadastrados no sistema.</w:t>
            </w:r>
          </w:p>
          <w:p w14:paraId="6645A937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3A93427A" w14:textId="77777777" w:rsidTr="00C9311A">
        <w:tc>
          <w:tcPr>
            <w:tcW w:w="9350" w:type="dxa"/>
          </w:tcPr>
          <w:p w14:paraId="6506D256" w14:textId="7C6C38C5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547F8161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36029E" w:rsidRPr="0036029E" w14:paraId="74685DF9" w14:textId="77777777" w:rsidTr="00C9311A">
        <w:tc>
          <w:tcPr>
            <w:tcW w:w="9350" w:type="dxa"/>
          </w:tcPr>
          <w:p w14:paraId="10D3460F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43378D5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</w:p>
          <w:p w14:paraId="15AF2C84" w14:textId="77777777" w:rsidR="0036029E" w:rsidRPr="0036029E" w:rsidRDefault="0036029E" w:rsidP="0036029E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C4B9313" w14:textId="3D592E5F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Listar Livros.</w:t>
            </w:r>
          </w:p>
          <w:p w14:paraId="7A5638E9" w14:textId="14A82D7C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sistema exibe na tela as capas dos livros cadastrados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AE0EECA" w14:textId="771C75BE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5AB131C2" w14:textId="2D09E553" w:rsid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3.1 [IN] O usuário 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seleciona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 um dos livros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.</w:t>
            </w:r>
          </w:p>
          <w:p w14:paraId="7BFEAE0F" w14:textId="47847767" w:rsidR="0036029E" w:rsidRP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36029E" w:rsidRPr="0036029E" w14:paraId="3D8B7089" w14:textId="77777777" w:rsidTr="00C9311A">
        <w:tc>
          <w:tcPr>
            <w:tcW w:w="9350" w:type="dxa"/>
          </w:tcPr>
          <w:p w14:paraId="67DDCA6C" w14:textId="77777777" w:rsidR="0036029E" w:rsidRPr="0036029E" w:rsidRDefault="0036029E" w:rsidP="0036029E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6111DE4" w14:textId="77777777" w:rsid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49906BCB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4484291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330E6048" w14:textId="77777777" w:rsidR="008D02DC" w:rsidRPr="0036029E" w:rsidRDefault="008D02DC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9B48F03" w14:textId="6F6AFED4" w:rsidR="0036029E" w:rsidRP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4EDF6877" w14:textId="1117D589" w:rsid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do livro selecionado.</w:t>
            </w:r>
          </w:p>
          <w:p w14:paraId="084E3673" w14:textId="52F0796C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5BBC9898" w14:textId="76448038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3.1a.2.1 [IN] O usuário seleciona a opção de editar as informações do livro.</w:t>
            </w:r>
          </w:p>
          <w:p w14:paraId="27349F97" w14:textId="3E70521D" w:rsidR="008D02DC" w:rsidRDefault="008D02DC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>[IN] O usuário edita e salva as informações do livro.</w:t>
            </w:r>
          </w:p>
          <w:p w14:paraId="7FC19B4A" w14:textId="7091E496" w:rsidR="00AB2BAF" w:rsidRP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</w:t>
            </w:r>
            <w:r w:rsidR="008D02DC"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 xml:space="preserve"> [IN]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143B2F1F" w14:textId="77777777" w:rsidR="0036029E" w:rsidRPr="0036029E" w:rsidRDefault="0036029E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0523ED2" w14:textId="77777777" w:rsidR="0092786E" w:rsidRDefault="0092786E" w:rsidP="00E7645F">
      <w:pPr>
        <w:rPr>
          <w:szCs w:val="28"/>
        </w:rPr>
      </w:pPr>
    </w:p>
    <w:p w14:paraId="408BEE84" w14:textId="77777777" w:rsidR="008D02DC" w:rsidRDefault="008D02DC" w:rsidP="00E7645F">
      <w:pPr>
        <w:rPr>
          <w:szCs w:val="28"/>
        </w:rPr>
      </w:pPr>
    </w:p>
    <w:p w14:paraId="5999F9C8" w14:textId="77777777" w:rsidR="008D02DC" w:rsidRDefault="008D02DC" w:rsidP="00E7645F">
      <w:pPr>
        <w:rPr>
          <w:szCs w:val="28"/>
        </w:rPr>
      </w:pPr>
    </w:p>
    <w:p w14:paraId="269E7641" w14:textId="77777777" w:rsidR="008D02DC" w:rsidRDefault="008D02DC" w:rsidP="00E7645F">
      <w:pPr>
        <w:rPr>
          <w:szCs w:val="28"/>
        </w:rPr>
      </w:pPr>
    </w:p>
    <w:p w14:paraId="2257B915" w14:textId="77777777" w:rsidR="008D02DC" w:rsidRDefault="008D02DC" w:rsidP="00E7645F">
      <w:pPr>
        <w:rPr>
          <w:szCs w:val="28"/>
        </w:rPr>
      </w:pPr>
    </w:p>
    <w:p w14:paraId="0D807C56" w14:textId="77777777" w:rsidR="008D02DC" w:rsidRDefault="008D02DC" w:rsidP="00E7645F">
      <w:pPr>
        <w:rPr>
          <w:szCs w:val="28"/>
        </w:rPr>
      </w:pPr>
    </w:p>
    <w:p w14:paraId="37C3AE6C" w14:textId="77777777" w:rsidR="008D02DC" w:rsidRDefault="008D02DC" w:rsidP="00E7645F">
      <w:pPr>
        <w:rPr>
          <w:szCs w:val="28"/>
        </w:rPr>
      </w:pPr>
    </w:p>
    <w:p w14:paraId="5733A041" w14:textId="77777777" w:rsidR="008D02DC" w:rsidRDefault="008D02DC" w:rsidP="00E7645F">
      <w:pPr>
        <w:rPr>
          <w:szCs w:val="28"/>
        </w:rPr>
      </w:pPr>
    </w:p>
    <w:p w14:paraId="40F593DB" w14:textId="77777777" w:rsidR="008D02DC" w:rsidRDefault="008D02DC" w:rsidP="00E7645F">
      <w:pPr>
        <w:rPr>
          <w:szCs w:val="28"/>
        </w:rPr>
      </w:pPr>
    </w:p>
    <w:p w14:paraId="3E7518D4" w14:textId="77777777" w:rsidR="008D02DC" w:rsidRDefault="008D02DC" w:rsidP="00E7645F">
      <w:pPr>
        <w:rPr>
          <w:szCs w:val="28"/>
        </w:rPr>
      </w:pPr>
    </w:p>
    <w:p w14:paraId="7F1A1A3E" w14:textId="77777777" w:rsidR="008D02DC" w:rsidRDefault="008D02DC" w:rsidP="00E7645F">
      <w:pPr>
        <w:rPr>
          <w:szCs w:val="28"/>
        </w:rPr>
      </w:pPr>
    </w:p>
    <w:p w14:paraId="3901F0E7" w14:textId="77777777" w:rsidR="008D02DC" w:rsidRDefault="008D02DC" w:rsidP="00E7645F">
      <w:pPr>
        <w:rPr>
          <w:szCs w:val="28"/>
        </w:rPr>
      </w:pPr>
    </w:p>
    <w:p w14:paraId="46F5B897" w14:textId="77777777" w:rsidR="008D02DC" w:rsidRDefault="008D02DC" w:rsidP="00E7645F">
      <w:pPr>
        <w:rPr>
          <w:szCs w:val="28"/>
        </w:rPr>
      </w:pPr>
    </w:p>
    <w:p w14:paraId="21F23397" w14:textId="77777777" w:rsidR="008D02DC" w:rsidRDefault="008D02DC" w:rsidP="00E7645F">
      <w:pPr>
        <w:rPr>
          <w:szCs w:val="28"/>
        </w:rPr>
      </w:pPr>
    </w:p>
    <w:p w14:paraId="3B23A770" w14:textId="77777777" w:rsidR="008D02DC" w:rsidRDefault="008D02DC" w:rsidP="00E7645F">
      <w:pPr>
        <w:rPr>
          <w:szCs w:val="28"/>
        </w:rPr>
      </w:pPr>
    </w:p>
    <w:p w14:paraId="33097EEF" w14:textId="77777777" w:rsidR="008D02DC" w:rsidRDefault="008D02DC" w:rsidP="00E7645F">
      <w:pPr>
        <w:rPr>
          <w:szCs w:val="28"/>
        </w:rPr>
      </w:pPr>
    </w:p>
    <w:p w14:paraId="4B2B1FB2" w14:textId="77777777" w:rsidR="008D02DC" w:rsidRDefault="008D02DC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D02DC" w:rsidRPr="0036029E" w14:paraId="4B8565BA" w14:textId="77777777" w:rsidTr="005A3589">
        <w:tc>
          <w:tcPr>
            <w:tcW w:w="9350" w:type="dxa"/>
          </w:tcPr>
          <w:p w14:paraId="70A4E5F1" w14:textId="74619174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>
              <w:rPr>
                <w:sz w:val="24"/>
                <w:szCs w:val="24"/>
              </w:rPr>
              <w:t xml:space="preserve">Histórico de Leituras </w:t>
            </w:r>
            <w:r w:rsidRPr="002A02AF">
              <w:rPr>
                <w:sz w:val="24"/>
                <w:szCs w:val="24"/>
              </w:rPr>
              <w:t>(</w:t>
            </w:r>
            <w:proofErr w:type="spellStart"/>
            <w:r w:rsidRPr="002A02AF">
              <w:rPr>
                <w:sz w:val="24"/>
                <w:szCs w:val="24"/>
              </w:rPr>
              <w:t>rel</w:t>
            </w:r>
            <w:proofErr w:type="spellEnd"/>
            <w:r w:rsidRPr="002A02AF">
              <w:rPr>
                <w:sz w:val="24"/>
                <w:szCs w:val="24"/>
              </w:rPr>
              <w:t>)</w:t>
            </w:r>
          </w:p>
          <w:p w14:paraId="011631E9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5E46C8D1" w14:textId="77777777" w:rsidTr="005A3589">
        <w:tc>
          <w:tcPr>
            <w:tcW w:w="9350" w:type="dxa"/>
          </w:tcPr>
          <w:p w14:paraId="579C5F3F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Usuário, Subsistema</w:t>
            </w:r>
          </w:p>
          <w:p w14:paraId="24FECE8D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26495A9C" w14:textId="77777777" w:rsidTr="005A3589">
        <w:tc>
          <w:tcPr>
            <w:tcW w:w="9350" w:type="dxa"/>
          </w:tcPr>
          <w:p w14:paraId="5C92F2B5" w14:textId="1A0E8FF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Deve haver um</w:t>
            </w:r>
            <w:r>
              <w:rPr>
                <w:bCs/>
                <w:color w:val="000000" w:themeColor="text1"/>
                <w:sz w:val="24"/>
                <w:szCs w:val="24"/>
              </w:rPr>
              <w:t>a ou mais leituras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 xml:space="preserve"> cadastrados no sistema.</w:t>
            </w:r>
          </w:p>
          <w:p w14:paraId="0C760278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64FFE1D1" w14:textId="77777777" w:rsidTr="005A3589">
        <w:tc>
          <w:tcPr>
            <w:tcW w:w="9350" w:type="dxa"/>
          </w:tcPr>
          <w:p w14:paraId="6725E22B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3362811C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75F9D5FB" w14:textId="77777777" w:rsidTr="005A3589">
        <w:tc>
          <w:tcPr>
            <w:tcW w:w="9350" w:type="dxa"/>
          </w:tcPr>
          <w:p w14:paraId="4786F62D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F9F01BA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</w:p>
          <w:p w14:paraId="32120D32" w14:textId="77777777" w:rsidR="008D02DC" w:rsidRPr="0036029E" w:rsidRDefault="008D02DC" w:rsidP="005A3589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990FBB8" w14:textId="55850526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 w:rsidRPr="008D02D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Histórico de Leituras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4A15C9C3" w14:textId="2190B990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sistema exibe na tela as sessões de leitura cadastradas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0EA2ADC" w14:textId="77777777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727B1EC6" w14:textId="2C424101" w:rsidR="008D02DC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Variante 3.1 [IN] O usuário seleciona uma das leituras.</w:t>
            </w:r>
          </w:p>
          <w:p w14:paraId="78587E7F" w14:textId="77777777" w:rsidR="008D02DC" w:rsidRPr="0036029E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8D02DC" w:rsidRPr="0036029E" w14:paraId="5940ED6C" w14:textId="77777777" w:rsidTr="005A3589">
        <w:tc>
          <w:tcPr>
            <w:tcW w:w="9350" w:type="dxa"/>
          </w:tcPr>
          <w:p w14:paraId="0C92E42A" w14:textId="77777777" w:rsidR="008D02DC" w:rsidRPr="0036029E" w:rsidRDefault="008D02DC" w:rsidP="005A3589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7A47DAF9" w14:textId="77777777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F36887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2569FE6A" w14:textId="41A69DA3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576DED54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1A879BE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27534E75" w14:textId="1AF0A39F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da leitura selecionada.</w:t>
            </w:r>
          </w:p>
          <w:p w14:paraId="41F5AF94" w14:textId="77777777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095D88C6" w14:textId="694D554E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3.1a.2.1 [IN] O usuário seleciona a opção de editar as informações da leitura.</w:t>
            </w:r>
          </w:p>
          <w:p w14:paraId="6454DCC2" w14:textId="28E231AD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>[IN] O usuário edita e salva as informações da leitura.</w:t>
            </w:r>
          </w:p>
          <w:p w14:paraId="26A5ED99" w14:textId="77777777" w:rsidR="008D02DC" w:rsidRPr="0036029E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3.1a.2.2 [IN]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0CD16CA0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1550E77" w14:textId="77777777" w:rsidR="004B4772" w:rsidRPr="002A3554" w:rsidRDefault="004B4772" w:rsidP="004C3CA8">
      <w:pPr>
        <w:pStyle w:val="Ttulo1"/>
        <w:rPr>
          <w:rStyle w:val="Forte"/>
          <w:color w:val="0070C0"/>
          <w:szCs w:val="24"/>
        </w:rPr>
      </w:pPr>
    </w:p>
    <w:p w14:paraId="4805047B" w14:textId="77777777" w:rsidR="004C3CA8" w:rsidRDefault="004C3CA8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4718B9E8" w14:textId="1E9B67A6" w:rsidR="000D39E7" w:rsidRPr="007B5BE2" w:rsidRDefault="00813A89" w:rsidP="007B5BE2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15" w:name="_Toc189580193"/>
      <w:r w:rsidRPr="007B5BE2">
        <w:rPr>
          <w:rStyle w:val="Forte"/>
          <w:b/>
          <w:bCs w:val="0"/>
        </w:rPr>
        <w:lastRenderedPageBreak/>
        <w:t xml:space="preserve">Diagramas de </w:t>
      </w:r>
      <w:r w:rsidR="00165093" w:rsidRPr="007B5BE2">
        <w:rPr>
          <w:rStyle w:val="Forte"/>
          <w:b/>
          <w:bCs w:val="0"/>
        </w:rPr>
        <w:t>Sequência</w:t>
      </w:r>
      <w:bookmarkEnd w:id="15"/>
    </w:p>
    <w:p w14:paraId="234419A5" w14:textId="77777777" w:rsidR="00612A3E" w:rsidRPr="00612A3E" w:rsidRDefault="00612A3E" w:rsidP="00612A3E"/>
    <w:p w14:paraId="2537F04D" w14:textId="25A9C18C" w:rsidR="007B5BE2" w:rsidRDefault="00BC3FA7" w:rsidP="007B5BE2">
      <w:pPr>
        <w:pStyle w:val="Ttulo1"/>
        <w:numPr>
          <w:ilvl w:val="1"/>
          <w:numId w:val="6"/>
        </w:numPr>
      </w:pPr>
      <w:bookmarkStart w:id="16" w:name="_Toc189580194"/>
      <w:r>
        <w:t>Principal</w:t>
      </w:r>
      <w:bookmarkEnd w:id="16"/>
    </w:p>
    <w:p w14:paraId="2B914E71" w14:textId="77777777" w:rsidR="00BC3FA7" w:rsidRDefault="00BC3FA7" w:rsidP="00BC3FA7">
      <w:pPr>
        <w:pStyle w:val="Subttulo"/>
      </w:pPr>
    </w:p>
    <w:p w14:paraId="20B666E5" w14:textId="77777777" w:rsidR="00BC3FA7" w:rsidRDefault="00BC3FA7" w:rsidP="00BC3FA7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5198BFEC" wp14:editId="6C478B22">
            <wp:extent cx="5943600" cy="438594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D73" w14:textId="482E050B" w:rsidR="00BC3FA7" w:rsidRPr="00BC3FA7" w:rsidRDefault="00BC3FA7" w:rsidP="00BC3FA7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7</w:t>
      </w:r>
      <w:r>
        <w:fldChar w:fldCharType="end"/>
      </w:r>
      <w:r>
        <w:t xml:space="preserve"> - Diagrama de Sequência Principal - Acervo pessoal</w:t>
      </w:r>
    </w:p>
    <w:p w14:paraId="1E272310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69E4051F" w14:textId="77777777" w:rsidR="004A5626" w:rsidRDefault="004A5626">
      <w:pPr>
        <w:widowControl/>
        <w:spacing w:line="240" w:lineRule="auto"/>
        <w:rPr>
          <w:b/>
          <w:sz w:val="24"/>
          <w:lang w:val="en-AU"/>
        </w:rPr>
      </w:pPr>
      <w:r>
        <w:br w:type="page"/>
      </w:r>
    </w:p>
    <w:p w14:paraId="02477A89" w14:textId="7F3C064E" w:rsidR="007B5BE2" w:rsidRDefault="007B5BE2" w:rsidP="007B5BE2">
      <w:pPr>
        <w:pStyle w:val="Ttulo1"/>
        <w:numPr>
          <w:ilvl w:val="1"/>
          <w:numId w:val="6"/>
        </w:numPr>
      </w:pPr>
      <w:bookmarkStart w:id="17" w:name="_Toc189580195"/>
      <w:r>
        <w:lastRenderedPageBreak/>
        <w:t>Adicionar Livro</w:t>
      </w:r>
      <w:bookmarkEnd w:id="17"/>
    </w:p>
    <w:p w14:paraId="05AF9BC8" w14:textId="77777777" w:rsidR="004A5626" w:rsidRDefault="004A5626" w:rsidP="004A5626">
      <w:pPr>
        <w:pStyle w:val="Subttulo"/>
      </w:pPr>
    </w:p>
    <w:p w14:paraId="612C4E32" w14:textId="77777777" w:rsidR="004A5626" w:rsidRDefault="004A5626" w:rsidP="004A5626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2EE816E6" wp14:editId="462B2186">
            <wp:extent cx="5943600" cy="2727325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E17C" w14:textId="11D60659" w:rsidR="004A5626" w:rsidRDefault="004A5626" w:rsidP="004A562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8</w:t>
      </w:r>
      <w:r>
        <w:fldChar w:fldCharType="end"/>
      </w:r>
      <w:r>
        <w:t xml:space="preserve"> - </w:t>
      </w:r>
      <w:r w:rsidRPr="001C649F">
        <w:t>Diagrama de Sequência – Adicionar Livro</w:t>
      </w:r>
      <w:r>
        <w:rPr>
          <w:noProof/>
        </w:rPr>
        <w:t xml:space="preserve"> - Acervo Pessoal</w:t>
      </w:r>
    </w:p>
    <w:p w14:paraId="5E0EDF35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3A491A5F" w14:textId="236C228F" w:rsidR="007B5BE2" w:rsidRDefault="007B5BE2" w:rsidP="007B5BE2">
      <w:pPr>
        <w:pStyle w:val="Ttulo1"/>
        <w:numPr>
          <w:ilvl w:val="1"/>
          <w:numId w:val="6"/>
        </w:numPr>
      </w:pPr>
      <w:bookmarkStart w:id="18" w:name="_Toc189580196"/>
      <w:r>
        <w:t>Adicionar Leitura</w:t>
      </w:r>
      <w:bookmarkEnd w:id="18"/>
    </w:p>
    <w:p w14:paraId="6D5E63EC" w14:textId="77777777" w:rsidR="004A5626" w:rsidRDefault="004A5626" w:rsidP="004A5626">
      <w:pPr>
        <w:pStyle w:val="Subttulo"/>
      </w:pPr>
    </w:p>
    <w:p w14:paraId="2A02E50D" w14:textId="77777777" w:rsidR="004E26A3" w:rsidRDefault="004E26A3" w:rsidP="004E26A3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0222FCB0" wp14:editId="3C49625E">
            <wp:extent cx="5943600" cy="2760980"/>
            <wp:effectExtent l="0" t="0" r="0" b="127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EE5" w14:textId="1B534DDF" w:rsidR="004A5626" w:rsidRDefault="004E26A3" w:rsidP="004E26A3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9</w:t>
      </w:r>
      <w:r>
        <w:fldChar w:fldCharType="end"/>
      </w:r>
      <w:r>
        <w:t xml:space="preserve"> - </w:t>
      </w:r>
      <w:r w:rsidRPr="002974F9">
        <w:t>Diagrama de Sequência – Adicionar Leitura</w:t>
      </w:r>
      <w:r>
        <w:rPr>
          <w:noProof/>
        </w:rPr>
        <w:t xml:space="preserve"> - Acervo Pessoal</w:t>
      </w:r>
    </w:p>
    <w:p w14:paraId="0B4C2E96" w14:textId="77777777" w:rsidR="004A5626" w:rsidRDefault="004A5626" w:rsidP="004A5626">
      <w:pPr>
        <w:pStyle w:val="Subttulo"/>
      </w:pPr>
    </w:p>
    <w:p w14:paraId="00FB82DF" w14:textId="77777777" w:rsidR="00735C42" w:rsidRDefault="00735C42" w:rsidP="004A5626">
      <w:pPr>
        <w:pStyle w:val="Subttulo"/>
      </w:pPr>
    </w:p>
    <w:p w14:paraId="43C21C5D" w14:textId="77777777" w:rsidR="00735C42" w:rsidRDefault="00735C42" w:rsidP="004A5626">
      <w:pPr>
        <w:pStyle w:val="Subttulo"/>
      </w:pPr>
    </w:p>
    <w:p w14:paraId="519F05C2" w14:textId="77777777" w:rsidR="00735C42" w:rsidRDefault="00735C42" w:rsidP="004A5626">
      <w:pPr>
        <w:pStyle w:val="Subttulo"/>
      </w:pPr>
    </w:p>
    <w:p w14:paraId="6F3A2AE5" w14:textId="13F83129" w:rsidR="007B5BE2" w:rsidRDefault="007B5BE2" w:rsidP="007B5BE2">
      <w:pPr>
        <w:pStyle w:val="Ttulo1"/>
        <w:numPr>
          <w:ilvl w:val="1"/>
          <w:numId w:val="6"/>
        </w:numPr>
      </w:pPr>
      <w:bookmarkStart w:id="19" w:name="_Toc189580197"/>
      <w:r>
        <w:t>Listar Livros</w:t>
      </w:r>
      <w:bookmarkEnd w:id="19"/>
    </w:p>
    <w:p w14:paraId="7D5E26CB" w14:textId="77777777" w:rsidR="00735C42" w:rsidRDefault="00735C42" w:rsidP="00735C42">
      <w:pPr>
        <w:pStyle w:val="Subttulo"/>
      </w:pPr>
    </w:p>
    <w:p w14:paraId="30D6745D" w14:textId="77777777" w:rsidR="00735C42" w:rsidRDefault="00735C42" w:rsidP="00735C42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47DEDEE0" wp14:editId="33192D14">
            <wp:extent cx="5943600" cy="4983480"/>
            <wp:effectExtent l="0" t="0" r="0" b="7620"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BD5" w14:textId="1468143C" w:rsidR="00735C42" w:rsidRDefault="00735C42" w:rsidP="00735C42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10</w:t>
      </w:r>
      <w:r>
        <w:fldChar w:fldCharType="end"/>
      </w:r>
      <w:r>
        <w:t xml:space="preserve"> - D</w:t>
      </w:r>
      <w:r w:rsidRPr="00956715">
        <w:t>iagrama de Sequência – Listar Livros</w:t>
      </w:r>
      <w:r>
        <w:rPr>
          <w:noProof/>
        </w:rPr>
        <w:t xml:space="preserve"> - Acervo Pessoal</w:t>
      </w:r>
    </w:p>
    <w:p w14:paraId="67CAEB4F" w14:textId="77777777" w:rsidR="00735C42" w:rsidRDefault="00735C42" w:rsidP="00735C42">
      <w:pPr>
        <w:pStyle w:val="Subttulo"/>
      </w:pPr>
    </w:p>
    <w:p w14:paraId="311697E1" w14:textId="77777777" w:rsidR="0047258A" w:rsidRDefault="0047258A" w:rsidP="00735C42">
      <w:pPr>
        <w:pStyle w:val="Subttulo"/>
      </w:pPr>
    </w:p>
    <w:p w14:paraId="4213C63F" w14:textId="77777777" w:rsidR="0047258A" w:rsidRDefault="0047258A" w:rsidP="00735C42">
      <w:pPr>
        <w:pStyle w:val="Subttulo"/>
      </w:pPr>
    </w:p>
    <w:p w14:paraId="7354475F" w14:textId="77777777" w:rsidR="0047258A" w:rsidRDefault="0047258A" w:rsidP="00735C42">
      <w:pPr>
        <w:pStyle w:val="Subttulo"/>
      </w:pPr>
    </w:p>
    <w:p w14:paraId="3DA5A7FD" w14:textId="77777777" w:rsidR="0047258A" w:rsidRDefault="0047258A" w:rsidP="00735C42">
      <w:pPr>
        <w:pStyle w:val="Subttulo"/>
      </w:pPr>
    </w:p>
    <w:p w14:paraId="52074300" w14:textId="77777777" w:rsidR="0047258A" w:rsidRDefault="0047258A" w:rsidP="00735C42">
      <w:pPr>
        <w:pStyle w:val="Subttulo"/>
      </w:pPr>
    </w:p>
    <w:p w14:paraId="1B7FD404" w14:textId="77777777" w:rsidR="0047258A" w:rsidRDefault="0047258A" w:rsidP="00735C42">
      <w:pPr>
        <w:pStyle w:val="Subttulo"/>
      </w:pPr>
    </w:p>
    <w:p w14:paraId="0EC662C0" w14:textId="77777777" w:rsidR="0047258A" w:rsidRDefault="0047258A" w:rsidP="00735C42">
      <w:pPr>
        <w:pStyle w:val="Subttulo"/>
      </w:pPr>
    </w:p>
    <w:p w14:paraId="52C00122" w14:textId="77777777" w:rsidR="0047258A" w:rsidRDefault="0047258A" w:rsidP="00735C42">
      <w:pPr>
        <w:pStyle w:val="Subttulo"/>
      </w:pPr>
    </w:p>
    <w:p w14:paraId="147E4B68" w14:textId="77777777" w:rsidR="0047258A" w:rsidRDefault="0047258A" w:rsidP="00735C42">
      <w:pPr>
        <w:pStyle w:val="Subttulo"/>
      </w:pPr>
    </w:p>
    <w:p w14:paraId="117E1FA8" w14:textId="77777777" w:rsidR="007B5BE2" w:rsidRDefault="007B5BE2" w:rsidP="007B5BE2">
      <w:pPr>
        <w:pStyle w:val="Ttulo1"/>
        <w:numPr>
          <w:ilvl w:val="1"/>
          <w:numId w:val="6"/>
        </w:numPr>
      </w:pPr>
      <w:bookmarkStart w:id="20" w:name="_Toc189580198"/>
      <w:r>
        <w:t>Listar Leituras</w:t>
      </w:r>
      <w:bookmarkEnd w:id="20"/>
    </w:p>
    <w:p w14:paraId="64383A70" w14:textId="77777777" w:rsidR="0047258A" w:rsidRDefault="0047258A" w:rsidP="0047258A">
      <w:pPr>
        <w:pStyle w:val="Subttulo"/>
      </w:pPr>
    </w:p>
    <w:p w14:paraId="4E13809F" w14:textId="77777777" w:rsidR="0047258A" w:rsidRDefault="0047258A" w:rsidP="0047258A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307BFD5D" wp14:editId="3B330634">
            <wp:extent cx="5943600" cy="4897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2D8" w14:textId="450A6E3A" w:rsidR="0047258A" w:rsidRDefault="0047258A" w:rsidP="0047258A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11</w:t>
      </w:r>
      <w:r>
        <w:fldChar w:fldCharType="end"/>
      </w:r>
      <w:r>
        <w:t xml:space="preserve"> - Diagrama de Sequência - Listar leituras - Acervo pessoal</w:t>
      </w:r>
    </w:p>
    <w:p w14:paraId="79A807E0" w14:textId="77777777" w:rsidR="0047258A" w:rsidRDefault="0047258A" w:rsidP="0047258A">
      <w:pPr>
        <w:pStyle w:val="Subttulo"/>
      </w:pPr>
    </w:p>
    <w:p w14:paraId="613EDC68" w14:textId="77777777" w:rsidR="00F94EC2" w:rsidRDefault="00F94EC2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6E0A76BD" w14:textId="2AB79E41" w:rsidR="00813A89" w:rsidRPr="007B5BE2" w:rsidRDefault="00813A89" w:rsidP="007B5BE2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21" w:name="_Toc189580199"/>
      <w:r w:rsidRPr="007B5BE2">
        <w:rPr>
          <w:rStyle w:val="Forte"/>
          <w:b/>
          <w:bCs w:val="0"/>
        </w:rPr>
        <w:lastRenderedPageBreak/>
        <w:t>Diagramas de Classes para o sistema</w:t>
      </w:r>
      <w:bookmarkEnd w:id="21"/>
    </w:p>
    <w:p w14:paraId="7D3E5AF0" w14:textId="77777777" w:rsidR="00156AA8" w:rsidRPr="00156AA8" w:rsidRDefault="00156AA8" w:rsidP="00156AA8"/>
    <w:p w14:paraId="2D71FD15" w14:textId="77777777" w:rsidR="00156AA8" w:rsidRDefault="00156AA8" w:rsidP="00156AA8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26840D9E" wp14:editId="2B5EA5E4">
            <wp:extent cx="5943600" cy="301625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DC2" w14:textId="0C4AB246" w:rsidR="00CD7B3B" w:rsidRDefault="00156AA8" w:rsidP="00156AA8">
      <w:pPr>
        <w:pStyle w:val="Legenda"/>
        <w:jc w:val="center"/>
        <w:rPr>
          <w:color w:val="FF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2419">
        <w:rPr>
          <w:noProof/>
        </w:rPr>
        <w:t>12</w:t>
      </w:r>
      <w:r>
        <w:fldChar w:fldCharType="end"/>
      </w:r>
      <w:r>
        <w:t xml:space="preserve"> - Diagrama de Classes - Acervo pessoal</w:t>
      </w:r>
    </w:p>
    <w:p w14:paraId="54A8CFBB" w14:textId="77777777" w:rsidR="006B5D42" w:rsidRDefault="00CB518A" w:rsidP="00CB518A">
      <w:pPr>
        <w:tabs>
          <w:tab w:val="left" w:pos="3437"/>
        </w:tabs>
        <w:rPr>
          <w:color w:val="FF0000"/>
        </w:rPr>
      </w:pPr>
      <w:r>
        <w:rPr>
          <w:color w:val="FF0000"/>
        </w:rPr>
        <w:tab/>
      </w:r>
    </w:p>
    <w:p w14:paraId="6B36141E" w14:textId="77777777" w:rsidR="006515B7" w:rsidRDefault="006515B7" w:rsidP="006515B7">
      <w:pPr>
        <w:rPr>
          <w:color w:val="FF0000"/>
        </w:rPr>
      </w:pPr>
    </w:p>
    <w:sectPr w:rsidR="006515B7" w:rsidSect="00471599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AFECB" w14:textId="77777777" w:rsidR="00564234" w:rsidRDefault="00564234">
      <w:pPr>
        <w:spacing w:line="240" w:lineRule="auto"/>
      </w:pPr>
      <w:r>
        <w:separator/>
      </w:r>
    </w:p>
  </w:endnote>
  <w:endnote w:type="continuationSeparator" w:id="0">
    <w:p w14:paraId="29A8F48D" w14:textId="77777777" w:rsidR="00564234" w:rsidRDefault="005642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80A7E" w14:textId="77777777" w:rsidR="00D8327F" w:rsidRDefault="00D8327F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0C77224" w14:textId="77777777" w:rsidR="00D8327F" w:rsidRDefault="00D8327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8327F" w14:paraId="413DD0A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E9484A7" w14:textId="77777777" w:rsidR="00D8327F" w:rsidRDefault="00D8327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2B1DA34" w14:textId="3A118200" w:rsidR="00D8327F" w:rsidRDefault="00DD6FCC">
          <w:pPr>
            <w:jc w:val="center"/>
          </w:pPr>
          <w:r>
            <w:t>Samuel Grontoski</w:t>
          </w:r>
          <w:r w:rsidR="000D39E7">
            <w:t xml:space="preserve">, </w:t>
          </w:r>
          <w:r w:rsidR="00D8327F">
            <w:fldChar w:fldCharType="begin"/>
          </w:r>
          <w:r w:rsidR="00D8327F">
            <w:instrText xml:space="preserve"> DATE \@ "yyyy" </w:instrText>
          </w:r>
          <w:r w:rsidR="00D8327F">
            <w:fldChar w:fldCharType="separate"/>
          </w:r>
          <w:r w:rsidR="00152419">
            <w:rPr>
              <w:noProof/>
            </w:rPr>
            <w:t>2025</w:t>
          </w:r>
          <w:r w:rsidR="00D8327F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C0CC711" w14:textId="77777777" w:rsidR="00D8327F" w:rsidRDefault="00D8327F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043C8A">
            <w:rPr>
              <w:rStyle w:val="Nmerodepgina"/>
              <w:noProof/>
            </w:rPr>
            <w:t>5</w:t>
          </w:r>
          <w:r>
            <w:rPr>
              <w:rStyle w:val="Nmerodepgina"/>
            </w:rPr>
            <w:fldChar w:fldCharType="end"/>
          </w:r>
        </w:p>
      </w:tc>
    </w:tr>
  </w:tbl>
  <w:p w14:paraId="7B79C19F" w14:textId="77777777" w:rsidR="00D8327F" w:rsidRDefault="00D8327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2E798" w14:textId="77777777" w:rsidR="00D8327F" w:rsidRDefault="00D832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2ECB0" w14:textId="77777777" w:rsidR="00564234" w:rsidRDefault="00564234">
      <w:pPr>
        <w:spacing w:line="240" w:lineRule="auto"/>
      </w:pPr>
      <w:r>
        <w:separator/>
      </w:r>
    </w:p>
  </w:footnote>
  <w:footnote w:type="continuationSeparator" w:id="0">
    <w:p w14:paraId="1A744EDE" w14:textId="77777777" w:rsidR="00564234" w:rsidRDefault="005642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0D37" w14:textId="77777777" w:rsidR="00D8327F" w:rsidRDefault="00D8327F">
    <w:pPr>
      <w:rPr>
        <w:sz w:val="24"/>
      </w:rPr>
    </w:pPr>
  </w:p>
  <w:p w14:paraId="62F9D95C" w14:textId="77777777" w:rsidR="00D8327F" w:rsidRDefault="00D8327F">
    <w:pPr>
      <w:pBdr>
        <w:top w:val="single" w:sz="6" w:space="1" w:color="auto"/>
      </w:pBdr>
      <w:rPr>
        <w:sz w:val="24"/>
      </w:rPr>
    </w:pPr>
  </w:p>
  <w:p w14:paraId="26148B38" w14:textId="6A475655" w:rsidR="00D8327F" w:rsidRPr="00DD6FCC" w:rsidRDefault="00DD6FCC" w:rsidP="00D8327F">
    <w:pPr>
      <w:pBdr>
        <w:bottom w:val="single" w:sz="6" w:space="1" w:color="auto"/>
      </w:pBdr>
      <w:jc w:val="right"/>
      <w:rPr>
        <w:rFonts w:ascii="Arial" w:hAnsi="Arial" w:cs="Arial"/>
        <w:color w:val="000000" w:themeColor="text1"/>
        <w:sz w:val="24"/>
      </w:rPr>
    </w:pPr>
    <w:r w:rsidRPr="00DD6FCC">
      <w:rPr>
        <w:rFonts w:ascii="Arial" w:hAnsi="Arial" w:cs="Arial"/>
        <w:color w:val="000000" w:themeColor="text1"/>
        <w:sz w:val="24"/>
      </w:rPr>
      <w:t>Samuel Grontoski</w:t>
    </w:r>
  </w:p>
  <w:p w14:paraId="7D2DB34A" w14:textId="77777777" w:rsidR="00D8327F" w:rsidRDefault="00D8327F">
    <w:pPr>
      <w:pBdr>
        <w:bottom w:val="single" w:sz="6" w:space="1" w:color="auto"/>
      </w:pBdr>
      <w:jc w:val="right"/>
      <w:rPr>
        <w:sz w:val="24"/>
      </w:rPr>
    </w:pPr>
  </w:p>
  <w:p w14:paraId="5D4416D1" w14:textId="77777777" w:rsidR="00D8327F" w:rsidRDefault="00D832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8327F" w14:paraId="254DC764" w14:textId="77777777">
      <w:tc>
        <w:tcPr>
          <w:tcW w:w="6379" w:type="dxa"/>
        </w:tcPr>
        <w:p w14:paraId="5F7BBDB0" w14:textId="21CF7156" w:rsidR="00D8327F" w:rsidRPr="00DD6FCC" w:rsidRDefault="00DD6FCC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t xml:space="preserve">Sistema </w:t>
          </w:r>
          <w:r>
            <w:rPr>
              <w:color w:val="000000" w:themeColor="text1"/>
            </w:rPr>
            <w:t>para</w:t>
          </w:r>
          <w:r w:rsidRPr="00DD6FCC">
            <w:rPr>
              <w:color w:val="000000" w:themeColor="text1"/>
            </w:rPr>
            <w:t xml:space="preserve"> Controle de Leitura</w:t>
          </w:r>
        </w:p>
      </w:tc>
      <w:tc>
        <w:tcPr>
          <w:tcW w:w="3179" w:type="dxa"/>
        </w:tcPr>
        <w:p w14:paraId="29290266" w14:textId="77777777" w:rsidR="00D8327F" w:rsidRDefault="00FE2713">
          <w:pPr>
            <w:tabs>
              <w:tab w:val="left" w:pos="1135"/>
            </w:tabs>
            <w:spacing w:before="40"/>
            <w:ind w:right="68"/>
          </w:pPr>
          <w:r>
            <w:t xml:space="preserve">  Versão:          </w:t>
          </w:r>
          <w:r w:rsidRPr="00EF5035">
            <w:rPr>
              <w:color w:val="000000" w:themeColor="text1"/>
            </w:rPr>
            <w:t xml:space="preserve"> 1.0</w:t>
          </w:r>
        </w:p>
      </w:tc>
    </w:tr>
    <w:tr w:rsidR="00D8327F" w14:paraId="7F7689E0" w14:textId="77777777">
      <w:tc>
        <w:tcPr>
          <w:tcW w:w="6379" w:type="dxa"/>
        </w:tcPr>
        <w:p w14:paraId="33E713FB" w14:textId="63046E2B" w:rsidR="00D8327F" w:rsidRPr="00DD6FCC" w:rsidRDefault="00D8327F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fldChar w:fldCharType="begin"/>
          </w:r>
          <w:r w:rsidRPr="00DD6FCC">
            <w:rPr>
              <w:color w:val="000000" w:themeColor="text1"/>
            </w:rPr>
            <w:instrText xml:space="preserve"> TITLE  \* MERGEFORMAT </w:instrText>
          </w:r>
          <w:r w:rsidRPr="00DD6FCC">
            <w:rPr>
              <w:color w:val="000000" w:themeColor="text1"/>
            </w:rPr>
            <w:fldChar w:fldCharType="separate"/>
          </w:r>
          <w:r w:rsidR="00152419">
            <w:rPr>
              <w:color w:val="000000" w:themeColor="text1"/>
            </w:rPr>
            <w:t>Especificação de Requisitos de Software</w:t>
          </w:r>
          <w:r w:rsidRPr="00DD6FCC">
            <w:rPr>
              <w:color w:val="000000" w:themeColor="text1"/>
            </w:rPr>
            <w:fldChar w:fldCharType="end"/>
          </w:r>
        </w:p>
      </w:tc>
      <w:tc>
        <w:tcPr>
          <w:tcW w:w="3179" w:type="dxa"/>
        </w:tcPr>
        <w:p w14:paraId="42F6570E" w14:textId="4D79FC49" w:rsidR="00D8327F" w:rsidRDefault="00FE2713">
          <w:r>
            <w:t xml:space="preserve">  Data: </w:t>
          </w:r>
          <w:r w:rsidR="00A16721">
            <w:t>07/02/2025</w:t>
          </w:r>
        </w:p>
      </w:tc>
    </w:tr>
    <w:tr w:rsidR="00D8327F" w14:paraId="32AA9EDC" w14:textId="77777777">
      <w:tc>
        <w:tcPr>
          <w:tcW w:w="9558" w:type="dxa"/>
          <w:gridSpan w:val="2"/>
        </w:tcPr>
        <w:p w14:paraId="019455C2" w14:textId="77777777" w:rsidR="00D8327F" w:rsidRPr="00CB518A" w:rsidRDefault="00D8327F">
          <w:pPr>
            <w:rPr>
              <w:color w:val="0070C0"/>
            </w:rPr>
          </w:pPr>
        </w:p>
      </w:tc>
    </w:tr>
  </w:tbl>
  <w:p w14:paraId="569D3E48" w14:textId="77777777" w:rsidR="00D8327F" w:rsidRDefault="00D8327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7023" w14:textId="77777777" w:rsidR="00D8327F" w:rsidRDefault="00D832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286A16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2"/>
      <w:legacy w:legacy="1" w:legacySpace="144" w:legacyIndent="0"/>
      <w:lvlJc w:val="left"/>
      <w:rPr>
        <w:rFonts w:ascii="Times New Roman" w:eastAsia="Times New Roman" w:hAnsi="Times New Roman" w:cs="Times New Roman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A8425B"/>
    <w:multiLevelType w:val="multilevel"/>
    <w:tmpl w:val="DC380D1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6E0404"/>
    <w:multiLevelType w:val="hybridMultilevel"/>
    <w:tmpl w:val="DFC2ADB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A201B"/>
    <w:multiLevelType w:val="hybridMultilevel"/>
    <w:tmpl w:val="FA285302"/>
    <w:lvl w:ilvl="0" w:tplc="49EC5E2C">
      <w:start w:val="1"/>
      <w:numFmt w:val="decimal"/>
      <w:lvlText w:val="[R%1]"/>
      <w:lvlJc w:val="left"/>
      <w:pPr>
        <w:tabs>
          <w:tab w:val="num" w:pos="720"/>
        </w:tabs>
        <w:ind w:left="360" w:hanging="360"/>
      </w:pPr>
      <w:rPr>
        <w:rFonts w:hint="default"/>
        <w:b/>
        <w:i w:val="0"/>
      </w:rPr>
    </w:lvl>
    <w:lvl w:ilvl="1" w:tplc="A35469AA">
      <w:start w:val="1"/>
      <w:numFmt w:val="decimal"/>
      <w:pStyle w:val="Requisito"/>
      <w:lvlText w:val="[R%2]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525FF"/>
    <w:multiLevelType w:val="multilevel"/>
    <w:tmpl w:val="B9EE90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AE134D"/>
    <w:multiLevelType w:val="multilevel"/>
    <w:tmpl w:val="1A42A8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E63579"/>
    <w:multiLevelType w:val="hybridMultilevel"/>
    <w:tmpl w:val="2C6ECA24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34B83"/>
    <w:multiLevelType w:val="hybridMultilevel"/>
    <w:tmpl w:val="42F62E00"/>
    <w:lvl w:ilvl="0" w:tplc="35020B0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4C13"/>
    <w:multiLevelType w:val="hybridMultilevel"/>
    <w:tmpl w:val="DE3E7FFA"/>
    <w:lvl w:ilvl="0" w:tplc="3816F4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30F67"/>
    <w:multiLevelType w:val="hybridMultilevel"/>
    <w:tmpl w:val="45BE0DA0"/>
    <w:lvl w:ilvl="0" w:tplc="4DCE38FA">
      <w:start w:val="1"/>
      <w:numFmt w:val="decimal"/>
      <w:pStyle w:val="Bullet"/>
      <w:lvlText w:val="[%1]"/>
      <w:lvlJc w:val="left"/>
      <w:pPr>
        <w:tabs>
          <w:tab w:val="num" w:pos="1530"/>
        </w:tabs>
        <w:ind w:left="11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18660C"/>
    <w:multiLevelType w:val="hybridMultilevel"/>
    <w:tmpl w:val="57A01610"/>
    <w:lvl w:ilvl="0" w:tplc="C94A9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8A0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4F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265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65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000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E9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6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EE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F76AE2"/>
    <w:multiLevelType w:val="hybridMultilevel"/>
    <w:tmpl w:val="A0266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D7C6C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8C3AAC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D414B9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0E44869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3B3683F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0A18B6"/>
    <w:multiLevelType w:val="multilevel"/>
    <w:tmpl w:val="6FAA39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BEE7439"/>
    <w:multiLevelType w:val="hybridMultilevel"/>
    <w:tmpl w:val="DD0A76DC"/>
    <w:lvl w:ilvl="0" w:tplc="ED92B7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A2DD0"/>
    <w:multiLevelType w:val="multilevel"/>
    <w:tmpl w:val="AB08BEF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7DA6BA9"/>
    <w:multiLevelType w:val="hybridMultilevel"/>
    <w:tmpl w:val="DFC2ADBE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A5C37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546C7"/>
    <w:multiLevelType w:val="hybridMultilevel"/>
    <w:tmpl w:val="C758EDA0"/>
    <w:lvl w:ilvl="0" w:tplc="B6B4985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C61AF7"/>
    <w:multiLevelType w:val="hybridMultilevel"/>
    <w:tmpl w:val="4D2E38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4077AB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80236A"/>
    <w:multiLevelType w:val="hybridMultilevel"/>
    <w:tmpl w:val="B5E463AA"/>
    <w:lvl w:ilvl="0" w:tplc="6E1A6AF2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BBEBCFE">
      <w:start w:val="1"/>
      <w:numFmt w:val="decimal"/>
      <w:lvlText w:val="%2."/>
      <w:lvlJc w:val="left"/>
      <w:pPr>
        <w:tabs>
          <w:tab w:val="num" w:pos="-45"/>
        </w:tabs>
        <w:ind w:left="-45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675"/>
        </w:tabs>
        <w:ind w:left="67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1395"/>
        </w:tabs>
        <w:ind w:left="139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115"/>
        </w:tabs>
        <w:ind w:left="211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3555"/>
        </w:tabs>
        <w:ind w:left="355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4275"/>
        </w:tabs>
        <w:ind w:left="427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4995"/>
        </w:tabs>
        <w:ind w:left="4995" w:hanging="180"/>
      </w:pPr>
    </w:lvl>
  </w:abstractNum>
  <w:abstractNum w:abstractNumId="26" w15:restartNumberingAfterBreak="0">
    <w:nsid w:val="7BD02A02"/>
    <w:multiLevelType w:val="multilevel"/>
    <w:tmpl w:val="7C36C7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17545853">
    <w:abstractNumId w:val="0"/>
  </w:num>
  <w:num w:numId="2" w16cid:durableId="852690814">
    <w:abstractNumId w:val="9"/>
  </w:num>
  <w:num w:numId="3" w16cid:durableId="751465631">
    <w:abstractNumId w:val="25"/>
  </w:num>
  <w:num w:numId="4" w16cid:durableId="1155994414">
    <w:abstractNumId w:val="3"/>
  </w:num>
  <w:num w:numId="5" w16cid:durableId="272442550">
    <w:abstractNumId w:val="23"/>
  </w:num>
  <w:num w:numId="6" w16cid:durableId="559754764">
    <w:abstractNumId w:val="14"/>
  </w:num>
  <w:num w:numId="7" w16cid:durableId="1045301473">
    <w:abstractNumId w:val="24"/>
  </w:num>
  <w:num w:numId="8" w16cid:durableId="1072965447">
    <w:abstractNumId w:val="16"/>
  </w:num>
  <w:num w:numId="9" w16cid:durableId="346371745">
    <w:abstractNumId w:val="8"/>
  </w:num>
  <w:num w:numId="10" w16cid:durableId="1935746984">
    <w:abstractNumId w:val="4"/>
  </w:num>
  <w:num w:numId="11" w16cid:durableId="2132047987">
    <w:abstractNumId w:val="17"/>
  </w:num>
  <w:num w:numId="12" w16cid:durableId="947934124">
    <w:abstractNumId w:val="18"/>
  </w:num>
  <w:num w:numId="13" w16cid:durableId="842357851">
    <w:abstractNumId w:val="22"/>
  </w:num>
  <w:num w:numId="14" w16cid:durableId="1419401863">
    <w:abstractNumId w:val="19"/>
  </w:num>
  <w:num w:numId="15" w16cid:durableId="993071479">
    <w:abstractNumId w:val="1"/>
  </w:num>
  <w:num w:numId="16" w16cid:durableId="717122841">
    <w:abstractNumId w:val="10"/>
  </w:num>
  <w:num w:numId="17" w16cid:durableId="2059426009">
    <w:abstractNumId w:val="21"/>
  </w:num>
  <w:num w:numId="18" w16cid:durableId="434444701">
    <w:abstractNumId w:val="12"/>
  </w:num>
  <w:num w:numId="19" w16cid:durableId="2107722647">
    <w:abstractNumId w:val="11"/>
  </w:num>
  <w:num w:numId="20" w16cid:durableId="145514345">
    <w:abstractNumId w:val="7"/>
  </w:num>
  <w:num w:numId="21" w16cid:durableId="1328367611">
    <w:abstractNumId w:val="6"/>
  </w:num>
  <w:num w:numId="22" w16cid:durableId="1740516744">
    <w:abstractNumId w:val="20"/>
  </w:num>
  <w:num w:numId="23" w16cid:durableId="1159468362">
    <w:abstractNumId w:val="2"/>
  </w:num>
  <w:num w:numId="24" w16cid:durableId="1032804144">
    <w:abstractNumId w:val="5"/>
  </w:num>
  <w:num w:numId="25" w16cid:durableId="1477525994">
    <w:abstractNumId w:val="26"/>
  </w:num>
  <w:num w:numId="26" w16cid:durableId="911743628">
    <w:abstractNumId w:val="13"/>
  </w:num>
  <w:num w:numId="27" w16cid:durableId="705955467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8" w:dllVersion="513" w:checkStyle="1"/>
  <w:activeWritingStyle w:appName="MSWord" w:lang="pt-BR" w:vendorID="1" w:dllVersion="513" w:checkStyle="1"/>
  <w:activeWritingStyle w:appName="MSWord" w:lang="es-ES_tradnl" w:vendorID="9" w:dllVersion="512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2MjMysDA2NzcwMjdQ0lEKTi0uzszPAykwrAUA5SSDfiwAAAA="/>
  </w:docVars>
  <w:rsids>
    <w:rsidRoot w:val="00B728F9"/>
    <w:rsid w:val="00010DDD"/>
    <w:rsid w:val="00041D47"/>
    <w:rsid w:val="00043804"/>
    <w:rsid w:val="00043C8A"/>
    <w:rsid w:val="00046471"/>
    <w:rsid w:val="0005014E"/>
    <w:rsid w:val="0007205C"/>
    <w:rsid w:val="00082F06"/>
    <w:rsid w:val="000B4731"/>
    <w:rsid w:val="000B55C7"/>
    <w:rsid w:val="000C0689"/>
    <w:rsid w:val="000D39E7"/>
    <w:rsid w:val="000D5E2B"/>
    <w:rsid w:val="000E758A"/>
    <w:rsid w:val="000F0FAF"/>
    <w:rsid w:val="000F21BD"/>
    <w:rsid w:val="00110633"/>
    <w:rsid w:val="00130E7E"/>
    <w:rsid w:val="00136F7E"/>
    <w:rsid w:val="00145C22"/>
    <w:rsid w:val="00147AF5"/>
    <w:rsid w:val="00152419"/>
    <w:rsid w:val="00156AA8"/>
    <w:rsid w:val="00165093"/>
    <w:rsid w:val="001676F1"/>
    <w:rsid w:val="00175697"/>
    <w:rsid w:val="001A2488"/>
    <w:rsid w:val="001A5BD3"/>
    <w:rsid w:val="001B587E"/>
    <w:rsid w:val="001C64AB"/>
    <w:rsid w:val="001E112D"/>
    <w:rsid w:val="002037AF"/>
    <w:rsid w:val="00206CAB"/>
    <w:rsid w:val="00207792"/>
    <w:rsid w:val="002376FD"/>
    <w:rsid w:val="00243459"/>
    <w:rsid w:val="00256DC1"/>
    <w:rsid w:val="002732F7"/>
    <w:rsid w:val="0028109D"/>
    <w:rsid w:val="002816AE"/>
    <w:rsid w:val="002A02AF"/>
    <w:rsid w:val="002A1F72"/>
    <w:rsid w:val="002A3554"/>
    <w:rsid w:val="002C5812"/>
    <w:rsid w:val="002F2F39"/>
    <w:rsid w:val="00334258"/>
    <w:rsid w:val="00341166"/>
    <w:rsid w:val="0036029E"/>
    <w:rsid w:val="00383B05"/>
    <w:rsid w:val="003B1CE0"/>
    <w:rsid w:val="003D6C31"/>
    <w:rsid w:val="003F28BD"/>
    <w:rsid w:val="003F2D95"/>
    <w:rsid w:val="003F5EDC"/>
    <w:rsid w:val="00402DBD"/>
    <w:rsid w:val="00417266"/>
    <w:rsid w:val="00426460"/>
    <w:rsid w:val="00436794"/>
    <w:rsid w:val="00436C75"/>
    <w:rsid w:val="00441AB6"/>
    <w:rsid w:val="00471599"/>
    <w:rsid w:val="0047258A"/>
    <w:rsid w:val="004A0021"/>
    <w:rsid w:val="004A5626"/>
    <w:rsid w:val="004B4772"/>
    <w:rsid w:val="004B735C"/>
    <w:rsid w:val="004C3CA8"/>
    <w:rsid w:val="004D1620"/>
    <w:rsid w:val="004E26A3"/>
    <w:rsid w:val="004F312C"/>
    <w:rsid w:val="004F4987"/>
    <w:rsid w:val="004F73C3"/>
    <w:rsid w:val="00516614"/>
    <w:rsid w:val="005213A1"/>
    <w:rsid w:val="00526374"/>
    <w:rsid w:val="00547AEC"/>
    <w:rsid w:val="00550657"/>
    <w:rsid w:val="00552BFD"/>
    <w:rsid w:val="00556136"/>
    <w:rsid w:val="00557251"/>
    <w:rsid w:val="00564234"/>
    <w:rsid w:val="00570AD1"/>
    <w:rsid w:val="00594DDC"/>
    <w:rsid w:val="005A69DB"/>
    <w:rsid w:val="005C4534"/>
    <w:rsid w:val="005D787D"/>
    <w:rsid w:val="005D7C62"/>
    <w:rsid w:val="005E5C49"/>
    <w:rsid w:val="005E75DB"/>
    <w:rsid w:val="005F509F"/>
    <w:rsid w:val="005F7E1F"/>
    <w:rsid w:val="006019BA"/>
    <w:rsid w:val="0061214C"/>
    <w:rsid w:val="00612A3E"/>
    <w:rsid w:val="00615F87"/>
    <w:rsid w:val="006515B7"/>
    <w:rsid w:val="00666336"/>
    <w:rsid w:val="00676476"/>
    <w:rsid w:val="00681AA3"/>
    <w:rsid w:val="00685ADB"/>
    <w:rsid w:val="006B5D42"/>
    <w:rsid w:val="006D1BE7"/>
    <w:rsid w:val="006E173D"/>
    <w:rsid w:val="006E6978"/>
    <w:rsid w:val="006F4C3A"/>
    <w:rsid w:val="0072226E"/>
    <w:rsid w:val="00731CDA"/>
    <w:rsid w:val="00735C42"/>
    <w:rsid w:val="007364C5"/>
    <w:rsid w:val="00764B12"/>
    <w:rsid w:val="007830C5"/>
    <w:rsid w:val="007B5BE2"/>
    <w:rsid w:val="007C2F9B"/>
    <w:rsid w:val="007E159F"/>
    <w:rsid w:val="00812579"/>
    <w:rsid w:val="00813A89"/>
    <w:rsid w:val="00816205"/>
    <w:rsid w:val="00841D69"/>
    <w:rsid w:val="00864C9A"/>
    <w:rsid w:val="008651BB"/>
    <w:rsid w:val="0087654A"/>
    <w:rsid w:val="00884A82"/>
    <w:rsid w:val="00893914"/>
    <w:rsid w:val="008B2ADD"/>
    <w:rsid w:val="008C41A1"/>
    <w:rsid w:val="008C79C2"/>
    <w:rsid w:val="008D02DC"/>
    <w:rsid w:val="008E2FBD"/>
    <w:rsid w:val="009242A9"/>
    <w:rsid w:val="0092786E"/>
    <w:rsid w:val="00952CE0"/>
    <w:rsid w:val="00964346"/>
    <w:rsid w:val="009736E8"/>
    <w:rsid w:val="00977791"/>
    <w:rsid w:val="009807AD"/>
    <w:rsid w:val="009971E0"/>
    <w:rsid w:val="009A0F13"/>
    <w:rsid w:val="009A1A5B"/>
    <w:rsid w:val="00A115D0"/>
    <w:rsid w:val="00A16721"/>
    <w:rsid w:val="00A37794"/>
    <w:rsid w:val="00A4648A"/>
    <w:rsid w:val="00A5499B"/>
    <w:rsid w:val="00A70390"/>
    <w:rsid w:val="00A9246A"/>
    <w:rsid w:val="00AB2BAF"/>
    <w:rsid w:val="00AD015A"/>
    <w:rsid w:val="00AD3D32"/>
    <w:rsid w:val="00B0160C"/>
    <w:rsid w:val="00B15864"/>
    <w:rsid w:val="00B252D9"/>
    <w:rsid w:val="00B51AB7"/>
    <w:rsid w:val="00B61DB2"/>
    <w:rsid w:val="00B70E5C"/>
    <w:rsid w:val="00B728F9"/>
    <w:rsid w:val="00B73BFD"/>
    <w:rsid w:val="00B77640"/>
    <w:rsid w:val="00B83894"/>
    <w:rsid w:val="00B901DD"/>
    <w:rsid w:val="00B91643"/>
    <w:rsid w:val="00BB71E7"/>
    <w:rsid w:val="00BB73D1"/>
    <w:rsid w:val="00BC3DD1"/>
    <w:rsid w:val="00BC3FA7"/>
    <w:rsid w:val="00BD32EC"/>
    <w:rsid w:val="00BD516D"/>
    <w:rsid w:val="00BE2769"/>
    <w:rsid w:val="00C86671"/>
    <w:rsid w:val="00C9122F"/>
    <w:rsid w:val="00C9311A"/>
    <w:rsid w:val="00C96006"/>
    <w:rsid w:val="00CB3F54"/>
    <w:rsid w:val="00CB518A"/>
    <w:rsid w:val="00CD3F10"/>
    <w:rsid w:val="00CD7B3B"/>
    <w:rsid w:val="00CE5E55"/>
    <w:rsid w:val="00D00AC9"/>
    <w:rsid w:val="00D0670A"/>
    <w:rsid w:val="00D17049"/>
    <w:rsid w:val="00D25696"/>
    <w:rsid w:val="00D34888"/>
    <w:rsid w:val="00D70840"/>
    <w:rsid w:val="00D8327F"/>
    <w:rsid w:val="00DB0EB3"/>
    <w:rsid w:val="00DC26BE"/>
    <w:rsid w:val="00DD6FCC"/>
    <w:rsid w:val="00E12371"/>
    <w:rsid w:val="00E2111C"/>
    <w:rsid w:val="00E22E02"/>
    <w:rsid w:val="00E24D48"/>
    <w:rsid w:val="00E251CE"/>
    <w:rsid w:val="00E33B95"/>
    <w:rsid w:val="00E372C5"/>
    <w:rsid w:val="00E41B29"/>
    <w:rsid w:val="00E4204B"/>
    <w:rsid w:val="00E55102"/>
    <w:rsid w:val="00E559E8"/>
    <w:rsid w:val="00E705CC"/>
    <w:rsid w:val="00E71A0B"/>
    <w:rsid w:val="00E72B6B"/>
    <w:rsid w:val="00E7645F"/>
    <w:rsid w:val="00E8624F"/>
    <w:rsid w:val="00EA1187"/>
    <w:rsid w:val="00EA4C9B"/>
    <w:rsid w:val="00EB32BA"/>
    <w:rsid w:val="00EB6741"/>
    <w:rsid w:val="00EC35D3"/>
    <w:rsid w:val="00ED5DE7"/>
    <w:rsid w:val="00EF5035"/>
    <w:rsid w:val="00F16C0C"/>
    <w:rsid w:val="00F44C56"/>
    <w:rsid w:val="00F55CEA"/>
    <w:rsid w:val="00F5687F"/>
    <w:rsid w:val="00F57889"/>
    <w:rsid w:val="00F64FA8"/>
    <w:rsid w:val="00F90554"/>
    <w:rsid w:val="00F94EC2"/>
    <w:rsid w:val="00FA4A94"/>
    <w:rsid w:val="00FA78B4"/>
    <w:rsid w:val="00FC244F"/>
    <w:rsid w:val="00FD2819"/>
    <w:rsid w:val="00FE2713"/>
    <w:rsid w:val="00FE6F01"/>
    <w:rsid w:val="00FE7B5A"/>
    <w:rsid w:val="00FF0C48"/>
    <w:rsid w:val="00FF2D3D"/>
    <w:rsid w:val="00FF33D3"/>
    <w:rsid w:val="00FF4A43"/>
    <w:rsid w:val="00FF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  <o:shapelayout v:ext="edit">
      <o:idmap v:ext="edit" data="2"/>
    </o:shapelayout>
  </w:shapeDefaults>
  <w:decimalSymbol w:val=","/>
  <w:listSeparator w:val=";"/>
  <w14:docId w14:val="2136F9EC"/>
  <w14:defaultImageDpi w14:val="32767"/>
  <w15:chartTrackingRefBased/>
  <w15:docId w15:val="{8A9E7ED7-871D-4874-9090-B1274C6BF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rsid w:val="005F509F"/>
    <w:pPr>
      <w:keepNext/>
      <w:spacing w:before="120" w:after="120"/>
      <w:jc w:val="both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F509F"/>
    <w:pPr>
      <w:numPr>
        <w:ilvl w:val="1"/>
        <w:numId w:val="1"/>
      </w:numPr>
      <w:outlineLvl w:val="1"/>
    </w:pPr>
  </w:style>
  <w:style w:type="paragraph" w:styleId="Ttulo3">
    <w:name w:val="heading 3"/>
    <w:basedOn w:val="Ttulo1"/>
    <w:next w:val="Normal"/>
    <w:qFormat/>
    <w:pPr>
      <w:numPr>
        <w:ilvl w:val="2"/>
        <w:numId w:val="1"/>
      </w:numPr>
      <w:outlineLvl w:val="2"/>
    </w:pPr>
    <w:rPr>
      <w:b w:val="0"/>
      <w:i/>
    </w:rPr>
  </w:style>
  <w:style w:type="paragraph" w:styleId="Ttulo4">
    <w:name w:val="heading 4"/>
    <w:basedOn w:val="Ttulo1"/>
    <w:next w:val="Normal"/>
    <w:qFormat/>
    <w:pPr>
      <w:numPr>
        <w:ilvl w:val="3"/>
        <w:numId w:val="1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CharCharChar">
    <w:name w:val="Paragraph2 Char Char Char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685ADB"/>
    <w:pPr>
      <w:spacing w:before="360" w:after="360" w:line="240" w:lineRule="auto"/>
    </w:pPr>
    <w:rPr>
      <w:b/>
      <w:sz w:val="24"/>
    </w:rPr>
  </w:style>
  <w:style w:type="paragraph" w:styleId="Subttulo">
    <w:name w:val="Subtitle"/>
    <w:basedOn w:val="Normal"/>
    <w:qFormat/>
    <w:rsid w:val="00E33B95"/>
    <w:pPr>
      <w:spacing w:after="60"/>
    </w:pPr>
    <w:rPr>
      <w:b/>
      <w:sz w:val="24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  <w:jc w:val="both"/>
    </w:pPr>
    <w:rPr>
      <w:sz w:val="22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spacing w:before="120" w:after="120"/>
      <w:ind w:left="765"/>
      <w:jc w:val="both"/>
    </w:pPr>
    <w:rPr>
      <w:i/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rPr>
      <w:b/>
      <w:bCs/>
    </w:rPr>
  </w:style>
  <w:style w:type="paragraph" w:customStyle="1" w:styleId="template">
    <w:name w:val="template"/>
    <w:basedOn w:val="Normal"/>
    <w:pPr>
      <w:widowControl/>
      <w:spacing w:line="240" w:lineRule="exact"/>
    </w:pPr>
    <w:rPr>
      <w:rFonts w:ascii="Arial" w:hAnsi="Arial"/>
      <w:i/>
      <w:sz w:val="22"/>
      <w:lang w:eastAsia="pt-BR"/>
    </w:rPr>
  </w:style>
  <w:style w:type="paragraph" w:customStyle="1" w:styleId="Requisito">
    <w:name w:val="Requisito"/>
    <w:basedOn w:val="Corpodetexto"/>
    <w:pPr>
      <w:numPr>
        <w:ilvl w:val="1"/>
        <w:numId w:val="4"/>
      </w:numPr>
    </w:pPr>
    <w:rPr>
      <w:sz w:val="20"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rFonts w:eastAsia="Arial Unicode MS"/>
      <w:i/>
      <w:iCs/>
      <w:color w:val="0000FF"/>
    </w:rPr>
  </w:style>
  <w:style w:type="character" w:customStyle="1" w:styleId="Paragraph2CharCharCharChar">
    <w:name w:val="Paragraph2 Char Char Char Char"/>
    <w:rPr>
      <w:color w:val="000000"/>
      <w:lang w:val="en-AU" w:eastAsia="en-US" w:bidi="ar-SA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</w:style>
  <w:style w:type="paragraph" w:styleId="Textodebalo">
    <w:name w:val="Balloon Text"/>
    <w:basedOn w:val="Normal"/>
    <w:link w:val="TextodebaloChar"/>
    <w:uiPriority w:val="99"/>
    <w:semiHidden/>
    <w:unhideWhenUsed/>
    <w:rsid w:val="00B72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728F9"/>
    <w:rPr>
      <w:rFonts w:ascii="Tahoma" w:hAnsi="Tahoma" w:cs="Tahoma"/>
      <w:sz w:val="16"/>
      <w:szCs w:val="16"/>
      <w:lang w:val="en-US" w:eastAsia="en-US"/>
    </w:rPr>
  </w:style>
  <w:style w:type="table" w:styleId="Tabelacomgrade">
    <w:name w:val="Table Grid"/>
    <w:basedOn w:val="Tabelanormal"/>
    <w:uiPriority w:val="59"/>
    <w:rsid w:val="00B61DB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813A89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B55C7"/>
    <w:rPr>
      <w:b/>
      <w:bCs/>
    </w:rPr>
  </w:style>
  <w:style w:type="character" w:customStyle="1" w:styleId="TextodecomentrioChar">
    <w:name w:val="Texto de comentário Char"/>
    <w:link w:val="Textodecomentrio"/>
    <w:semiHidden/>
    <w:rsid w:val="000B55C7"/>
    <w:rPr>
      <w:lang w:val="en-US" w:eastAsia="en-US"/>
    </w:rPr>
  </w:style>
  <w:style w:type="character" w:customStyle="1" w:styleId="AssuntodocomentrioChar">
    <w:name w:val="Assunto do comentário Char"/>
    <w:basedOn w:val="TextodecomentrioChar"/>
    <w:link w:val="Assuntodocomentrio"/>
    <w:rsid w:val="000B55C7"/>
    <w:rPr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02D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F509F"/>
    <w:pPr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073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udimila\RUP\Templates\rup_wd_tmpl\req\rup_sr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69A6D-F332-4D26-9B55-378C16505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rup_srs.dot</Template>
  <TotalTime>1685</TotalTime>
  <Pages>1</Pages>
  <Words>2126</Words>
  <Characters>11483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/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TIDIA - Ae</dc:subject>
  <dc:creator>Samuel Grontoski</dc:creator>
  <cp:keywords/>
  <cp:lastModifiedBy>Samuel Grontoski</cp:lastModifiedBy>
  <cp:revision>158</cp:revision>
  <cp:lastPrinted>2025-02-06T14:33:00Z</cp:lastPrinted>
  <dcterms:created xsi:type="dcterms:W3CDTF">2025-01-13T22:13:00Z</dcterms:created>
  <dcterms:modified xsi:type="dcterms:W3CDTF">2025-02-06T14:33:00Z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0.0.0</vt:lpwstr>
  </property>
  <property fmtid="{D5CDD505-2E9C-101B-9397-08002B2CF9AE}" pid="3" name="Instituição">
    <vt:lpwstr>FAPESP</vt:lpwstr>
  </property>
</Properties>
</file>