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13EA1" w14:textId="1DB70042" w:rsidR="00D8327F" w:rsidRPr="00612A3E" w:rsidRDefault="00DD6FCC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t>Sistema para Controle de Leitura</w:t>
      </w:r>
    </w:p>
    <w:p w14:paraId="7A5C7F63" w14:textId="77777777" w:rsidR="00D8327F" w:rsidRPr="00612A3E" w:rsidRDefault="00000000" w:rsidP="00612A3E">
      <w:pPr>
        <w:pStyle w:val="Ttulo"/>
        <w:jc w:val="right"/>
        <w:rPr>
          <w:sz w:val="40"/>
          <w:szCs w:val="40"/>
        </w:rPr>
      </w:pPr>
      <w:r w:rsidRPr="00612A3E">
        <w:rPr>
          <w:sz w:val="40"/>
          <w:szCs w:val="40"/>
        </w:rPr>
        <w:fldChar w:fldCharType="begin"/>
      </w:r>
      <w:r w:rsidRPr="00612A3E">
        <w:rPr>
          <w:sz w:val="40"/>
          <w:szCs w:val="40"/>
        </w:rPr>
        <w:instrText xml:space="preserve"> TITLE  \* MERGEFORMAT </w:instrText>
      </w:r>
      <w:r w:rsidRPr="00612A3E">
        <w:rPr>
          <w:sz w:val="40"/>
          <w:szCs w:val="40"/>
        </w:rPr>
        <w:fldChar w:fldCharType="separate"/>
      </w:r>
      <w:r w:rsidR="00D8327F" w:rsidRPr="00612A3E">
        <w:rPr>
          <w:sz w:val="40"/>
          <w:szCs w:val="40"/>
        </w:rPr>
        <w:t>Especificação de Requisitos de Software</w:t>
      </w:r>
      <w:r w:rsidRPr="00612A3E">
        <w:rPr>
          <w:sz w:val="40"/>
          <w:szCs w:val="40"/>
        </w:rPr>
        <w:fldChar w:fldCharType="end"/>
      </w:r>
    </w:p>
    <w:p w14:paraId="498FF9D7" w14:textId="77777777" w:rsidR="00D8327F" w:rsidRDefault="00D8327F"/>
    <w:p w14:paraId="33709721" w14:textId="4E84D29D" w:rsidR="00D8327F" w:rsidRPr="00CB518A" w:rsidRDefault="00D8327F" w:rsidP="00612A3E">
      <w:pPr>
        <w:pStyle w:val="Ttulo"/>
        <w:jc w:val="right"/>
      </w:pPr>
      <w:r>
        <w:t>Data:</w:t>
      </w:r>
      <w:r w:rsidRPr="00FE2713">
        <w:rPr>
          <w:color w:val="FF0000"/>
        </w:rPr>
        <w:t xml:space="preserve"> </w:t>
      </w:r>
      <w:r w:rsidR="00A16721">
        <w:t>07</w:t>
      </w:r>
      <w:r w:rsidRPr="00CB518A">
        <w:t>/</w:t>
      </w:r>
      <w:r w:rsidR="00A16721">
        <w:t>02</w:t>
      </w:r>
      <w:r w:rsidRPr="00CB518A">
        <w:t>/</w:t>
      </w:r>
      <w:r w:rsidR="00FE7B5A">
        <w:t>2025</w:t>
      </w:r>
    </w:p>
    <w:p w14:paraId="0162A7A8" w14:textId="77777777" w:rsidR="00D8327F" w:rsidRDefault="00D8327F">
      <w:pPr>
        <w:jc w:val="right"/>
      </w:pPr>
    </w:p>
    <w:p w14:paraId="40C68344" w14:textId="77777777" w:rsidR="00D8327F" w:rsidRDefault="00D8327F">
      <w:pPr>
        <w:pStyle w:val="InfoBlue"/>
      </w:pPr>
    </w:p>
    <w:p w14:paraId="1AA69A21" w14:textId="77777777" w:rsidR="00D8327F" w:rsidRDefault="00D8327F">
      <w:pPr>
        <w:pStyle w:val="InfoBlue"/>
      </w:pPr>
      <w:r>
        <w:t xml:space="preserve"> </w:t>
      </w:r>
    </w:p>
    <w:p w14:paraId="04739B70" w14:textId="77777777" w:rsidR="00D8327F" w:rsidRDefault="00D8327F">
      <w:pPr>
        <w:pStyle w:val="Corpodetexto"/>
      </w:pPr>
    </w:p>
    <w:p w14:paraId="621EDB0C" w14:textId="77777777" w:rsidR="00D8327F" w:rsidRDefault="00D8327F">
      <w:pPr>
        <w:pStyle w:val="Corpodetexto"/>
        <w:sectPr w:rsidR="00D8327F" w:rsidSect="00471599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0"/>
          <w:szCs w:val="20"/>
          <w:lang w:eastAsia="en-US"/>
        </w:rPr>
        <w:id w:val="5612938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7E3CA8" w14:textId="31E747CD" w:rsidR="00E4204B" w:rsidRPr="009A0F13" w:rsidRDefault="00E4204B">
          <w:pPr>
            <w:pStyle w:val="CabealhodoSumrio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9A0F1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Sumário</w:t>
          </w:r>
        </w:p>
        <w:p w14:paraId="2B9F45BD" w14:textId="6AB74DE8" w:rsidR="00552BFD" w:rsidRDefault="00E4204B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9A0F13">
            <w:rPr>
              <w:color w:val="000000" w:themeColor="text1"/>
              <w:sz w:val="24"/>
              <w:szCs w:val="24"/>
            </w:rPr>
            <w:fldChar w:fldCharType="begin"/>
          </w:r>
          <w:r w:rsidRPr="009A0F13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9A0F13">
            <w:rPr>
              <w:color w:val="000000" w:themeColor="text1"/>
              <w:sz w:val="24"/>
              <w:szCs w:val="24"/>
            </w:rPr>
            <w:fldChar w:fldCharType="separate"/>
          </w:r>
          <w:hyperlink w:anchor="_Toc189580180" w:history="1">
            <w:r w:rsidR="00552BFD" w:rsidRPr="00516009">
              <w:rPr>
                <w:rStyle w:val="Hyperlink"/>
                <w:bCs/>
                <w:noProof/>
              </w:rPr>
              <w:t>1</w:t>
            </w:r>
            <w:r w:rsidR="00552B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552BFD" w:rsidRPr="00516009">
              <w:rPr>
                <w:rStyle w:val="Hyperlink"/>
                <w:noProof/>
              </w:rPr>
              <w:t>Identificação do sistema: Controle de Leitura</w:t>
            </w:r>
            <w:r w:rsidR="00552BFD">
              <w:rPr>
                <w:noProof/>
                <w:webHidden/>
              </w:rPr>
              <w:tab/>
            </w:r>
            <w:r w:rsidR="00552BFD">
              <w:rPr>
                <w:noProof/>
                <w:webHidden/>
              </w:rPr>
              <w:fldChar w:fldCharType="begin"/>
            </w:r>
            <w:r w:rsidR="00552BFD">
              <w:rPr>
                <w:noProof/>
                <w:webHidden/>
              </w:rPr>
              <w:instrText xml:space="preserve"> PAGEREF _Toc189580180 \h </w:instrText>
            </w:r>
            <w:r w:rsidR="00552BFD">
              <w:rPr>
                <w:noProof/>
                <w:webHidden/>
              </w:rPr>
            </w:r>
            <w:r w:rsidR="00552BFD"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3</w:t>
            </w:r>
            <w:r w:rsidR="00552BFD">
              <w:rPr>
                <w:noProof/>
                <w:webHidden/>
              </w:rPr>
              <w:fldChar w:fldCharType="end"/>
            </w:r>
          </w:hyperlink>
        </w:p>
        <w:p w14:paraId="184322CA" w14:textId="5DE4F125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 w:righ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1" w:history="1">
            <w:r w:rsidRPr="0051600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Visão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6746" w14:textId="3BD6CA48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2" w:history="1">
            <w:r w:rsidRPr="0051600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E05A" w14:textId="3A5FF232" w:rsidR="00552BFD" w:rsidRDefault="00552BFD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3" w:history="1">
            <w:r w:rsidRPr="00516009">
              <w:rPr>
                <w:rStyle w:val="Hyperlink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3BEDA" w14:textId="2FF5CCBC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4" w:history="1">
            <w:r w:rsidRPr="0051600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Diagrama de Atividades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D8916" w14:textId="611225EE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5" w:history="1">
            <w:r w:rsidRPr="0051600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Subprocesso Minha Estante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ED4D" w14:textId="6BDF8318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6" w:history="1">
            <w:r w:rsidRPr="00516009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Subprocesso Adicionar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9AC8" w14:textId="554D987C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7" w:history="1">
            <w:r w:rsidRPr="00516009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Subprocesso Adicionar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D582" w14:textId="4BEC9A4F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8" w:history="1">
            <w:r w:rsidRPr="00516009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Subprocesso Histórico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909B" w14:textId="4CADA572" w:rsidR="00552BFD" w:rsidRDefault="00552BFD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89" w:history="1">
            <w:r w:rsidRPr="00516009">
              <w:rPr>
                <w:rStyle w:val="Hyperlink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Requisitos Funcionais e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3C83" w14:textId="669E060B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0" w:history="1">
            <w:r w:rsidRPr="0051600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Requisitos Suplementares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3BE4" w14:textId="51F0412F" w:rsidR="00552BFD" w:rsidRDefault="00552BFD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1" w:history="1">
            <w:r w:rsidRPr="00516009">
              <w:rPr>
                <w:rStyle w:val="Hyperlink"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56C8D" w14:textId="18AB4DA6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2" w:history="1">
            <w:r w:rsidRPr="0051600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Expansão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22514" w14:textId="585FBF45" w:rsidR="00552BFD" w:rsidRDefault="00552BFD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3" w:history="1">
            <w:r w:rsidRPr="00516009">
              <w:rPr>
                <w:rStyle w:val="Hyperlink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5186" w14:textId="7B10D8BD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4" w:history="1">
            <w:r w:rsidRPr="00516009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52AC" w14:textId="528FD7B9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5" w:history="1">
            <w:r w:rsidRPr="00516009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Adicionar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19E40" w14:textId="6BB07AE2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6" w:history="1">
            <w:r w:rsidRPr="00516009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Adicionar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CA34" w14:textId="4BE34708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7" w:history="1">
            <w:r w:rsidRPr="00516009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Listar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F546" w14:textId="6236A609" w:rsidR="00552BFD" w:rsidRDefault="00552BFD" w:rsidP="00764B12">
          <w:pPr>
            <w:pStyle w:val="Sumrio1"/>
            <w:tabs>
              <w:tab w:val="left" w:pos="864"/>
            </w:tabs>
            <w:spacing w:before="0"/>
            <w:ind w:left="567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8" w:history="1">
            <w:r w:rsidRPr="00516009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Listar Leituras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3BC" w14:textId="5C97C5F1" w:rsidR="00552BFD" w:rsidRDefault="00552BFD">
          <w:pPr>
            <w:pStyle w:val="Sumrio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89580199" w:history="1">
            <w:r w:rsidRPr="00516009">
              <w:rPr>
                <w:rStyle w:val="Hyperlink"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516009">
              <w:rPr>
                <w:rStyle w:val="Hyperlink"/>
                <w:noProof/>
              </w:rPr>
              <w:t>Diagramas de Classes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_Toc189580199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32E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BBA6" w14:textId="4E2A842C" w:rsidR="00E4204B" w:rsidRDefault="00E4204B">
          <w:r w:rsidRPr="009A0F13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4A5C3AC" w14:textId="77777777" w:rsidR="00D8327F" w:rsidRDefault="00D8327F" w:rsidP="00685ADB">
      <w:pPr>
        <w:pStyle w:val="Ttulo"/>
      </w:pPr>
      <w:r>
        <w:br w:type="page"/>
      </w:r>
      <w:fldSimple w:instr=" TITLE  \* MERGEFORMAT ">
        <w:r>
          <w:t>Especificação de Requisitos de Software</w:t>
        </w:r>
      </w:fldSimple>
      <w:r>
        <w:t xml:space="preserve"> </w:t>
      </w:r>
    </w:p>
    <w:p w14:paraId="06A86C38" w14:textId="018C2E81" w:rsidR="00471599" w:rsidRPr="00685ADB" w:rsidRDefault="00471599" w:rsidP="00043804">
      <w:pPr>
        <w:pStyle w:val="Ttulo1"/>
        <w:numPr>
          <w:ilvl w:val="0"/>
          <w:numId w:val="6"/>
        </w:numPr>
        <w:rPr>
          <w:bCs/>
          <w:szCs w:val="24"/>
        </w:rPr>
      </w:pPr>
      <w:bookmarkStart w:id="0" w:name="_Toc256513224"/>
      <w:bookmarkStart w:id="1" w:name="_Toc189580180"/>
      <w:r w:rsidRPr="00685ADB">
        <w:t xml:space="preserve">Identificação do sistema: </w:t>
      </w:r>
      <w:r w:rsidR="00DD6FCC" w:rsidRPr="00685ADB">
        <w:t>Controle de Leitura</w:t>
      </w:r>
      <w:bookmarkEnd w:id="1"/>
    </w:p>
    <w:p w14:paraId="5BEDFE29" w14:textId="3C10E2E4" w:rsidR="003F5EDC" w:rsidRDefault="00557251" w:rsidP="003F5EDC">
      <w:pPr>
        <w:pStyle w:val="Ttulo1"/>
        <w:numPr>
          <w:ilvl w:val="1"/>
          <w:numId w:val="6"/>
        </w:numPr>
      </w:pPr>
      <w:bookmarkStart w:id="2" w:name="_Toc189580181"/>
      <w:r w:rsidRPr="00893914">
        <w:t>Visão de Produto</w:t>
      </w:r>
      <w:bookmarkEnd w:id="2"/>
      <w:r w:rsidRPr="00893914">
        <w:t xml:space="preserve"> </w:t>
      </w:r>
    </w:p>
    <w:p w14:paraId="6EDD1AEB" w14:textId="1A003215" w:rsidR="003F5EDC" w:rsidRDefault="003F5EDC">
      <w:pPr>
        <w:widowControl/>
        <w:spacing w:line="240" w:lineRule="auto"/>
        <w:rPr>
          <w:b/>
          <w:sz w:val="24"/>
        </w:rPr>
      </w:pPr>
    </w:p>
    <w:p w14:paraId="414BCAB6" w14:textId="2C080788" w:rsidR="006E173D" w:rsidRPr="00893914" w:rsidRDefault="006E173D" w:rsidP="00A9246A">
      <w:pPr>
        <w:spacing w:line="360" w:lineRule="auto"/>
        <w:contextualSpacing/>
        <w:jc w:val="both"/>
        <w:rPr>
          <w:bCs/>
          <w:color w:val="000000" w:themeColor="text1"/>
          <w:sz w:val="24"/>
          <w:szCs w:val="24"/>
        </w:rPr>
      </w:pPr>
      <w:r w:rsidRPr="00893914">
        <w:rPr>
          <w:bCs/>
          <w:color w:val="000000" w:themeColor="text1"/>
          <w:sz w:val="24"/>
          <w:szCs w:val="24"/>
        </w:rPr>
        <w:t xml:space="preserve">O sistema tem como objetivo principal gerenciar informações sobre </w:t>
      </w:r>
      <w:r w:rsidR="00676476" w:rsidRPr="00893914">
        <w:rPr>
          <w:bCs/>
          <w:color w:val="000000" w:themeColor="text1"/>
          <w:sz w:val="24"/>
          <w:szCs w:val="24"/>
        </w:rPr>
        <w:t>livros</w:t>
      </w:r>
      <w:r w:rsidR="00E72B6B">
        <w:rPr>
          <w:bCs/>
          <w:color w:val="000000" w:themeColor="text1"/>
          <w:sz w:val="24"/>
          <w:szCs w:val="24"/>
        </w:rPr>
        <w:t>,</w:t>
      </w:r>
      <w:r w:rsidR="00676476" w:rsidRPr="00893914">
        <w:rPr>
          <w:bCs/>
          <w:color w:val="000000" w:themeColor="text1"/>
          <w:sz w:val="24"/>
          <w:szCs w:val="24"/>
        </w:rPr>
        <w:t xml:space="preserve"> leituras realizadas e permitir o acompanhamento das atividades de leitura. O sistema também deve oferecer funcionalidades para registrar e organizar leituras em andamento ou concluídas.</w:t>
      </w:r>
    </w:p>
    <w:p w14:paraId="4D6A6B70" w14:textId="77777777" w:rsidR="00471599" w:rsidRDefault="00471599" w:rsidP="00471599">
      <w:pPr>
        <w:tabs>
          <w:tab w:val="left" w:pos="993"/>
        </w:tabs>
        <w:ind w:left="993"/>
        <w:jc w:val="both"/>
        <w:rPr>
          <w:sz w:val="24"/>
          <w:szCs w:val="24"/>
        </w:rPr>
      </w:pPr>
    </w:p>
    <w:p w14:paraId="350B9FDA" w14:textId="77777777" w:rsidR="003F5EDC" w:rsidRPr="003F5EDC" w:rsidRDefault="003F5EDC" w:rsidP="003F5EDC">
      <w:pPr>
        <w:pStyle w:val="Ttulo1"/>
        <w:numPr>
          <w:ilvl w:val="1"/>
          <w:numId w:val="6"/>
        </w:numPr>
      </w:pPr>
      <w:bookmarkStart w:id="3" w:name="_Toc189580182"/>
      <w:r>
        <w:t>Escopo do Produto</w:t>
      </w:r>
      <w:bookmarkEnd w:id="3"/>
    </w:p>
    <w:p w14:paraId="64402E6D" w14:textId="77777777" w:rsidR="003F5EDC" w:rsidRPr="00893914" w:rsidRDefault="003F5EDC" w:rsidP="003F5EDC">
      <w:pPr>
        <w:tabs>
          <w:tab w:val="left" w:pos="993"/>
        </w:tabs>
        <w:jc w:val="both"/>
        <w:rPr>
          <w:sz w:val="24"/>
          <w:szCs w:val="24"/>
        </w:rPr>
      </w:pPr>
    </w:p>
    <w:p w14:paraId="2932DDFA" w14:textId="03206DAA" w:rsidR="00E72B6B" w:rsidRDefault="00256DC1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gerencia livros, sessões de leitura e históricos. Os leitores poderão registrar informações </w:t>
      </w:r>
      <w:r w:rsidR="00F44C56">
        <w:rPr>
          <w:sz w:val="24"/>
          <w:szCs w:val="24"/>
        </w:rPr>
        <w:t>sobre os livros</w:t>
      </w:r>
      <w:r w:rsidR="00E72B6B">
        <w:rPr>
          <w:sz w:val="24"/>
          <w:szCs w:val="24"/>
        </w:rPr>
        <w:t xml:space="preserve"> e</w:t>
      </w:r>
      <w:r w:rsidRPr="00893914">
        <w:rPr>
          <w:sz w:val="24"/>
          <w:szCs w:val="24"/>
        </w:rPr>
        <w:t xml:space="preserve"> acompanhar leituras em andamento/concluída.</w:t>
      </w:r>
    </w:p>
    <w:p w14:paraId="0D005E8F" w14:textId="089E8AA6" w:rsidR="00676476" w:rsidRDefault="00893914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>O sistema deve armazenar informações de cada livro, incluindo título, autor(es), gênero, número de páginas</w:t>
      </w:r>
      <w:r w:rsidR="006019BA">
        <w:rPr>
          <w:sz w:val="24"/>
          <w:szCs w:val="24"/>
        </w:rPr>
        <w:t>,</w:t>
      </w:r>
      <w:r w:rsidRPr="00893914">
        <w:rPr>
          <w:sz w:val="24"/>
          <w:szCs w:val="24"/>
        </w:rPr>
        <w:t xml:space="preserve"> ano de publicação</w:t>
      </w:r>
      <w:r w:rsidR="006019BA">
        <w:rPr>
          <w:sz w:val="24"/>
          <w:szCs w:val="24"/>
        </w:rPr>
        <w:t xml:space="preserve"> e link da imagem da capa</w:t>
      </w:r>
      <w:r w:rsidRPr="00893914">
        <w:rPr>
          <w:sz w:val="24"/>
          <w:szCs w:val="24"/>
        </w:rPr>
        <w:t>.</w:t>
      </w:r>
    </w:p>
    <w:p w14:paraId="6DEF39E6" w14:textId="0A9C49B2" w:rsidR="00F44C56" w:rsidRDefault="00F44C56" w:rsidP="00A9246A">
      <w:pPr>
        <w:spacing w:line="360" w:lineRule="auto"/>
        <w:contextualSpacing/>
        <w:jc w:val="both"/>
        <w:rPr>
          <w:sz w:val="24"/>
          <w:szCs w:val="24"/>
        </w:rPr>
      </w:pPr>
      <w:r w:rsidRPr="00893914">
        <w:rPr>
          <w:sz w:val="24"/>
          <w:szCs w:val="24"/>
        </w:rPr>
        <w:t xml:space="preserve">O sistema deve armazenar </w:t>
      </w:r>
      <w:r>
        <w:rPr>
          <w:sz w:val="24"/>
          <w:szCs w:val="24"/>
        </w:rPr>
        <w:t xml:space="preserve">todos os livros registrados pelo leitor, como se fosse uma </w:t>
      </w:r>
      <w:r w:rsidR="00681AA3">
        <w:rPr>
          <w:sz w:val="24"/>
          <w:szCs w:val="24"/>
        </w:rPr>
        <w:t>estante de livros</w:t>
      </w:r>
      <w:r w:rsidRPr="00893914">
        <w:rPr>
          <w:sz w:val="24"/>
          <w:szCs w:val="24"/>
        </w:rPr>
        <w:t>.</w:t>
      </w:r>
    </w:p>
    <w:p w14:paraId="3A4194EE" w14:textId="737479F8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permitir que o leitor crie sessões de leitura para registrar o progresso em um livro. Cada sessão de leitura deve conter informações como o livro que está sendo lido, data de início e, se aplicável, data de conclusão e até que página foi lido.</w:t>
      </w:r>
    </w:p>
    <w:p w14:paraId="1F26F39B" w14:textId="6D65EE95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registrar o histórico de leituras de cada leitor, incluindo livros lidos, data de início e término, e progresso geral.</w:t>
      </w:r>
    </w:p>
    <w:p w14:paraId="55590631" w14:textId="77E68E0F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progresso de leitura deve ser com base na quantidade de páginas lidas de determinado livro, e a quantidade total de páginas do livro.</w:t>
      </w:r>
    </w:p>
    <w:p w14:paraId="7CDFFC46" w14:textId="5F38BD35" w:rsidR="00E72B6B" w:rsidRDefault="00E72B6B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 sistema deve ter suporte para marcar livros como “Quero Ler”, “Lendo” ou “Lido”.</w:t>
      </w:r>
    </w:p>
    <w:p w14:paraId="2FF19BE5" w14:textId="0801DC5C" w:rsidR="00E8624F" w:rsidRDefault="00E8624F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Um leitor não pode registrar uma leitura como concluída se o progresso não atingir 100%.</w:t>
      </w:r>
    </w:p>
    <w:p w14:paraId="2D0FC8A3" w14:textId="08A25930" w:rsidR="00E8624F" w:rsidRPr="00893914" w:rsidRDefault="00E8624F" w:rsidP="00A9246A">
      <w:pPr>
        <w:spacing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Sessões de leitura só podem ser criadas para livros cadastrados no sistema.</w:t>
      </w:r>
    </w:p>
    <w:p w14:paraId="0CBCA458" w14:textId="62385A9B" w:rsidR="00471599" w:rsidRDefault="00471599" w:rsidP="005F7E1F">
      <w:pPr>
        <w:tabs>
          <w:tab w:val="left" w:pos="284"/>
        </w:tabs>
        <w:ind w:left="284" w:hanging="284"/>
        <w:jc w:val="center"/>
      </w:pPr>
    </w:p>
    <w:p w14:paraId="3FC226EA" w14:textId="77777777" w:rsidR="00402DBD" w:rsidRDefault="00402DBD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493775CC" w14:textId="179D99E9" w:rsidR="00FA4A94" w:rsidRPr="00FA4A94" w:rsidRDefault="00471599" w:rsidP="00FA4A94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4" w:name="_Toc189580183"/>
      <w:r w:rsidRPr="005F509F">
        <w:rPr>
          <w:rStyle w:val="Forte"/>
          <w:b/>
          <w:bCs w:val="0"/>
        </w:rPr>
        <w:lastRenderedPageBreak/>
        <w:t>Diagramas de Atividades</w:t>
      </w:r>
      <w:bookmarkEnd w:id="4"/>
    </w:p>
    <w:p w14:paraId="58BEDA6A" w14:textId="1EB146B1" w:rsidR="00FA4A94" w:rsidRDefault="00FA4A94" w:rsidP="00FA4A94">
      <w:pPr>
        <w:pStyle w:val="Ttulo1"/>
        <w:numPr>
          <w:ilvl w:val="1"/>
          <w:numId w:val="6"/>
        </w:numPr>
      </w:pPr>
      <w:bookmarkStart w:id="5" w:name="_Toc189580184"/>
      <w:r>
        <w:t>Diagrama de Atividades Principal</w:t>
      </w:r>
      <w:bookmarkEnd w:id="5"/>
    </w:p>
    <w:p w14:paraId="03277C19" w14:textId="77777777" w:rsidR="002A1F72" w:rsidRPr="002A1F72" w:rsidRDefault="002A1F72" w:rsidP="002A1F72">
      <w:pPr>
        <w:pStyle w:val="Subttulo"/>
      </w:pPr>
    </w:p>
    <w:p w14:paraId="2C4DFB04" w14:textId="77777777" w:rsidR="00136F7E" w:rsidRDefault="00FA78B4" w:rsidP="00E33B95">
      <w:pPr>
        <w:keepNext/>
        <w:tabs>
          <w:tab w:val="left" w:pos="284"/>
        </w:tabs>
        <w:ind w:left="284" w:hanging="284"/>
        <w:jc w:val="center"/>
      </w:pPr>
      <w:r>
        <w:rPr>
          <w:noProof/>
        </w:rPr>
        <w:drawing>
          <wp:inline distT="0" distB="0" distL="0" distR="0" wp14:anchorId="05EDA252" wp14:editId="3096A30D">
            <wp:extent cx="5943600" cy="3760745"/>
            <wp:effectExtent l="0" t="0" r="0" b="0"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9DCC" w14:textId="30906795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1</w:t>
      </w:r>
      <w:r>
        <w:fldChar w:fldCharType="end"/>
      </w:r>
      <w:r>
        <w:t xml:space="preserve"> - Diagrama de Atividades Principal</w:t>
      </w:r>
      <w:r w:rsidR="00B15864">
        <w:t xml:space="preserve"> – Acervo pessoal</w:t>
      </w:r>
    </w:p>
    <w:p w14:paraId="2CCF339A" w14:textId="378CB6CF" w:rsidR="00FA78B4" w:rsidRPr="00136F7E" w:rsidRDefault="00FA78B4" w:rsidP="00136F7E">
      <w:pPr>
        <w:keepNext/>
        <w:tabs>
          <w:tab w:val="left" w:pos="284"/>
        </w:tabs>
        <w:ind w:left="284" w:hanging="284"/>
      </w:pPr>
      <w:r>
        <w:rPr>
          <w:b/>
        </w:rPr>
        <w:br w:type="page"/>
      </w:r>
    </w:p>
    <w:p w14:paraId="76C5312D" w14:textId="78831E06" w:rsidR="00FA4A94" w:rsidRDefault="00FA4A94" w:rsidP="00FA4A94">
      <w:pPr>
        <w:pStyle w:val="Ttulo1"/>
        <w:numPr>
          <w:ilvl w:val="1"/>
          <w:numId w:val="6"/>
        </w:numPr>
      </w:pPr>
      <w:bookmarkStart w:id="6" w:name="_Toc189580185"/>
      <w:r>
        <w:lastRenderedPageBreak/>
        <w:t>Subprocesso Minha Estante</w:t>
      </w:r>
      <w:bookmarkEnd w:id="6"/>
    </w:p>
    <w:p w14:paraId="70452ED9" w14:textId="604EA6C9" w:rsidR="002A1F72" w:rsidRPr="00FA4A94" w:rsidRDefault="002A1F72" w:rsidP="00FA4A94">
      <w:pPr>
        <w:widowControl/>
        <w:spacing w:line="240" w:lineRule="auto"/>
        <w:rPr>
          <w:b/>
          <w:sz w:val="24"/>
        </w:rPr>
      </w:pPr>
    </w:p>
    <w:p w14:paraId="4B7F1D77" w14:textId="77777777" w:rsidR="00136F7E" w:rsidRDefault="00136F7E" w:rsidP="00E33B95">
      <w:pPr>
        <w:jc w:val="center"/>
      </w:pPr>
      <w:r>
        <w:rPr>
          <w:noProof/>
        </w:rPr>
        <w:drawing>
          <wp:inline distT="0" distB="0" distL="0" distR="0" wp14:anchorId="3686308E" wp14:editId="66876A72">
            <wp:extent cx="5943600" cy="4358005"/>
            <wp:effectExtent l="0" t="0" r="0" b="4445"/>
            <wp:docPr id="3" name="Imagem 3" descr="Diagrama Subprocesso Minha Es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 Subprocesso Minha Esta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9F" w14:textId="1F15FB9E" w:rsidR="00136F7E" w:rsidRDefault="00136F7E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2</w:t>
      </w:r>
      <w:r>
        <w:fldChar w:fldCharType="end"/>
      </w:r>
      <w:r>
        <w:t xml:space="preserve"> - Subprocesso Minha Estante - Acervo pessoal</w:t>
      </w:r>
    </w:p>
    <w:p w14:paraId="56A7F4A6" w14:textId="77777777" w:rsidR="00E33B95" w:rsidRDefault="00E33B95" w:rsidP="00E33B95"/>
    <w:p w14:paraId="3013F719" w14:textId="77777777" w:rsidR="00E33B95" w:rsidRDefault="00E33B95" w:rsidP="00E33B95">
      <w:pPr>
        <w:pStyle w:val="Subttulo"/>
      </w:pPr>
    </w:p>
    <w:p w14:paraId="28B6259D" w14:textId="77777777" w:rsidR="00E33B95" w:rsidRDefault="00E33B95" w:rsidP="00E33B95">
      <w:pPr>
        <w:pStyle w:val="Subttulo"/>
      </w:pPr>
    </w:p>
    <w:p w14:paraId="645BE533" w14:textId="77777777" w:rsidR="00E33B95" w:rsidRDefault="00E33B95" w:rsidP="00E33B95">
      <w:pPr>
        <w:pStyle w:val="Subttulo"/>
      </w:pPr>
    </w:p>
    <w:p w14:paraId="7C477181" w14:textId="77777777" w:rsidR="00E33B95" w:rsidRDefault="00E33B95" w:rsidP="00E33B95">
      <w:pPr>
        <w:pStyle w:val="Subttulo"/>
      </w:pPr>
    </w:p>
    <w:p w14:paraId="6566A71C" w14:textId="77777777" w:rsidR="00E33B95" w:rsidRDefault="00E33B95" w:rsidP="00E33B95">
      <w:pPr>
        <w:pStyle w:val="Subttulo"/>
      </w:pPr>
    </w:p>
    <w:p w14:paraId="7918922E" w14:textId="77777777" w:rsidR="00E33B95" w:rsidRDefault="00E33B95" w:rsidP="00E33B95">
      <w:pPr>
        <w:pStyle w:val="Subttulo"/>
      </w:pPr>
    </w:p>
    <w:p w14:paraId="09AA0C1A" w14:textId="77777777" w:rsidR="00E33B95" w:rsidRDefault="00E33B95" w:rsidP="00E33B95">
      <w:pPr>
        <w:pStyle w:val="Subttulo"/>
      </w:pPr>
    </w:p>
    <w:p w14:paraId="7E34DBBC" w14:textId="77777777" w:rsidR="00E33B95" w:rsidRDefault="00E33B95" w:rsidP="00E33B95">
      <w:pPr>
        <w:pStyle w:val="Subttulo"/>
      </w:pPr>
    </w:p>
    <w:p w14:paraId="19B1B952" w14:textId="77777777" w:rsidR="00E33B95" w:rsidRDefault="00E33B95" w:rsidP="00E33B95">
      <w:pPr>
        <w:pStyle w:val="Subttulo"/>
      </w:pPr>
    </w:p>
    <w:p w14:paraId="10E3D75F" w14:textId="77777777" w:rsidR="00E33B95" w:rsidRDefault="00E33B95" w:rsidP="00E33B95">
      <w:pPr>
        <w:pStyle w:val="Subttulo"/>
      </w:pPr>
    </w:p>
    <w:p w14:paraId="55C3B5B1" w14:textId="77777777" w:rsidR="00E33B95" w:rsidRDefault="00E33B95" w:rsidP="00E33B95">
      <w:pPr>
        <w:pStyle w:val="Subttulo"/>
      </w:pPr>
    </w:p>
    <w:p w14:paraId="316B36E9" w14:textId="77777777" w:rsidR="00E33B95" w:rsidRDefault="00E33B95" w:rsidP="00E33B95">
      <w:pPr>
        <w:pStyle w:val="Subttulo"/>
      </w:pPr>
    </w:p>
    <w:p w14:paraId="50CDDE85" w14:textId="77777777" w:rsidR="00E33B95" w:rsidRDefault="00E33B95" w:rsidP="00E33B95">
      <w:pPr>
        <w:pStyle w:val="Subttulo"/>
      </w:pPr>
    </w:p>
    <w:p w14:paraId="44614F53" w14:textId="3A0C78B9" w:rsidR="00EA4C9B" w:rsidRDefault="00FA4A94" w:rsidP="00FA4A94">
      <w:pPr>
        <w:pStyle w:val="Ttulo1"/>
        <w:numPr>
          <w:ilvl w:val="1"/>
          <w:numId w:val="6"/>
        </w:numPr>
      </w:pPr>
      <w:bookmarkStart w:id="7" w:name="_Toc189580186"/>
      <w:r>
        <w:lastRenderedPageBreak/>
        <w:t>Subprocesso Adicionar Livro</w:t>
      </w:r>
      <w:bookmarkEnd w:id="7"/>
    </w:p>
    <w:p w14:paraId="57125013" w14:textId="51C5CE14" w:rsidR="00E33B95" w:rsidRPr="00EA4C9B" w:rsidRDefault="00E33B95" w:rsidP="00EA4C9B">
      <w:pPr>
        <w:widowControl/>
        <w:spacing w:line="240" w:lineRule="auto"/>
        <w:rPr>
          <w:b/>
          <w:sz w:val="24"/>
        </w:rPr>
      </w:pPr>
    </w:p>
    <w:p w14:paraId="4951D560" w14:textId="77777777" w:rsidR="00E33B95" w:rsidRDefault="00E33B95" w:rsidP="00E33B95">
      <w:pPr>
        <w:jc w:val="center"/>
      </w:pPr>
      <w:r>
        <w:rPr>
          <w:noProof/>
        </w:rPr>
        <w:drawing>
          <wp:inline distT="0" distB="0" distL="0" distR="0" wp14:anchorId="67EC7DF1" wp14:editId="6EB1D415">
            <wp:extent cx="4533900" cy="451485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6D2" w14:textId="5D5C9CD1" w:rsidR="00E33B95" w:rsidRPr="00E33B95" w:rsidRDefault="00E33B95" w:rsidP="00E33B95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3</w:t>
      </w:r>
      <w:r>
        <w:fldChar w:fldCharType="end"/>
      </w:r>
      <w:r>
        <w:t xml:space="preserve"> - Subprocesso Adicionar Livro </w:t>
      </w:r>
      <w:proofErr w:type="gramStart"/>
      <w:r>
        <w:t>-  Acervo</w:t>
      </w:r>
      <w:proofErr w:type="gramEnd"/>
      <w:r>
        <w:t xml:space="preserve"> pessoal</w:t>
      </w:r>
    </w:p>
    <w:p w14:paraId="52217E13" w14:textId="77777777" w:rsidR="00B83894" w:rsidRDefault="00B83894">
      <w:pPr>
        <w:widowControl/>
        <w:spacing w:line="240" w:lineRule="auto"/>
        <w:rPr>
          <w:b/>
          <w:sz w:val="24"/>
        </w:rPr>
      </w:pPr>
    </w:p>
    <w:p w14:paraId="5B62937E" w14:textId="77777777" w:rsidR="00E33B95" w:rsidRDefault="00E33B95" w:rsidP="00E33B95">
      <w:pPr>
        <w:pStyle w:val="Subttulo"/>
      </w:pPr>
    </w:p>
    <w:p w14:paraId="63DD3EB7" w14:textId="77777777" w:rsidR="00E33B95" w:rsidRDefault="00E33B95" w:rsidP="00E33B95">
      <w:pPr>
        <w:pStyle w:val="Subttulo"/>
      </w:pPr>
    </w:p>
    <w:p w14:paraId="793A822D" w14:textId="77777777" w:rsidR="00E33B95" w:rsidRDefault="00E33B95" w:rsidP="00E33B95">
      <w:pPr>
        <w:pStyle w:val="Subttulo"/>
      </w:pPr>
    </w:p>
    <w:p w14:paraId="3CDF5CD1" w14:textId="77777777" w:rsidR="00E33B95" w:rsidRDefault="00E33B95" w:rsidP="00E33B95">
      <w:pPr>
        <w:pStyle w:val="Subttulo"/>
      </w:pPr>
    </w:p>
    <w:p w14:paraId="5EDA6C43" w14:textId="77777777" w:rsidR="00E33B95" w:rsidRDefault="00E33B95" w:rsidP="00E33B95">
      <w:pPr>
        <w:pStyle w:val="Subttulo"/>
      </w:pPr>
    </w:p>
    <w:p w14:paraId="294061D2" w14:textId="77777777" w:rsidR="00E33B95" w:rsidRDefault="00E33B95" w:rsidP="00E33B95">
      <w:pPr>
        <w:pStyle w:val="Subttulo"/>
      </w:pPr>
    </w:p>
    <w:p w14:paraId="57FC7C9C" w14:textId="77777777" w:rsidR="00E33B95" w:rsidRDefault="00E33B95" w:rsidP="00E33B95">
      <w:pPr>
        <w:pStyle w:val="Subttulo"/>
      </w:pPr>
    </w:p>
    <w:p w14:paraId="584765EB" w14:textId="77777777" w:rsidR="00E33B95" w:rsidRDefault="00E33B95" w:rsidP="00E33B95">
      <w:pPr>
        <w:pStyle w:val="Subttulo"/>
      </w:pPr>
    </w:p>
    <w:p w14:paraId="7DDBACDB" w14:textId="77777777" w:rsidR="00E33B95" w:rsidRDefault="00E33B95" w:rsidP="00E33B95">
      <w:pPr>
        <w:pStyle w:val="Subttulo"/>
      </w:pPr>
    </w:p>
    <w:p w14:paraId="1AEF07BA" w14:textId="77777777" w:rsidR="00E33B95" w:rsidRDefault="00E33B95" w:rsidP="00E33B95">
      <w:pPr>
        <w:pStyle w:val="Subttulo"/>
      </w:pPr>
    </w:p>
    <w:p w14:paraId="58F65BAE" w14:textId="77777777" w:rsidR="00E33B95" w:rsidRDefault="00E33B95" w:rsidP="00E33B95">
      <w:pPr>
        <w:pStyle w:val="Subttulo"/>
      </w:pPr>
    </w:p>
    <w:p w14:paraId="61B4F119" w14:textId="77777777" w:rsidR="00E33B95" w:rsidRDefault="00E33B95" w:rsidP="00E33B95">
      <w:pPr>
        <w:pStyle w:val="Subttulo"/>
      </w:pPr>
    </w:p>
    <w:p w14:paraId="3F0CB5AD" w14:textId="5BE18A8A" w:rsidR="00EA4C9B" w:rsidRDefault="00EA4C9B" w:rsidP="00EA4C9B">
      <w:pPr>
        <w:pStyle w:val="Ttulo1"/>
        <w:numPr>
          <w:ilvl w:val="1"/>
          <w:numId w:val="6"/>
        </w:numPr>
      </w:pPr>
      <w:bookmarkStart w:id="8" w:name="_Toc189580187"/>
      <w:r>
        <w:lastRenderedPageBreak/>
        <w:t>Subprocesso Adicionar Leitura</w:t>
      </w:r>
      <w:bookmarkEnd w:id="8"/>
    </w:p>
    <w:p w14:paraId="6DDE017B" w14:textId="77777777" w:rsidR="00E33B95" w:rsidRDefault="00E33B95" w:rsidP="00E33B95">
      <w:pPr>
        <w:pStyle w:val="Subttulo"/>
      </w:pPr>
    </w:p>
    <w:p w14:paraId="113371B1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27A552C1" wp14:editId="1CE192F0">
            <wp:extent cx="5800725" cy="4800600"/>
            <wp:effectExtent l="0" t="0" r="9525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4341" w14:textId="46CF8C04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4</w:t>
      </w:r>
      <w:r>
        <w:fldChar w:fldCharType="end"/>
      </w:r>
      <w:r>
        <w:t xml:space="preserve"> - Subprocesso Adicionar Leitura - Acervo pessoal</w:t>
      </w:r>
    </w:p>
    <w:p w14:paraId="28672F29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0F9056AF" w14:textId="77777777" w:rsidR="00E33B95" w:rsidRDefault="00E33B95" w:rsidP="00E33B95">
      <w:pPr>
        <w:pStyle w:val="Subttulo"/>
      </w:pPr>
    </w:p>
    <w:p w14:paraId="2F5538DD" w14:textId="77777777" w:rsidR="00E33B95" w:rsidRDefault="00E33B95" w:rsidP="00E33B95">
      <w:pPr>
        <w:pStyle w:val="Subttulo"/>
      </w:pPr>
    </w:p>
    <w:p w14:paraId="28CD3932" w14:textId="77777777" w:rsidR="00E33B95" w:rsidRDefault="00E33B95" w:rsidP="00E33B95">
      <w:pPr>
        <w:pStyle w:val="Subttulo"/>
      </w:pPr>
    </w:p>
    <w:p w14:paraId="08FFB951" w14:textId="77777777" w:rsidR="00E33B95" w:rsidRDefault="00E33B95" w:rsidP="00E33B95">
      <w:pPr>
        <w:pStyle w:val="Subttulo"/>
      </w:pPr>
    </w:p>
    <w:p w14:paraId="058D37A6" w14:textId="77777777" w:rsidR="00E33B95" w:rsidRDefault="00E33B95" w:rsidP="00E33B95">
      <w:pPr>
        <w:pStyle w:val="Subttulo"/>
      </w:pPr>
    </w:p>
    <w:p w14:paraId="2F4A00EB" w14:textId="77777777" w:rsidR="00E33B95" w:rsidRDefault="00E33B95" w:rsidP="00E33B95">
      <w:pPr>
        <w:pStyle w:val="Subttulo"/>
      </w:pPr>
    </w:p>
    <w:p w14:paraId="61815268" w14:textId="77777777" w:rsidR="00E33B95" w:rsidRDefault="00E33B95" w:rsidP="00E33B95">
      <w:pPr>
        <w:pStyle w:val="Subttulo"/>
      </w:pPr>
    </w:p>
    <w:p w14:paraId="676D27BC" w14:textId="77777777" w:rsidR="00E33B95" w:rsidRDefault="00E33B95" w:rsidP="00E33B95">
      <w:pPr>
        <w:pStyle w:val="Subttulo"/>
      </w:pPr>
    </w:p>
    <w:p w14:paraId="78696330" w14:textId="77777777" w:rsidR="00E33B95" w:rsidRDefault="00E33B95" w:rsidP="00E33B95">
      <w:pPr>
        <w:pStyle w:val="Subttulo"/>
      </w:pPr>
    </w:p>
    <w:p w14:paraId="2491849B" w14:textId="77777777" w:rsidR="00E33B95" w:rsidRDefault="00E33B95" w:rsidP="00E33B95">
      <w:pPr>
        <w:pStyle w:val="Subttulo"/>
      </w:pPr>
    </w:p>
    <w:p w14:paraId="70060C10" w14:textId="77777777" w:rsidR="00E33B95" w:rsidRDefault="00E33B95" w:rsidP="00E33B95">
      <w:pPr>
        <w:pStyle w:val="Subttulo"/>
      </w:pPr>
    </w:p>
    <w:p w14:paraId="703E97CD" w14:textId="77777777" w:rsidR="00EA4C9B" w:rsidRDefault="00EA4C9B" w:rsidP="00EA4C9B">
      <w:pPr>
        <w:pStyle w:val="Ttulo1"/>
        <w:numPr>
          <w:ilvl w:val="1"/>
          <w:numId w:val="6"/>
        </w:numPr>
      </w:pPr>
      <w:bookmarkStart w:id="9" w:name="_Toc189580188"/>
      <w:r>
        <w:lastRenderedPageBreak/>
        <w:t>Subprocesso Histórico de Leitura</w:t>
      </w:r>
      <w:bookmarkEnd w:id="9"/>
    </w:p>
    <w:p w14:paraId="378E637E" w14:textId="77777777" w:rsidR="00E33B95" w:rsidRDefault="00E33B95" w:rsidP="00E33B95">
      <w:pPr>
        <w:pStyle w:val="Subttulo"/>
      </w:pPr>
    </w:p>
    <w:p w14:paraId="7FFD4D4C" w14:textId="77777777" w:rsidR="00E33B95" w:rsidRDefault="00E33B95" w:rsidP="00E33B95">
      <w:pPr>
        <w:keepNext/>
        <w:jc w:val="center"/>
      </w:pPr>
      <w:r>
        <w:rPr>
          <w:noProof/>
        </w:rPr>
        <w:drawing>
          <wp:inline distT="0" distB="0" distL="0" distR="0" wp14:anchorId="7016B04B" wp14:editId="640DA8D2">
            <wp:extent cx="5943600" cy="374269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123" w14:textId="585332A5" w:rsidR="00E33B95" w:rsidRDefault="00E33B95" w:rsidP="00E33B95">
      <w:pPr>
        <w:pStyle w:val="Legenda"/>
        <w:jc w:val="center"/>
        <w:rPr>
          <w:b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5</w:t>
      </w:r>
      <w:r>
        <w:fldChar w:fldCharType="end"/>
      </w:r>
      <w:r>
        <w:t xml:space="preserve"> - Subprocesso Histórico de Leitura</w:t>
      </w:r>
    </w:p>
    <w:p w14:paraId="3FCF2817" w14:textId="77777777" w:rsidR="00E33B95" w:rsidRDefault="00E33B95">
      <w:pPr>
        <w:widowControl/>
        <w:spacing w:line="240" w:lineRule="auto"/>
        <w:rPr>
          <w:b/>
          <w:sz w:val="24"/>
        </w:rPr>
      </w:pPr>
    </w:p>
    <w:p w14:paraId="7DF73879" w14:textId="77777777" w:rsidR="00E33B95" w:rsidRDefault="00E33B95">
      <w:pPr>
        <w:widowControl/>
        <w:spacing w:line="240" w:lineRule="auto"/>
        <w:rPr>
          <w:b/>
          <w:sz w:val="24"/>
        </w:rPr>
      </w:pPr>
      <w:r>
        <w:rPr>
          <w:b/>
        </w:rPr>
        <w:br w:type="page"/>
      </w:r>
    </w:p>
    <w:p w14:paraId="0D154B25" w14:textId="3F96C225" w:rsidR="00471599" w:rsidRPr="00EC35D3" w:rsidRDefault="00471599" w:rsidP="00E4204B">
      <w:pPr>
        <w:pStyle w:val="Ttulo1"/>
        <w:numPr>
          <w:ilvl w:val="0"/>
          <w:numId w:val="6"/>
        </w:numPr>
      </w:pPr>
      <w:bookmarkStart w:id="10" w:name="_Toc189580189"/>
      <w:r w:rsidRPr="00027006">
        <w:lastRenderedPageBreak/>
        <w:t>Requisitos Funcionais e Não Funcionais</w:t>
      </w:r>
      <w:bookmarkEnd w:id="10"/>
    </w:p>
    <w:bookmarkEnd w:id="0"/>
    <w:p w14:paraId="04F08D22" w14:textId="77777777" w:rsidR="00816205" w:rsidRDefault="00816205" w:rsidP="00EC35D3">
      <w:pPr>
        <w:pStyle w:val="Paragraph2CharCharChar"/>
        <w:ind w:left="0"/>
        <w:rPr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6"/>
        <w:gridCol w:w="1594"/>
        <w:gridCol w:w="2096"/>
        <w:gridCol w:w="1229"/>
        <w:gridCol w:w="1189"/>
        <w:gridCol w:w="1456"/>
      </w:tblGrid>
      <w:tr w:rsidR="00E7645F" w:rsidRPr="002A02AF" w14:paraId="3B73E25A" w14:textId="77777777" w:rsidTr="00471599">
        <w:tc>
          <w:tcPr>
            <w:tcW w:w="3543" w:type="dxa"/>
            <w:gridSpan w:val="2"/>
          </w:tcPr>
          <w:p w14:paraId="1B62F7CB" w14:textId="3FD2FB4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F1 </w:t>
            </w:r>
            <w:r w:rsidR="00436794">
              <w:rPr>
                <w:b/>
                <w:sz w:val="24"/>
                <w:szCs w:val="24"/>
              </w:rPr>
              <w:t>Estante</w:t>
            </w:r>
          </w:p>
        </w:tc>
        <w:tc>
          <w:tcPr>
            <w:tcW w:w="6033" w:type="dxa"/>
            <w:gridSpan w:val="4"/>
          </w:tcPr>
          <w:p w14:paraId="3EC8E131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E7645F" w:rsidRPr="002A02AF" w14:paraId="364A2992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</w:tcPr>
          <w:p w14:paraId="67BF7075" w14:textId="6476B375" w:rsidR="00E7645F" w:rsidRPr="002A02AF" w:rsidRDefault="00E7645F" w:rsidP="00557251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</w:t>
            </w:r>
            <w:r w:rsidR="00EC35D3" w:rsidRPr="002A02AF">
              <w:rPr>
                <w:sz w:val="24"/>
                <w:szCs w:val="24"/>
              </w:rPr>
              <w:t>Para o controle das leituras e armazenamento dos livros que o usuário irá cadastras, é necessário que se tenha uma forma de visualizar facilmente os livros do usuário, isso será feito no formato de uma estante virtual.</w:t>
            </w:r>
          </w:p>
        </w:tc>
      </w:tr>
      <w:tr w:rsidR="00E7645F" w:rsidRPr="002A02AF" w14:paraId="16742613" w14:textId="77777777" w:rsidTr="00471599">
        <w:tc>
          <w:tcPr>
            <w:tcW w:w="9576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629A38C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E7645F" w:rsidRPr="002A02AF" w14:paraId="718C91B8" w14:textId="77777777" w:rsidTr="00471599">
        <w:tc>
          <w:tcPr>
            <w:tcW w:w="1831" w:type="dxa"/>
            <w:tcBorders>
              <w:right w:val="nil"/>
            </w:tcBorders>
            <w:shd w:val="clear" w:color="auto" w:fill="E0E0E0"/>
          </w:tcPr>
          <w:p w14:paraId="00E5762E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4019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7DF37CED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83" w:type="dxa"/>
            <w:tcBorders>
              <w:left w:val="nil"/>
              <w:right w:val="nil"/>
            </w:tcBorders>
            <w:shd w:val="clear" w:color="auto" w:fill="E0E0E0"/>
          </w:tcPr>
          <w:p w14:paraId="010C957A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44" w:type="dxa"/>
            <w:tcBorders>
              <w:left w:val="nil"/>
              <w:right w:val="nil"/>
            </w:tcBorders>
            <w:shd w:val="clear" w:color="auto" w:fill="E0E0E0"/>
          </w:tcPr>
          <w:p w14:paraId="5ACF0E42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9" w:type="dxa"/>
            <w:tcBorders>
              <w:left w:val="nil"/>
            </w:tcBorders>
            <w:shd w:val="clear" w:color="auto" w:fill="E0E0E0"/>
          </w:tcPr>
          <w:p w14:paraId="5462E8DF" w14:textId="77777777" w:rsidR="00E7645F" w:rsidRPr="002A02AF" w:rsidRDefault="00E7645F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E7645F" w:rsidRPr="002A02AF" w14:paraId="2D2BEE24" w14:textId="77777777" w:rsidTr="00471599">
        <w:tc>
          <w:tcPr>
            <w:tcW w:w="1831" w:type="dxa"/>
          </w:tcPr>
          <w:p w14:paraId="19B2F902" w14:textId="0F1F5C00" w:rsidR="00E7645F" w:rsidRPr="002A02AF" w:rsidRDefault="00E7645F" w:rsidP="0096434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C35D3" w:rsidRPr="002A02AF">
              <w:rPr>
                <w:b/>
                <w:sz w:val="24"/>
                <w:szCs w:val="24"/>
              </w:rPr>
              <w:t>Listar livros</w:t>
            </w:r>
          </w:p>
        </w:tc>
        <w:tc>
          <w:tcPr>
            <w:tcW w:w="4019" w:type="dxa"/>
            <w:gridSpan w:val="2"/>
          </w:tcPr>
          <w:p w14:paraId="020788EA" w14:textId="725B4FED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listar os livros cadastrados pelo usuário em formato de grade, mostrando a capa dos livros.</w:t>
            </w:r>
          </w:p>
        </w:tc>
        <w:tc>
          <w:tcPr>
            <w:tcW w:w="1183" w:type="dxa"/>
          </w:tcPr>
          <w:p w14:paraId="761C1B8C" w14:textId="4AF0B66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44" w:type="dxa"/>
          </w:tcPr>
          <w:p w14:paraId="3BC5845D" w14:textId="714FDD0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56559B19" w14:textId="41D4F92F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</w:tr>
      <w:tr w:rsidR="00E7645F" w:rsidRPr="002A02AF" w14:paraId="36E2BB1D" w14:textId="77777777" w:rsidTr="00471599">
        <w:tc>
          <w:tcPr>
            <w:tcW w:w="1831" w:type="dxa"/>
          </w:tcPr>
          <w:p w14:paraId="095BAFAD" w14:textId="77D07886" w:rsidR="00E7645F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Consultar livro</w:t>
            </w:r>
          </w:p>
        </w:tc>
        <w:tc>
          <w:tcPr>
            <w:tcW w:w="4019" w:type="dxa"/>
            <w:gridSpan w:val="2"/>
          </w:tcPr>
          <w:p w14:paraId="1D6F3619" w14:textId="4A4D4523" w:rsidR="00E7645F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 ter a opção de consultar as informações dos livros cadastrados, clicando na capa que será exibida de cada livro.</w:t>
            </w:r>
          </w:p>
        </w:tc>
        <w:tc>
          <w:tcPr>
            <w:tcW w:w="1183" w:type="dxa"/>
          </w:tcPr>
          <w:p w14:paraId="4E7B240A" w14:textId="15357F7D" w:rsidR="00E7645F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65226DFF" w14:textId="690687C9" w:rsidR="00E7645F" w:rsidRPr="002A02AF" w:rsidRDefault="00E7645F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</w:t>
            </w:r>
            <w:r w:rsidR="00EC35D3" w:rsidRPr="002A02AF">
              <w:rPr>
                <w:sz w:val="24"/>
                <w:szCs w:val="24"/>
              </w:rPr>
              <w:t xml:space="preserve"> X</w:t>
            </w:r>
            <w:proofErr w:type="gramEnd"/>
            <w:r w:rsidR="00EC35D3" w:rsidRPr="002A02AF">
              <w:rPr>
                <w:sz w:val="24"/>
                <w:szCs w:val="24"/>
              </w:rPr>
              <w:t xml:space="preserve"> </w:t>
            </w:r>
            <w:r w:rsidRPr="002A02AF">
              <w:rPr>
                <w:sz w:val="24"/>
                <w:szCs w:val="24"/>
              </w:rPr>
              <w:t>)</w:t>
            </w:r>
          </w:p>
        </w:tc>
        <w:tc>
          <w:tcPr>
            <w:tcW w:w="1399" w:type="dxa"/>
          </w:tcPr>
          <w:p w14:paraId="74E2ABB8" w14:textId="5B4362FA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C35D3" w:rsidRPr="002A02AF" w14:paraId="4217FBEE" w14:textId="77777777" w:rsidTr="00471599">
        <w:tc>
          <w:tcPr>
            <w:tcW w:w="1831" w:type="dxa"/>
          </w:tcPr>
          <w:p w14:paraId="0DD116FD" w14:textId="53CD2F05" w:rsidR="00EC35D3" w:rsidRPr="002A02AF" w:rsidRDefault="00EC35D3" w:rsidP="0096434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do livro</w:t>
            </w:r>
          </w:p>
        </w:tc>
        <w:tc>
          <w:tcPr>
            <w:tcW w:w="4019" w:type="dxa"/>
            <w:gridSpan w:val="2"/>
          </w:tcPr>
          <w:p w14:paraId="296BA188" w14:textId="310DDD28" w:rsidR="00EC35D3" w:rsidRPr="002A02AF" w:rsidRDefault="00EC35D3" w:rsidP="0096434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 livro, o usuário deve poder editar</w:t>
            </w:r>
            <w:r w:rsidR="00E372C5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do livro</w:t>
            </w:r>
            <w:r w:rsidR="00E372C5">
              <w:rPr>
                <w:sz w:val="24"/>
                <w:szCs w:val="24"/>
              </w:rPr>
              <w:t>.</w:t>
            </w:r>
          </w:p>
        </w:tc>
        <w:tc>
          <w:tcPr>
            <w:tcW w:w="1183" w:type="dxa"/>
          </w:tcPr>
          <w:p w14:paraId="2120AC09" w14:textId="7185D17C" w:rsidR="00EC35D3" w:rsidRPr="002A02AF" w:rsidRDefault="00EC35D3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44" w:type="dxa"/>
          </w:tcPr>
          <w:p w14:paraId="7D748FA3" w14:textId="2DB4C42D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9" w:type="dxa"/>
          </w:tcPr>
          <w:p w14:paraId="7BB74D28" w14:textId="31D329CF" w:rsidR="00EC35D3" w:rsidRPr="002A02AF" w:rsidRDefault="00EC35D3" w:rsidP="00EC35D3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33311862" w14:textId="77777777" w:rsidR="004F4987" w:rsidRDefault="004F4987" w:rsidP="004F49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415BDC4D" w14:textId="77777777" w:rsidTr="006019BA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1940" w14:textId="0390F1D9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F2 Adicionar Livro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92A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57EF741D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7C1F4D8F" w14:textId="392D203C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leituras, o usuário deverá cadastrar previamente seus livros.</w:t>
            </w:r>
          </w:p>
        </w:tc>
      </w:tr>
      <w:tr w:rsidR="006019BA" w:rsidRPr="002A02AF" w14:paraId="5EA2E494" w14:textId="77777777" w:rsidTr="006019BA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18465E78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46F9D6FA" w14:textId="77777777" w:rsidTr="006019BA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A27EA7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5859C15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065C4EE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1E4CA5C7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D80884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5C8D66FA" w14:textId="77777777" w:rsidTr="006019BA">
        <w:tc>
          <w:tcPr>
            <w:tcW w:w="1796" w:type="dxa"/>
          </w:tcPr>
          <w:p w14:paraId="79B908F6" w14:textId="5341AF96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NF1.1 Formulário de cadastro do livro</w:t>
            </w:r>
          </w:p>
        </w:tc>
        <w:tc>
          <w:tcPr>
            <w:tcW w:w="3851" w:type="dxa"/>
            <w:gridSpan w:val="2"/>
          </w:tcPr>
          <w:p w14:paraId="4A99C4E5" w14:textId="0E09C46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do livro através de um formulário, devendo conter título, autor(es), gênero, número de páginas, ano de publicação e link da imagem da capa.</w:t>
            </w:r>
          </w:p>
        </w:tc>
        <w:tc>
          <w:tcPr>
            <w:tcW w:w="1176" w:type="dxa"/>
          </w:tcPr>
          <w:p w14:paraId="08236507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50E77D3B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5BBC2968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7FD8619C" w14:textId="77777777" w:rsidTr="006019BA">
        <w:tc>
          <w:tcPr>
            <w:tcW w:w="1796" w:type="dxa"/>
          </w:tcPr>
          <w:p w14:paraId="37B469C0" w14:textId="18BA5DD5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NF1.2 Salvar livro na estante</w:t>
            </w:r>
          </w:p>
        </w:tc>
        <w:tc>
          <w:tcPr>
            <w:tcW w:w="3851" w:type="dxa"/>
            <w:gridSpan w:val="2"/>
          </w:tcPr>
          <w:p w14:paraId="1F49B7EE" w14:textId="78EDB675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do livro, o sistema deve verificar se todas as informações foram inseridas, e então salvar o livro na estante.</w:t>
            </w:r>
          </w:p>
        </w:tc>
        <w:tc>
          <w:tcPr>
            <w:tcW w:w="1176" w:type="dxa"/>
          </w:tcPr>
          <w:p w14:paraId="6A21DC6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30107AE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48184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52F78748" w14:textId="7D0DC3F9" w:rsidR="006019BA" w:rsidRDefault="006019BA"/>
    <w:p w14:paraId="2E4D768F" w14:textId="77777777" w:rsidR="002A02AF" w:rsidRDefault="002A02AF"/>
    <w:p w14:paraId="223266E5" w14:textId="77777777" w:rsidR="002A02AF" w:rsidRDefault="002A02AF"/>
    <w:p w14:paraId="1ED57A3E" w14:textId="77777777" w:rsidR="002A02AF" w:rsidRDefault="002A02AF"/>
    <w:p w14:paraId="10720A61" w14:textId="77777777" w:rsidR="002A02AF" w:rsidRDefault="002A02AF"/>
    <w:p w14:paraId="1195D07F" w14:textId="77777777" w:rsidR="002A02AF" w:rsidRDefault="002A02AF"/>
    <w:p w14:paraId="486942FF" w14:textId="77777777" w:rsidR="002A02AF" w:rsidRDefault="002A02AF"/>
    <w:p w14:paraId="61F73EA2" w14:textId="77777777" w:rsidR="002A02AF" w:rsidRDefault="002A02AF"/>
    <w:p w14:paraId="33C1DE03" w14:textId="77777777" w:rsidR="002A02AF" w:rsidRDefault="002A02A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2"/>
        <w:gridCol w:w="1594"/>
        <w:gridCol w:w="2110"/>
        <w:gridCol w:w="1229"/>
        <w:gridCol w:w="1189"/>
        <w:gridCol w:w="1456"/>
      </w:tblGrid>
      <w:tr w:rsidR="002A02AF" w:rsidRPr="002A02AF" w14:paraId="78783C0E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8611" w14:textId="3A2A8D2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lastRenderedPageBreak/>
              <w:t>F</w:t>
            </w:r>
            <w:r w:rsidR="00EA1187" w:rsidRPr="002A02AF">
              <w:rPr>
                <w:b/>
                <w:sz w:val="24"/>
                <w:szCs w:val="24"/>
              </w:rPr>
              <w:t>3 Adicionar Leitura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0C8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4A706B7A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37A4DAF3" w14:textId="104E9AB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EA1187" w:rsidRPr="002A02AF">
              <w:rPr>
                <w:sz w:val="24"/>
                <w:szCs w:val="24"/>
              </w:rPr>
              <w:t>, o usuário poderá cadastrar novas leituras no sistema.</w:t>
            </w:r>
          </w:p>
        </w:tc>
      </w:tr>
      <w:tr w:rsidR="006019BA" w:rsidRPr="002A02AF" w14:paraId="5AA8B3F4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5D800EF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5154E600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150C7D65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1B3358CC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1BE23A1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50DA5B3E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63EB34C9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234BC082" w14:textId="77777777" w:rsidTr="00AF30D6">
        <w:tc>
          <w:tcPr>
            <w:tcW w:w="1796" w:type="dxa"/>
          </w:tcPr>
          <w:p w14:paraId="410865D1" w14:textId="4391EF5A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</w:t>
            </w:r>
            <w:r w:rsidR="00EA1187" w:rsidRPr="002A02AF">
              <w:rPr>
                <w:b/>
                <w:sz w:val="24"/>
                <w:szCs w:val="24"/>
              </w:rPr>
              <w:t>Formulário de cadastro da leitura</w:t>
            </w:r>
          </w:p>
        </w:tc>
        <w:tc>
          <w:tcPr>
            <w:tcW w:w="3851" w:type="dxa"/>
            <w:gridSpan w:val="2"/>
          </w:tcPr>
          <w:p w14:paraId="7A36D844" w14:textId="1185E861" w:rsidR="006019BA" w:rsidRPr="002A02AF" w:rsidRDefault="00EA1187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usuário deverá inserir as informações da leitura através de um formulário, devendo conter o livro que está sendo lido, data de início e, se aplicável, data de conclusão e até que página foi lido</w:t>
            </w:r>
            <w:r w:rsidR="00731CDA" w:rsidRP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2513A4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7D9FC57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75679F00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0052ACAD" w14:textId="77777777" w:rsidTr="00AF30D6">
        <w:tc>
          <w:tcPr>
            <w:tcW w:w="1796" w:type="dxa"/>
          </w:tcPr>
          <w:p w14:paraId="2C24F84B" w14:textId="777D6BD4" w:rsidR="006019BA" w:rsidRPr="002A02AF" w:rsidRDefault="006019BA" w:rsidP="00731CDA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</w:t>
            </w:r>
            <w:r w:rsidR="00731CDA" w:rsidRPr="002A02AF">
              <w:rPr>
                <w:b/>
                <w:sz w:val="24"/>
                <w:szCs w:val="24"/>
              </w:rPr>
              <w:t>Salvar leitura no histórico de leitura</w:t>
            </w:r>
          </w:p>
        </w:tc>
        <w:tc>
          <w:tcPr>
            <w:tcW w:w="3851" w:type="dxa"/>
            <w:gridSpan w:val="2"/>
          </w:tcPr>
          <w:p w14:paraId="21563083" w14:textId="2D8A12C3" w:rsidR="006019BA" w:rsidRPr="002A02AF" w:rsidRDefault="00731CD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o usuário salvar a informações de cadastro da leitura, o sistema deve verificar se todas as informações foram inseridas, e então salvar a leitura no histórico de leitura.</w:t>
            </w:r>
          </w:p>
        </w:tc>
        <w:tc>
          <w:tcPr>
            <w:tcW w:w="1176" w:type="dxa"/>
          </w:tcPr>
          <w:p w14:paraId="028FCE36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61E69F11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67714AE2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553D004" w14:textId="77777777" w:rsidR="00731CDA" w:rsidRDefault="00731C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6"/>
        <w:gridCol w:w="1592"/>
        <w:gridCol w:w="2108"/>
        <w:gridCol w:w="1229"/>
        <w:gridCol w:w="1189"/>
        <w:gridCol w:w="1456"/>
      </w:tblGrid>
      <w:tr w:rsidR="002A02AF" w:rsidRPr="002A02AF" w14:paraId="21340E7C" w14:textId="77777777" w:rsidTr="00AF30D6">
        <w:tc>
          <w:tcPr>
            <w:tcW w:w="3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2403" w14:textId="2A54AA7D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F</w:t>
            </w:r>
            <w:r w:rsidR="00731CDA" w:rsidRPr="002A02AF">
              <w:rPr>
                <w:b/>
                <w:sz w:val="24"/>
                <w:szCs w:val="24"/>
              </w:rPr>
              <w:t>4 Histórico de Leituras</w:t>
            </w:r>
          </w:p>
        </w:tc>
        <w:tc>
          <w:tcPr>
            <w:tcW w:w="59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7B60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Oculto </w:t>
            </w:r>
            <w:proofErr w:type="gramStart"/>
            <w:r w:rsidRPr="002A02AF">
              <w:rPr>
                <w:b/>
                <w:sz w:val="24"/>
                <w:szCs w:val="24"/>
              </w:rPr>
              <w:t xml:space="preserve">(  </w:t>
            </w:r>
            <w:proofErr w:type="gramEnd"/>
            <w:r w:rsidRPr="002A02AF">
              <w:rPr>
                <w:b/>
                <w:sz w:val="24"/>
                <w:szCs w:val="24"/>
              </w:rPr>
              <w:t xml:space="preserve"> )</w:t>
            </w:r>
          </w:p>
        </w:tc>
      </w:tr>
      <w:tr w:rsidR="006019BA" w:rsidRPr="002A02AF" w14:paraId="0CCA87B3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</w:tcPr>
          <w:p w14:paraId="651C6138" w14:textId="2115CA00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Descrição:</w:t>
            </w:r>
            <w:r w:rsidRPr="002A02AF">
              <w:rPr>
                <w:sz w:val="24"/>
                <w:szCs w:val="24"/>
              </w:rPr>
              <w:t xml:space="preserve"> Para o controle das leituras</w:t>
            </w:r>
            <w:r w:rsidR="00731CDA" w:rsidRPr="002A02AF">
              <w:rPr>
                <w:sz w:val="24"/>
                <w:szCs w:val="24"/>
              </w:rPr>
              <w:t>, o usuário poderá consultar as leituras que já registrou</w:t>
            </w:r>
          </w:p>
        </w:tc>
      </w:tr>
      <w:tr w:rsidR="006019BA" w:rsidRPr="002A02AF" w14:paraId="20C10B85" w14:textId="77777777" w:rsidTr="00AF30D6">
        <w:tc>
          <w:tcPr>
            <w:tcW w:w="9350" w:type="dxa"/>
            <w:gridSpan w:val="6"/>
            <w:tcBorders>
              <w:bottom w:val="single" w:sz="4" w:space="0" w:color="auto"/>
            </w:tcBorders>
            <w:shd w:val="clear" w:color="auto" w:fill="E0E0E0"/>
          </w:tcPr>
          <w:p w14:paraId="50C49626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Requisitos Não-Funcionais</w:t>
            </w:r>
          </w:p>
        </w:tc>
      </w:tr>
      <w:tr w:rsidR="006019BA" w:rsidRPr="002A02AF" w14:paraId="3A42CD39" w14:textId="77777777" w:rsidTr="00AF30D6">
        <w:tc>
          <w:tcPr>
            <w:tcW w:w="1796" w:type="dxa"/>
            <w:tcBorders>
              <w:right w:val="nil"/>
            </w:tcBorders>
            <w:shd w:val="clear" w:color="auto" w:fill="E0E0E0"/>
          </w:tcPr>
          <w:p w14:paraId="28E3AD6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851" w:type="dxa"/>
            <w:gridSpan w:val="2"/>
            <w:tcBorders>
              <w:left w:val="nil"/>
              <w:right w:val="nil"/>
            </w:tcBorders>
            <w:shd w:val="clear" w:color="auto" w:fill="E0E0E0"/>
          </w:tcPr>
          <w:p w14:paraId="417F47B1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176" w:type="dxa"/>
            <w:tcBorders>
              <w:left w:val="nil"/>
              <w:right w:val="nil"/>
            </w:tcBorders>
            <w:shd w:val="clear" w:color="auto" w:fill="E0E0E0"/>
          </w:tcPr>
          <w:p w14:paraId="4AEE28E4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137" w:type="dxa"/>
            <w:tcBorders>
              <w:left w:val="nil"/>
              <w:right w:val="nil"/>
            </w:tcBorders>
            <w:shd w:val="clear" w:color="auto" w:fill="E0E0E0"/>
          </w:tcPr>
          <w:p w14:paraId="2DA399A2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Desejável </w:t>
            </w:r>
          </w:p>
        </w:tc>
        <w:tc>
          <w:tcPr>
            <w:tcW w:w="1390" w:type="dxa"/>
            <w:tcBorders>
              <w:left w:val="nil"/>
            </w:tcBorders>
            <w:shd w:val="clear" w:color="auto" w:fill="E0E0E0"/>
          </w:tcPr>
          <w:p w14:paraId="7849976B" w14:textId="777777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Permanente </w:t>
            </w:r>
          </w:p>
        </w:tc>
      </w:tr>
      <w:tr w:rsidR="002A02AF" w:rsidRPr="002A02AF" w14:paraId="449D54CE" w14:textId="77777777" w:rsidTr="00AF30D6">
        <w:tc>
          <w:tcPr>
            <w:tcW w:w="1796" w:type="dxa"/>
          </w:tcPr>
          <w:p w14:paraId="2FC7C62B" w14:textId="44F744E0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NF1.1 Listar </w:t>
            </w:r>
            <w:r w:rsidR="00731CDA" w:rsidRPr="002A02AF">
              <w:rPr>
                <w:b/>
                <w:sz w:val="24"/>
                <w:szCs w:val="24"/>
              </w:rPr>
              <w:t>leituras</w:t>
            </w:r>
          </w:p>
        </w:tc>
        <w:tc>
          <w:tcPr>
            <w:tcW w:w="3851" w:type="dxa"/>
            <w:gridSpan w:val="2"/>
          </w:tcPr>
          <w:p w14:paraId="1E0A3DE2" w14:textId="76A9947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sistema deve listar </w:t>
            </w:r>
            <w:r w:rsidR="00731CDA" w:rsidRPr="002A02AF">
              <w:rPr>
                <w:sz w:val="24"/>
                <w:szCs w:val="24"/>
              </w:rPr>
              <w:t>as leituras cadastradas pelo usuário, ordenados por data de forma decrescente.</w:t>
            </w:r>
          </w:p>
        </w:tc>
        <w:tc>
          <w:tcPr>
            <w:tcW w:w="1176" w:type="dxa"/>
          </w:tcPr>
          <w:p w14:paraId="09F4CDE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Interface</w:t>
            </w:r>
          </w:p>
        </w:tc>
        <w:tc>
          <w:tcPr>
            <w:tcW w:w="1137" w:type="dxa"/>
          </w:tcPr>
          <w:p w14:paraId="0F8C301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101D06DF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2A02AF" w:rsidRPr="002A02AF" w14:paraId="64456198" w14:textId="77777777" w:rsidTr="00AF30D6">
        <w:tc>
          <w:tcPr>
            <w:tcW w:w="1796" w:type="dxa"/>
          </w:tcPr>
          <w:p w14:paraId="62CB3ABA" w14:textId="1DA00277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 xml:space="preserve">NF1.2 Consultar </w:t>
            </w:r>
            <w:r w:rsidR="00731CDA" w:rsidRPr="002A02AF">
              <w:rPr>
                <w:b/>
                <w:sz w:val="24"/>
                <w:szCs w:val="24"/>
              </w:rPr>
              <w:t>leitura</w:t>
            </w:r>
          </w:p>
        </w:tc>
        <w:tc>
          <w:tcPr>
            <w:tcW w:w="3851" w:type="dxa"/>
            <w:gridSpan w:val="2"/>
          </w:tcPr>
          <w:p w14:paraId="2998CDE2" w14:textId="76BAB2F4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 xml:space="preserve">O usuário deve ter a opção de consultar as informações </w:t>
            </w:r>
            <w:r w:rsidR="00731CDA" w:rsidRPr="002A02AF">
              <w:rPr>
                <w:sz w:val="24"/>
                <w:szCs w:val="24"/>
              </w:rPr>
              <w:t>das leituras cadastradas, clicando sobre a leitura.</w:t>
            </w:r>
          </w:p>
        </w:tc>
        <w:tc>
          <w:tcPr>
            <w:tcW w:w="1176" w:type="dxa"/>
          </w:tcPr>
          <w:p w14:paraId="661F288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54636DB5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5749359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6019BA" w:rsidRPr="002A02AF" w14:paraId="5859DD1B" w14:textId="77777777" w:rsidTr="00AF30D6">
        <w:tc>
          <w:tcPr>
            <w:tcW w:w="1796" w:type="dxa"/>
          </w:tcPr>
          <w:p w14:paraId="54BE0120" w14:textId="483B7878" w:rsidR="006019BA" w:rsidRPr="002A02AF" w:rsidRDefault="006019BA" w:rsidP="00AF30D6">
            <w:pPr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NF1.3 Editar informações d</w:t>
            </w:r>
            <w:r w:rsidR="00731CDA" w:rsidRPr="002A02AF">
              <w:rPr>
                <w:b/>
                <w:sz w:val="24"/>
                <w:szCs w:val="24"/>
              </w:rPr>
              <w:t>a leitura</w:t>
            </w:r>
          </w:p>
        </w:tc>
        <w:tc>
          <w:tcPr>
            <w:tcW w:w="3851" w:type="dxa"/>
            <w:gridSpan w:val="2"/>
          </w:tcPr>
          <w:p w14:paraId="183DFA99" w14:textId="5CDC91AC" w:rsidR="006019BA" w:rsidRPr="002A02AF" w:rsidRDefault="006019BA" w:rsidP="00AF30D6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Após selecionar para consultar as informações de um</w:t>
            </w:r>
            <w:r w:rsidR="00731CDA" w:rsidRPr="002A02AF">
              <w:rPr>
                <w:sz w:val="24"/>
                <w:szCs w:val="24"/>
              </w:rPr>
              <w:t>a leitura</w:t>
            </w:r>
            <w:r w:rsidRPr="002A02AF">
              <w:rPr>
                <w:sz w:val="24"/>
                <w:szCs w:val="24"/>
              </w:rPr>
              <w:t>, o usuário deve poder editar</w:t>
            </w:r>
            <w:r w:rsidR="002A02AF">
              <w:rPr>
                <w:sz w:val="24"/>
                <w:szCs w:val="24"/>
              </w:rPr>
              <w:t xml:space="preserve"> ou deletar</w:t>
            </w:r>
            <w:r w:rsidRPr="002A02AF">
              <w:rPr>
                <w:sz w:val="24"/>
                <w:szCs w:val="24"/>
              </w:rPr>
              <w:t xml:space="preserve"> as informações </w:t>
            </w:r>
            <w:r w:rsidR="00731CDA" w:rsidRPr="002A02AF">
              <w:rPr>
                <w:sz w:val="24"/>
                <w:szCs w:val="24"/>
              </w:rPr>
              <w:t>da leitura</w:t>
            </w:r>
            <w:r w:rsidR="002A02AF">
              <w:rPr>
                <w:sz w:val="24"/>
                <w:szCs w:val="24"/>
              </w:rPr>
              <w:t>.</w:t>
            </w:r>
          </w:p>
        </w:tc>
        <w:tc>
          <w:tcPr>
            <w:tcW w:w="1176" w:type="dxa"/>
          </w:tcPr>
          <w:p w14:paraId="1CC38E7C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Regra de Negócio</w:t>
            </w:r>
          </w:p>
        </w:tc>
        <w:tc>
          <w:tcPr>
            <w:tcW w:w="1137" w:type="dxa"/>
          </w:tcPr>
          <w:p w14:paraId="153DE8CA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390" w:type="dxa"/>
          </w:tcPr>
          <w:p w14:paraId="03185AA3" w14:textId="77777777" w:rsidR="006019BA" w:rsidRPr="002A02AF" w:rsidRDefault="006019BA" w:rsidP="00AF30D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77AC764" w14:textId="77777777" w:rsidR="006019BA" w:rsidRDefault="006019BA"/>
    <w:p w14:paraId="707C19A9" w14:textId="77777777" w:rsidR="00E7645F" w:rsidRPr="004F4987" w:rsidRDefault="00E7645F" w:rsidP="004F4987"/>
    <w:p w14:paraId="1C94FAED" w14:textId="77777777" w:rsidR="002A02AF" w:rsidRDefault="002A02AF">
      <w:pPr>
        <w:widowControl/>
        <w:spacing w:line="240" w:lineRule="auto"/>
        <w:rPr>
          <w:rStyle w:val="Forte"/>
          <w:sz w:val="24"/>
        </w:rPr>
      </w:pPr>
      <w:bookmarkStart w:id="11" w:name="_Toc256513228"/>
      <w:r>
        <w:rPr>
          <w:rStyle w:val="Forte"/>
        </w:rPr>
        <w:br w:type="page"/>
      </w:r>
    </w:p>
    <w:p w14:paraId="3F2F885D" w14:textId="328E4CC9" w:rsidR="00E7645F" w:rsidRDefault="00570AD1" w:rsidP="00570AD1">
      <w:pPr>
        <w:pStyle w:val="Ttulo1"/>
        <w:numPr>
          <w:ilvl w:val="1"/>
          <w:numId w:val="6"/>
        </w:numPr>
      </w:pPr>
      <w:bookmarkStart w:id="12" w:name="_Toc189580190"/>
      <w:bookmarkEnd w:id="11"/>
      <w:r>
        <w:lastRenderedPageBreak/>
        <w:t>Requisitos Suplementares</w:t>
      </w:r>
      <w:bookmarkEnd w:id="12"/>
    </w:p>
    <w:p w14:paraId="5FBF75B8" w14:textId="77777777" w:rsidR="00570AD1" w:rsidRDefault="00570AD1" w:rsidP="00E7645F"/>
    <w:tbl>
      <w:tblPr>
        <w:tblW w:w="9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7"/>
        <w:gridCol w:w="3367"/>
        <w:gridCol w:w="1786"/>
        <w:gridCol w:w="1360"/>
        <w:gridCol w:w="1456"/>
      </w:tblGrid>
      <w:tr w:rsidR="00E7645F" w:rsidRPr="002A02AF" w14:paraId="7C1C51B9" w14:textId="77777777" w:rsidTr="00964346">
        <w:tc>
          <w:tcPr>
            <w:tcW w:w="1707" w:type="dxa"/>
          </w:tcPr>
          <w:p w14:paraId="1D8F32C0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367" w:type="dxa"/>
          </w:tcPr>
          <w:p w14:paraId="199AB6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Restrição</w:t>
            </w:r>
          </w:p>
        </w:tc>
        <w:tc>
          <w:tcPr>
            <w:tcW w:w="1786" w:type="dxa"/>
          </w:tcPr>
          <w:p w14:paraId="5F65D7DB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Categoria</w:t>
            </w:r>
          </w:p>
        </w:tc>
        <w:tc>
          <w:tcPr>
            <w:tcW w:w="1360" w:type="dxa"/>
            <w:shd w:val="clear" w:color="auto" w:fill="auto"/>
          </w:tcPr>
          <w:p w14:paraId="6116E6C4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Desejável</w:t>
            </w:r>
          </w:p>
        </w:tc>
        <w:tc>
          <w:tcPr>
            <w:tcW w:w="1456" w:type="dxa"/>
            <w:shd w:val="clear" w:color="auto" w:fill="auto"/>
          </w:tcPr>
          <w:p w14:paraId="469FD0DC" w14:textId="77777777" w:rsidR="00E7645F" w:rsidRPr="002A02AF" w:rsidRDefault="00E7645F" w:rsidP="00964346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Permanente</w:t>
            </w:r>
          </w:p>
        </w:tc>
      </w:tr>
      <w:tr w:rsidR="00E7645F" w:rsidRPr="002A02AF" w14:paraId="60EF1580" w14:textId="77777777" w:rsidTr="00964346">
        <w:tc>
          <w:tcPr>
            <w:tcW w:w="1707" w:type="dxa"/>
          </w:tcPr>
          <w:p w14:paraId="4CEAC160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S1</w:t>
            </w:r>
          </w:p>
          <w:p w14:paraId="65097104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  <w:p w14:paraId="36418AEF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0B7BBC8F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uma interface leve e simples, de forma a facilitar o seu uso efetivo por parte dos usuários.</w:t>
            </w:r>
          </w:p>
          <w:p w14:paraId="24FD633D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786" w:type="dxa"/>
          </w:tcPr>
          <w:p w14:paraId="27D4D1DC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2A83AF54" w14:textId="6D8EB722" w:rsidR="00E7645F" w:rsidRPr="002A02AF" w:rsidRDefault="00731CDA" w:rsidP="00731CDA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18E9EB28" w14:textId="51E3592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B0CBF40" w14:textId="77777777" w:rsidTr="00964346">
        <w:tc>
          <w:tcPr>
            <w:tcW w:w="1707" w:type="dxa"/>
          </w:tcPr>
          <w:p w14:paraId="62AAECCE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S2</w:t>
            </w:r>
          </w:p>
          <w:p w14:paraId="524B7978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347FDA3E" w14:textId="77777777" w:rsidR="00E7645F" w:rsidRPr="002A02AF" w:rsidRDefault="00E7645F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deve possuir mecanismos que garantam que o usuário não perca informações. Sendo assim, o sistema deve apresentar uma ferramenta de backup.</w:t>
            </w:r>
          </w:p>
        </w:tc>
        <w:tc>
          <w:tcPr>
            <w:tcW w:w="1786" w:type="dxa"/>
          </w:tcPr>
          <w:p w14:paraId="27E45AB6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Confiabilidade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E78B7F4" w14:textId="18D63A7E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( 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7836028C" w14:textId="72A3D281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  <w:tr w:rsidR="00E7645F" w:rsidRPr="002A02AF" w14:paraId="4FEA0EB8" w14:textId="77777777" w:rsidTr="00964346">
        <w:tc>
          <w:tcPr>
            <w:tcW w:w="1707" w:type="dxa"/>
          </w:tcPr>
          <w:p w14:paraId="4311E6F9" w14:textId="77777777" w:rsidR="00E7645F" w:rsidRPr="002A02AF" w:rsidRDefault="00E7645F" w:rsidP="00964346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S3</w:t>
            </w:r>
          </w:p>
        </w:tc>
        <w:tc>
          <w:tcPr>
            <w:tcW w:w="3367" w:type="dxa"/>
          </w:tcPr>
          <w:p w14:paraId="20D6A770" w14:textId="51AC547C" w:rsidR="00E7645F" w:rsidRPr="002A02AF" w:rsidRDefault="00731CDA" w:rsidP="00964346">
            <w:pPr>
              <w:pStyle w:val="Requisito"/>
              <w:numPr>
                <w:ilvl w:val="0"/>
                <w:numId w:val="0"/>
              </w:numPr>
              <w:ind w:left="35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O sistema será desenvolvido em uma interface web, para que o sistema seja multiplataforma.</w:t>
            </w:r>
          </w:p>
        </w:tc>
        <w:tc>
          <w:tcPr>
            <w:tcW w:w="1786" w:type="dxa"/>
          </w:tcPr>
          <w:p w14:paraId="65E24A61" w14:textId="33F90706" w:rsidR="00E7645F" w:rsidRPr="002A02AF" w:rsidRDefault="00731CDA" w:rsidP="00731CDA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Usabilidade / Hardware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354C4B26" w14:textId="15447B62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AEBB776" w14:textId="0C313077" w:rsidR="00E7645F" w:rsidRPr="002A02AF" w:rsidRDefault="00731CDA" w:rsidP="00964346">
            <w:pPr>
              <w:jc w:val="center"/>
              <w:rPr>
                <w:sz w:val="24"/>
                <w:szCs w:val="24"/>
              </w:rPr>
            </w:pPr>
            <w:proofErr w:type="gramStart"/>
            <w:r w:rsidRPr="002A02AF">
              <w:rPr>
                <w:sz w:val="24"/>
                <w:szCs w:val="24"/>
              </w:rPr>
              <w:t>( X</w:t>
            </w:r>
            <w:proofErr w:type="gramEnd"/>
            <w:r w:rsidRPr="002A02AF">
              <w:rPr>
                <w:sz w:val="24"/>
                <w:szCs w:val="24"/>
              </w:rPr>
              <w:t xml:space="preserve"> )</w:t>
            </w:r>
          </w:p>
        </w:tc>
      </w:tr>
    </w:tbl>
    <w:p w14:paraId="6143956A" w14:textId="77777777" w:rsidR="00E7645F" w:rsidRPr="00E7645F" w:rsidRDefault="00E7645F" w:rsidP="00E7645F"/>
    <w:p w14:paraId="78C7E4E9" w14:textId="77777777" w:rsidR="00D8327F" w:rsidRDefault="00D8327F">
      <w:pPr>
        <w:pStyle w:val="Paragraph2CharCharChar"/>
        <w:ind w:left="0"/>
        <w:rPr>
          <w:color w:val="auto"/>
          <w:lang w:val="pt-BR"/>
        </w:rPr>
      </w:pPr>
    </w:p>
    <w:p w14:paraId="20C74173" w14:textId="77777777" w:rsidR="00B83894" w:rsidRDefault="00B83894">
      <w:pPr>
        <w:widowControl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7A5C3F2" w14:textId="64B90DBF" w:rsidR="00E7645F" w:rsidRDefault="00E7645F" w:rsidP="00E4204B">
      <w:pPr>
        <w:pStyle w:val="Ttulo1"/>
        <w:numPr>
          <w:ilvl w:val="0"/>
          <w:numId w:val="6"/>
        </w:numPr>
      </w:pPr>
      <w:bookmarkStart w:id="13" w:name="_Toc189580191"/>
      <w:r w:rsidRPr="00E7645F">
        <w:lastRenderedPageBreak/>
        <w:t>Casos de Uso</w:t>
      </w:r>
      <w:bookmarkEnd w:id="13"/>
    </w:p>
    <w:p w14:paraId="4E194147" w14:textId="77777777" w:rsidR="002A02AF" w:rsidRPr="002A3554" w:rsidRDefault="002A02AF">
      <w:pPr>
        <w:pStyle w:val="Paragraph2CharCharChar"/>
        <w:ind w:left="0"/>
        <w:rPr>
          <w:b/>
          <w:color w:val="0070C0"/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555"/>
        <w:gridCol w:w="2530"/>
        <w:gridCol w:w="1843"/>
        <w:gridCol w:w="2126"/>
        <w:gridCol w:w="2268"/>
      </w:tblGrid>
      <w:tr w:rsidR="00471599" w:rsidRPr="002A02AF" w14:paraId="42B948D9" w14:textId="77777777" w:rsidTr="00471599">
        <w:tc>
          <w:tcPr>
            <w:tcW w:w="555" w:type="dxa"/>
            <w:shd w:val="clear" w:color="auto" w:fill="FFFFFF"/>
          </w:tcPr>
          <w:p w14:paraId="1D5AD3C9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2530" w:type="dxa"/>
            <w:shd w:val="clear" w:color="auto" w:fill="FFFFFF"/>
          </w:tcPr>
          <w:p w14:paraId="407B9AB0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843" w:type="dxa"/>
            <w:shd w:val="clear" w:color="auto" w:fill="FFFFFF"/>
          </w:tcPr>
          <w:p w14:paraId="60EA3584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Atores</w:t>
            </w:r>
          </w:p>
        </w:tc>
        <w:tc>
          <w:tcPr>
            <w:tcW w:w="2126" w:type="dxa"/>
            <w:shd w:val="clear" w:color="auto" w:fill="FFFFFF"/>
          </w:tcPr>
          <w:p w14:paraId="1413F22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Referências Cruzadas</w:t>
            </w:r>
          </w:p>
        </w:tc>
        <w:tc>
          <w:tcPr>
            <w:tcW w:w="2268" w:type="dxa"/>
            <w:shd w:val="clear" w:color="auto" w:fill="FFFFFF"/>
          </w:tcPr>
          <w:p w14:paraId="5C3D9CE8" w14:textId="77777777" w:rsidR="00471599" w:rsidRPr="002A02AF" w:rsidRDefault="00471599" w:rsidP="00BD516D">
            <w:pPr>
              <w:jc w:val="both"/>
              <w:rPr>
                <w:b/>
                <w:sz w:val="24"/>
                <w:szCs w:val="24"/>
              </w:rPr>
            </w:pPr>
            <w:r w:rsidRPr="002A02AF">
              <w:rPr>
                <w:b/>
                <w:sz w:val="24"/>
                <w:szCs w:val="24"/>
              </w:rPr>
              <w:t>Prioridade de realização</w:t>
            </w:r>
          </w:p>
        </w:tc>
      </w:tr>
      <w:tr w:rsidR="00471599" w:rsidRPr="002A02AF" w14:paraId="45DEB2B9" w14:textId="77777777" w:rsidTr="00471599">
        <w:tc>
          <w:tcPr>
            <w:tcW w:w="555" w:type="dxa"/>
            <w:shd w:val="clear" w:color="auto" w:fill="FFFFFF"/>
          </w:tcPr>
          <w:p w14:paraId="592C7B22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1</w:t>
            </w:r>
          </w:p>
        </w:tc>
        <w:tc>
          <w:tcPr>
            <w:tcW w:w="2530" w:type="dxa"/>
            <w:shd w:val="clear" w:color="auto" w:fill="FFFFFF"/>
          </w:tcPr>
          <w:p w14:paraId="1A7C9A13" w14:textId="2BE3D1C2" w:rsidR="00471599" w:rsidRPr="002A02AF" w:rsidRDefault="0007205C" w:rsidP="002A02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</w:t>
            </w:r>
            <w:r w:rsidR="002A02AF" w:rsidRPr="002A02AF">
              <w:rPr>
                <w:sz w:val="24"/>
                <w:szCs w:val="24"/>
              </w:rPr>
              <w:t xml:space="preserve"> Livro</w:t>
            </w:r>
            <w:r w:rsidR="00471599" w:rsidRPr="002A02AF">
              <w:rPr>
                <w:sz w:val="24"/>
                <w:szCs w:val="24"/>
              </w:rPr>
              <w:t xml:space="preserve"> (CRUD)</w:t>
            </w:r>
          </w:p>
        </w:tc>
        <w:tc>
          <w:tcPr>
            <w:tcW w:w="1843" w:type="dxa"/>
            <w:shd w:val="clear" w:color="auto" w:fill="FFFFFF"/>
          </w:tcPr>
          <w:p w14:paraId="392F92C2" w14:textId="4A3ED354" w:rsidR="00471599" w:rsidRPr="002A02AF" w:rsidRDefault="002A02AF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711DFDBB" w14:textId="49A79838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2A02AF" w:rsidRPr="002A02AF">
              <w:rPr>
                <w:sz w:val="24"/>
                <w:szCs w:val="24"/>
              </w:rPr>
              <w:t>1, F2</w:t>
            </w:r>
          </w:p>
        </w:tc>
        <w:tc>
          <w:tcPr>
            <w:tcW w:w="2268" w:type="dxa"/>
            <w:shd w:val="clear" w:color="auto" w:fill="FFFFFF"/>
          </w:tcPr>
          <w:p w14:paraId="269BE64C" w14:textId="0F738CC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71599" w:rsidRPr="002A02AF" w14:paraId="384A7237" w14:textId="77777777" w:rsidTr="00471599">
        <w:tc>
          <w:tcPr>
            <w:tcW w:w="555" w:type="dxa"/>
            <w:shd w:val="clear" w:color="auto" w:fill="FFFFFF"/>
          </w:tcPr>
          <w:p w14:paraId="0B7B3721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2</w:t>
            </w:r>
          </w:p>
        </w:tc>
        <w:tc>
          <w:tcPr>
            <w:tcW w:w="2530" w:type="dxa"/>
            <w:shd w:val="clear" w:color="auto" w:fill="FFFFFF"/>
          </w:tcPr>
          <w:p w14:paraId="15E2A9F0" w14:textId="52E6CD66" w:rsidR="00471599" w:rsidRPr="002A02AF" w:rsidRDefault="0007205C" w:rsidP="000720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Adicionar Leitura (CRUD)</w:t>
            </w:r>
          </w:p>
        </w:tc>
        <w:tc>
          <w:tcPr>
            <w:tcW w:w="1843" w:type="dxa"/>
            <w:shd w:val="clear" w:color="auto" w:fill="FFFFFF"/>
          </w:tcPr>
          <w:p w14:paraId="339E0CD1" w14:textId="54EA6608" w:rsidR="00471599" w:rsidRPr="002A02AF" w:rsidRDefault="0007205C" w:rsidP="00E12371">
            <w:pPr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</w:t>
            </w:r>
          </w:p>
        </w:tc>
        <w:tc>
          <w:tcPr>
            <w:tcW w:w="2126" w:type="dxa"/>
            <w:shd w:val="clear" w:color="auto" w:fill="FFFFFF"/>
          </w:tcPr>
          <w:p w14:paraId="515E8358" w14:textId="562A0D94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F3, F4</w:t>
            </w:r>
          </w:p>
        </w:tc>
        <w:tc>
          <w:tcPr>
            <w:tcW w:w="2268" w:type="dxa"/>
            <w:shd w:val="clear" w:color="auto" w:fill="FFFFFF"/>
          </w:tcPr>
          <w:p w14:paraId="31E1A382" w14:textId="1454356A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71599" w:rsidRPr="002A02AF" w14:paraId="2D6B2346" w14:textId="77777777" w:rsidTr="00471599">
        <w:tc>
          <w:tcPr>
            <w:tcW w:w="555" w:type="dxa"/>
            <w:shd w:val="clear" w:color="auto" w:fill="FFFFFF"/>
          </w:tcPr>
          <w:p w14:paraId="1B0C8678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3</w:t>
            </w:r>
          </w:p>
        </w:tc>
        <w:tc>
          <w:tcPr>
            <w:tcW w:w="2530" w:type="dxa"/>
            <w:shd w:val="clear" w:color="auto" w:fill="FFFFFF"/>
          </w:tcPr>
          <w:p w14:paraId="47694146" w14:textId="055BA9AF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Listar Livros</w:t>
            </w:r>
          </w:p>
        </w:tc>
        <w:tc>
          <w:tcPr>
            <w:tcW w:w="1843" w:type="dxa"/>
            <w:shd w:val="clear" w:color="auto" w:fill="FFFFFF"/>
          </w:tcPr>
          <w:p w14:paraId="2BF9F22C" w14:textId="4A05CCAB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2ECC505C" w14:textId="3AD0A768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  <w:tc>
          <w:tcPr>
            <w:tcW w:w="2268" w:type="dxa"/>
            <w:shd w:val="clear" w:color="auto" w:fill="FFFFFF"/>
          </w:tcPr>
          <w:p w14:paraId="6F33B31C" w14:textId="7B486303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71599" w:rsidRPr="002A02AF" w14:paraId="7254115B" w14:textId="77777777" w:rsidTr="00471599">
        <w:tc>
          <w:tcPr>
            <w:tcW w:w="555" w:type="dxa"/>
            <w:shd w:val="clear" w:color="auto" w:fill="FFFFFF"/>
          </w:tcPr>
          <w:p w14:paraId="0234EFB4" w14:textId="77777777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4</w:t>
            </w:r>
          </w:p>
        </w:tc>
        <w:tc>
          <w:tcPr>
            <w:tcW w:w="2530" w:type="dxa"/>
            <w:shd w:val="clear" w:color="auto" w:fill="FFFFFF"/>
          </w:tcPr>
          <w:p w14:paraId="43DC7381" w14:textId="6394BD33" w:rsidR="00471599" w:rsidRPr="002A02AF" w:rsidRDefault="00436794" w:rsidP="004367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Histórico de Leituras</w:t>
            </w:r>
            <w:r w:rsidR="0007205C">
              <w:rPr>
                <w:sz w:val="24"/>
                <w:szCs w:val="24"/>
              </w:rPr>
              <w:t xml:space="preserve"> </w:t>
            </w:r>
            <w:r w:rsidR="0007205C" w:rsidRPr="002A02AF">
              <w:rPr>
                <w:sz w:val="24"/>
                <w:szCs w:val="24"/>
              </w:rPr>
              <w:t>(</w:t>
            </w:r>
            <w:proofErr w:type="spellStart"/>
            <w:r w:rsidR="0007205C" w:rsidRPr="002A02AF">
              <w:rPr>
                <w:sz w:val="24"/>
                <w:szCs w:val="24"/>
              </w:rPr>
              <w:t>rel</w:t>
            </w:r>
            <w:proofErr w:type="spellEnd"/>
            <w:r w:rsidR="0007205C" w:rsidRPr="002A02AF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  <w:shd w:val="clear" w:color="auto" w:fill="FFFFFF"/>
          </w:tcPr>
          <w:p w14:paraId="7B47EEA8" w14:textId="48D7A9B4" w:rsidR="00471599" w:rsidRPr="002A02AF" w:rsidRDefault="00E12371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Usuário, S</w:t>
            </w:r>
            <w:r>
              <w:rPr>
                <w:sz w:val="24"/>
                <w:szCs w:val="24"/>
              </w:rPr>
              <w:t>ubs</w:t>
            </w:r>
            <w:r w:rsidRPr="002A02AF">
              <w:rPr>
                <w:sz w:val="24"/>
                <w:szCs w:val="24"/>
              </w:rPr>
              <w:t>istema</w:t>
            </w:r>
          </w:p>
        </w:tc>
        <w:tc>
          <w:tcPr>
            <w:tcW w:w="2126" w:type="dxa"/>
            <w:shd w:val="clear" w:color="auto" w:fill="FFFFFF"/>
          </w:tcPr>
          <w:p w14:paraId="119BAF3A" w14:textId="6328BCB3" w:rsidR="00471599" w:rsidRPr="002A02AF" w:rsidRDefault="00471599" w:rsidP="00BD516D">
            <w:pPr>
              <w:jc w:val="both"/>
              <w:rPr>
                <w:sz w:val="24"/>
                <w:szCs w:val="24"/>
              </w:rPr>
            </w:pPr>
            <w:r w:rsidRPr="002A02AF">
              <w:rPr>
                <w:sz w:val="24"/>
                <w:szCs w:val="24"/>
              </w:rPr>
              <w:t>F</w:t>
            </w:r>
            <w:r w:rsidR="0007205C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shd w:val="clear" w:color="auto" w:fill="FFFFFF"/>
          </w:tcPr>
          <w:p w14:paraId="1C9DF1DB" w14:textId="100675E2" w:rsidR="00471599" w:rsidRPr="002A02AF" w:rsidRDefault="0007205C" w:rsidP="00BD51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77E30542" w14:textId="77777777" w:rsidR="006515B7" w:rsidRPr="006515B7" w:rsidRDefault="006515B7" w:rsidP="006515B7">
      <w:pPr>
        <w:jc w:val="center"/>
        <w:rPr>
          <w:color w:val="C00000"/>
          <w:sz w:val="28"/>
          <w:szCs w:val="28"/>
        </w:rPr>
      </w:pPr>
    </w:p>
    <w:p w14:paraId="5B4DB002" w14:textId="77777777" w:rsidR="00E7645F" w:rsidRDefault="00E7645F" w:rsidP="00E7645F">
      <w:pPr>
        <w:jc w:val="center"/>
        <w:rPr>
          <w:sz w:val="28"/>
          <w:szCs w:val="28"/>
        </w:rPr>
      </w:pPr>
    </w:p>
    <w:p w14:paraId="61F74573" w14:textId="77777777" w:rsidR="00666336" w:rsidRDefault="00175697" w:rsidP="00666336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130369C5" wp14:editId="776A15AA">
            <wp:extent cx="5939790" cy="3898866"/>
            <wp:effectExtent l="0" t="0" r="3810" b="698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2FD5" w14:textId="5B0B76C5" w:rsidR="00666336" w:rsidRDefault="00666336" w:rsidP="0066633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6</w:t>
      </w:r>
      <w:r>
        <w:fldChar w:fldCharType="end"/>
      </w:r>
      <w:r>
        <w:t xml:space="preserve"> - Diagrama de Casos de Uso - Acervo Pessoal</w:t>
      </w:r>
    </w:p>
    <w:p w14:paraId="4E662075" w14:textId="0ECDF9E4" w:rsidR="00E7645F" w:rsidRPr="00612A3E" w:rsidRDefault="00547AEC" w:rsidP="007B5BE2">
      <w:pPr>
        <w:pStyle w:val="Ttulo1"/>
        <w:numPr>
          <w:ilvl w:val="1"/>
          <w:numId w:val="6"/>
        </w:numPr>
        <w:rPr>
          <w:color w:val="0070C0"/>
        </w:rPr>
      </w:pPr>
      <w:r w:rsidRPr="00612A3E">
        <w:br w:type="page"/>
      </w:r>
      <w:bookmarkStart w:id="14" w:name="_Toc189580192"/>
      <w:r w:rsidR="00E7645F" w:rsidRPr="00612A3E">
        <w:lastRenderedPageBreak/>
        <w:t>Expansão dos Casos de Uso</w:t>
      </w:r>
      <w:bookmarkEnd w:id="14"/>
      <w:r w:rsidR="00BE2769" w:rsidRPr="00612A3E">
        <w:rPr>
          <w:color w:val="FF0000"/>
        </w:rPr>
        <w:t xml:space="preserve"> </w:t>
      </w:r>
    </w:p>
    <w:p w14:paraId="4A22EB4A" w14:textId="77777777" w:rsidR="00E7645F" w:rsidRPr="00E7645F" w:rsidRDefault="00E7645F" w:rsidP="00E7645F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E7645F" w:rsidRPr="009242A9" w14:paraId="66B9D4E4" w14:textId="77777777" w:rsidTr="00516614">
        <w:tc>
          <w:tcPr>
            <w:tcW w:w="9350" w:type="dxa"/>
          </w:tcPr>
          <w:p w14:paraId="38A94F33" w14:textId="31899203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Caso de Uso: </w:t>
            </w:r>
            <w:r w:rsidR="009242A9" w:rsidRPr="009242A9">
              <w:rPr>
                <w:sz w:val="24"/>
                <w:szCs w:val="24"/>
              </w:rPr>
              <w:t>Adicionar Livro (CRUD)</w:t>
            </w:r>
          </w:p>
          <w:p w14:paraId="52501EC9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3EADF73C" w14:textId="77777777" w:rsidTr="00516614">
        <w:tc>
          <w:tcPr>
            <w:tcW w:w="9350" w:type="dxa"/>
          </w:tcPr>
          <w:p w14:paraId="7EDBF026" w14:textId="2CF88058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Atores: </w:t>
            </w:r>
            <w:r w:rsidR="009242A9" w:rsidRPr="002A02AF">
              <w:rPr>
                <w:sz w:val="24"/>
                <w:szCs w:val="24"/>
              </w:rPr>
              <w:t>Usuário</w:t>
            </w:r>
            <w:r w:rsidR="009242A9">
              <w:rPr>
                <w:sz w:val="24"/>
                <w:szCs w:val="24"/>
              </w:rPr>
              <w:t>.</w:t>
            </w:r>
          </w:p>
          <w:p w14:paraId="5698CAEE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4254B0EE" w14:textId="77777777" w:rsidTr="00516614">
        <w:tc>
          <w:tcPr>
            <w:tcW w:w="9350" w:type="dxa"/>
          </w:tcPr>
          <w:p w14:paraId="32F28C6B" w14:textId="3D9B3464" w:rsidR="00E7645F" w:rsidRPr="009242A9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Precondições: </w:t>
            </w:r>
          </w:p>
          <w:p w14:paraId="1E01B3A0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79C7D57" w14:textId="77777777" w:rsidTr="00516614">
        <w:tc>
          <w:tcPr>
            <w:tcW w:w="9350" w:type="dxa"/>
          </w:tcPr>
          <w:p w14:paraId="1917C726" w14:textId="54607700" w:rsidR="00E7645F" w:rsidRPr="0036029E" w:rsidRDefault="00E7645F" w:rsidP="00964346">
            <w:pPr>
              <w:rPr>
                <w:bCs/>
                <w:color w:val="000000" w:themeColor="text1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Pós-condições:</w:t>
            </w:r>
            <w:r w:rsidR="00516614">
              <w:rPr>
                <w:bCs/>
                <w:sz w:val="24"/>
                <w:szCs w:val="24"/>
              </w:rPr>
              <w:t xml:space="preserve"> Salvar o Livro na Estante. Adicionar Leitura.</w:t>
            </w:r>
          </w:p>
          <w:p w14:paraId="403FB8AC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</w:tc>
      </w:tr>
      <w:tr w:rsidR="00E7645F" w:rsidRPr="009242A9" w14:paraId="6920C9A5" w14:textId="77777777" w:rsidTr="00516614">
        <w:tc>
          <w:tcPr>
            <w:tcW w:w="9350" w:type="dxa"/>
          </w:tcPr>
          <w:p w14:paraId="79817128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5DF03B7" w14:textId="77777777" w:rsidR="00E7645F" w:rsidRPr="009242A9" w:rsidRDefault="00E7645F" w:rsidP="00964346">
            <w:pPr>
              <w:rPr>
                <w:b/>
                <w:sz w:val="24"/>
                <w:szCs w:val="24"/>
              </w:rPr>
            </w:pPr>
          </w:p>
          <w:p w14:paraId="079E6ACF" w14:textId="77777777" w:rsidR="006515B7" w:rsidRPr="009242A9" w:rsidRDefault="006515B7" w:rsidP="00964346">
            <w:pPr>
              <w:rPr>
                <w:color w:val="0070C0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63744D41" w14:textId="6D4F1462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>[IN] 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Adicionar Livro</w:t>
            </w:r>
            <w:r w:rsidR="0036029E">
              <w:rPr>
                <w:color w:val="000000" w:themeColor="text1"/>
                <w:sz w:val="24"/>
                <w:szCs w:val="24"/>
              </w:rPr>
              <w:t>.</w:t>
            </w:r>
          </w:p>
          <w:p w14:paraId="7FC4B071" w14:textId="61930CE1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usuário informa o </w:t>
            </w:r>
            <w:r w:rsidR="00516614" w:rsidRPr="00516614">
              <w:rPr>
                <w:color w:val="000000" w:themeColor="text1"/>
                <w:sz w:val="24"/>
                <w:szCs w:val="24"/>
              </w:rPr>
              <w:t>título, autor(es), gênero, número de páginas, ano de publicação e link da imagem da capa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37B1EC97" w14:textId="47005C27" w:rsidR="00E7645F" w:rsidRPr="00516614" w:rsidRDefault="006515B7" w:rsidP="00E7645F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</w:t>
            </w:r>
            <w:r w:rsidR="00516614">
              <w:rPr>
                <w:color w:val="000000" w:themeColor="text1"/>
                <w:sz w:val="24"/>
                <w:szCs w:val="24"/>
              </w:rPr>
              <w:t>usuário seleciona a opção de salvar as informações inseridas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16FBBD08" w14:textId="77777777" w:rsidR="00E7645F" w:rsidRDefault="006515B7" w:rsidP="00516614">
            <w:pPr>
              <w:widowControl/>
              <w:numPr>
                <w:ilvl w:val="0"/>
                <w:numId w:val="7"/>
              </w:numP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516614">
              <w:rPr>
                <w:color w:val="000000" w:themeColor="text1"/>
                <w:sz w:val="24"/>
                <w:szCs w:val="24"/>
              </w:rPr>
              <w:t xml:space="preserve">[OUT] 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 xml:space="preserve">O sistema 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confirma </w:t>
            </w:r>
            <w:r w:rsidR="00C9311A">
              <w:rPr>
                <w:color w:val="000000" w:themeColor="text1"/>
                <w:sz w:val="24"/>
                <w:szCs w:val="24"/>
              </w:rPr>
              <w:t>que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um novo livro foi adicionado e finaliza o caso de uso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2AFA8DDB" w14:textId="23ACAB4C" w:rsidR="0036029E" w:rsidRPr="00516614" w:rsidRDefault="0036029E" w:rsidP="0036029E">
            <w:pPr>
              <w:widowControl/>
              <w:spacing w:line="240" w:lineRule="auto"/>
              <w:ind w:left="720"/>
              <w:rPr>
                <w:color w:val="000000" w:themeColor="text1"/>
                <w:sz w:val="24"/>
                <w:szCs w:val="24"/>
              </w:rPr>
            </w:pPr>
          </w:p>
        </w:tc>
      </w:tr>
      <w:tr w:rsidR="00E7645F" w:rsidRPr="009242A9" w14:paraId="097802D5" w14:textId="77777777" w:rsidTr="00516614">
        <w:tc>
          <w:tcPr>
            <w:tcW w:w="9350" w:type="dxa"/>
          </w:tcPr>
          <w:p w14:paraId="29E4BCE6" w14:textId="77777777" w:rsidR="00E7645F" w:rsidRDefault="00E7645F" w:rsidP="00964346">
            <w:pPr>
              <w:rPr>
                <w:b/>
                <w:color w:val="0070C0"/>
                <w:sz w:val="24"/>
                <w:szCs w:val="24"/>
              </w:rPr>
            </w:pPr>
            <w:r w:rsidRPr="009242A9">
              <w:rPr>
                <w:b/>
                <w:sz w:val="24"/>
                <w:szCs w:val="24"/>
              </w:rPr>
              <w:t>Tratamento de Exceções e Variantes:</w:t>
            </w:r>
            <w:r w:rsidRPr="009242A9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26A8176" w14:textId="77777777" w:rsidR="00041D47" w:rsidRPr="009242A9" w:rsidRDefault="00041D47" w:rsidP="00964346">
            <w:pPr>
              <w:rPr>
                <w:b/>
                <w:color w:val="0070C0"/>
                <w:sz w:val="24"/>
                <w:szCs w:val="24"/>
              </w:rPr>
            </w:pPr>
          </w:p>
          <w:p w14:paraId="472F83FE" w14:textId="2EA784A9" w:rsidR="00E7645F" w:rsidRPr="00516614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Exceção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4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 w:rsidR="00516614">
              <w:rPr>
                <w:b/>
                <w:color w:val="000000" w:themeColor="text1"/>
                <w:sz w:val="24"/>
                <w:szCs w:val="24"/>
              </w:rPr>
              <w:t>Informações faltantes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>.</w:t>
            </w:r>
          </w:p>
          <w:p w14:paraId="04E78935" w14:textId="0C5AE580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[IN]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O </w:t>
            </w:r>
            <w:r w:rsidR="00D70840">
              <w:rPr>
                <w:color w:val="000000" w:themeColor="text1"/>
                <w:sz w:val="24"/>
                <w:szCs w:val="24"/>
              </w:rPr>
              <w:t>usuário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D7084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D70840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4187793D" w14:textId="1C60281A" w:rsidR="00E7645F" w:rsidRPr="00516614" w:rsidRDefault="00AB2BAF" w:rsidP="0096434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516614">
              <w:rPr>
                <w:color w:val="000000" w:themeColor="text1"/>
                <w:sz w:val="24"/>
                <w:szCs w:val="24"/>
              </w:rPr>
              <w:t>4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a.2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>[OUT] O sistema</w:t>
            </w:r>
            <w:r w:rsidR="00516614">
              <w:rPr>
                <w:color w:val="000000" w:themeColor="text1"/>
                <w:sz w:val="24"/>
                <w:szCs w:val="24"/>
              </w:rPr>
              <w:t xml:space="preserve"> alerta o usuário de que há informações faltantes e retorna ao passo 2</w:t>
            </w:r>
            <w:r w:rsidR="00E7645F" w:rsidRPr="00516614">
              <w:rPr>
                <w:color w:val="000000" w:themeColor="text1"/>
                <w:sz w:val="24"/>
                <w:szCs w:val="24"/>
              </w:rPr>
              <w:t>.</w:t>
            </w:r>
          </w:p>
          <w:p w14:paraId="054301D7" w14:textId="77777777" w:rsidR="00E7645F" w:rsidRDefault="00E7645F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58EEEC5A" w14:textId="6C984BB3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108E3459" w14:textId="0372D38C" w:rsidR="004D1620" w:rsidRDefault="00AB2BAF" w:rsidP="004D1620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1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56B7132B" w14:textId="77777777" w:rsidR="004D1620" w:rsidRDefault="004D1620" w:rsidP="004D1620">
            <w:pPr>
              <w:rPr>
                <w:color w:val="000000" w:themeColor="text1"/>
                <w:sz w:val="24"/>
                <w:szCs w:val="24"/>
              </w:rPr>
            </w:pPr>
          </w:p>
          <w:p w14:paraId="1A2BBF12" w14:textId="6DCBEB7D" w:rsidR="004D1620" w:rsidRDefault="004D1620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39415377" w14:textId="608B39B8" w:rsidR="004D1620" w:rsidRDefault="00AB2BAF" w:rsidP="004D1620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D1620">
              <w:rPr>
                <w:color w:val="000000" w:themeColor="text1"/>
                <w:sz w:val="24"/>
                <w:szCs w:val="24"/>
              </w:rPr>
              <w:t>2</w:t>
            </w:r>
            <w:r w:rsidR="004D1620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D1620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18B4535E" w14:textId="77777777" w:rsidR="004D1620" w:rsidRPr="00516614" w:rsidRDefault="004D1620" w:rsidP="00964346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BAB6D38" w14:textId="6E2404A6" w:rsidR="00516614" w:rsidRDefault="00516614" w:rsidP="00964346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="00E7645F"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797C2E7F" w14:textId="198A627C" w:rsidR="00E7645F" w:rsidRDefault="00AB2BAF" w:rsidP="00E7645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>
              <w:rPr>
                <w:color w:val="000000" w:themeColor="text1"/>
                <w:sz w:val="24"/>
                <w:szCs w:val="24"/>
              </w:rPr>
              <w:t>3</w:t>
            </w:r>
            <w:r w:rsidR="006515B7" w:rsidRPr="00516614">
              <w:rPr>
                <w:color w:val="000000" w:themeColor="text1"/>
                <w:sz w:val="24"/>
                <w:szCs w:val="24"/>
              </w:rPr>
              <w:t xml:space="preserve">a.1 </w:t>
            </w:r>
            <w:r w:rsidR="00F55CEA" w:rsidRPr="00516614">
              <w:rPr>
                <w:color w:val="000000" w:themeColor="text1"/>
                <w:sz w:val="24"/>
                <w:szCs w:val="24"/>
              </w:rPr>
              <w:t xml:space="preserve">[IN] </w:t>
            </w:r>
            <w:r w:rsidR="00516614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776C1BEB" w14:textId="367314F4" w:rsidR="0036029E" w:rsidRPr="00516614" w:rsidRDefault="0036029E" w:rsidP="00E7645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32FF439" w14:textId="77777777" w:rsidR="00E7645F" w:rsidRDefault="00E7645F" w:rsidP="00E7645F">
      <w:pPr>
        <w:rPr>
          <w:szCs w:val="28"/>
        </w:rPr>
      </w:pPr>
    </w:p>
    <w:p w14:paraId="5E2FDFF9" w14:textId="77777777" w:rsidR="00516614" w:rsidRDefault="00516614" w:rsidP="00E7645F">
      <w:pPr>
        <w:rPr>
          <w:szCs w:val="28"/>
        </w:rPr>
      </w:pPr>
    </w:p>
    <w:p w14:paraId="1C8CB9DA" w14:textId="77777777" w:rsidR="00516614" w:rsidRDefault="00516614" w:rsidP="00E7645F">
      <w:pPr>
        <w:rPr>
          <w:szCs w:val="28"/>
        </w:rPr>
      </w:pPr>
    </w:p>
    <w:p w14:paraId="0CBEFE20" w14:textId="77777777" w:rsidR="00516614" w:rsidRDefault="00516614" w:rsidP="00E7645F">
      <w:pPr>
        <w:rPr>
          <w:szCs w:val="28"/>
        </w:rPr>
      </w:pPr>
    </w:p>
    <w:p w14:paraId="0F7EFF96" w14:textId="77777777" w:rsidR="00516614" w:rsidRDefault="00516614" w:rsidP="00E7645F">
      <w:pPr>
        <w:rPr>
          <w:szCs w:val="28"/>
        </w:rPr>
      </w:pPr>
    </w:p>
    <w:p w14:paraId="5D0B127D" w14:textId="77777777" w:rsidR="00516614" w:rsidRDefault="00516614" w:rsidP="00E7645F">
      <w:pPr>
        <w:rPr>
          <w:szCs w:val="28"/>
        </w:rPr>
      </w:pPr>
    </w:p>
    <w:p w14:paraId="50F5C5E6" w14:textId="77777777" w:rsidR="00516614" w:rsidRDefault="00516614" w:rsidP="00E7645F">
      <w:pPr>
        <w:rPr>
          <w:szCs w:val="28"/>
        </w:rPr>
      </w:pPr>
    </w:p>
    <w:p w14:paraId="0210F378" w14:textId="77777777" w:rsidR="00516614" w:rsidRDefault="00516614" w:rsidP="00E7645F">
      <w:pPr>
        <w:rPr>
          <w:szCs w:val="28"/>
        </w:rPr>
      </w:pPr>
    </w:p>
    <w:p w14:paraId="779B0932" w14:textId="77777777" w:rsidR="0036029E" w:rsidRDefault="0036029E" w:rsidP="00E7645F">
      <w:pPr>
        <w:rPr>
          <w:szCs w:val="28"/>
        </w:rPr>
      </w:pPr>
    </w:p>
    <w:p w14:paraId="0ED11F3B" w14:textId="77777777" w:rsidR="0036029E" w:rsidRDefault="0036029E" w:rsidP="00E7645F">
      <w:pPr>
        <w:rPr>
          <w:szCs w:val="28"/>
        </w:rPr>
      </w:pPr>
    </w:p>
    <w:p w14:paraId="70DF797D" w14:textId="77777777" w:rsidR="00516614" w:rsidRDefault="00516614" w:rsidP="00E7645F">
      <w:pPr>
        <w:rPr>
          <w:szCs w:val="28"/>
        </w:rPr>
      </w:pPr>
    </w:p>
    <w:p w14:paraId="5AD63910" w14:textId="77777777" w:rsidR="00516614" w:rsidRDefault="00516614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92786E" w:rsidRPr="00C9311A" w14:paraId="1DBAF71D" w14:textId="77777777" w:rsidTr="00C9311A">
        <w:tc>
          <w:tcPr>
            <w:tcW w:w="9350" w:type="dxa"/>
          </w:tcPr>
          <w:p w14:paraId="7CC483B1" w14:textId="2D939ABF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Caso de Uso: </w:t>
            </w:r>
            <w:r w:rsidR="0092786E" w:rsidRPr="00C9311A">
              <w:rPr>
                <w:color w:val="000000" w:themeColor="text1"/>
                <w:sz w:val="24"/>
                <w:szCs w:val="24"/>
              </w:rPr>
              <w:t>Adicionar Leitura (CRUD)</w:t>
            </w:r>
          </w:p>
          <w:p w14:paraId="19FD192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3C7EB03A" w14:textId="77777777" w:rsidTr="00C9311A">
        <w:tc>
          <w:tcPr>
            <w:tcW w:w="9350" w:type="dxa"/>
          </w:tcPr>
          <w:p w14:paraId="28A6D65F" w14:textId="05AD0415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Usuário</w:t>
            </w:r>
          </w:p>
          <w:p w14:paraId="3A53D0D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DFBC733" w14:textId="77777777" w:rsidTr="00C9311A">
        <w:tc>
          <w:tcPr>
            <w:tcW w:w="9350" w:type="dxa"/>
          </w:tcPr>
          <w:p w14:paraId="633B73CA" w14:textId="19B2FA37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O livro ao qual deseja-se vincular a leitura deve estar previamente cadastrado.</w:t>
            </w:r>
          </w:p>
          <w:p w14:paraId="7AD5FA99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92786E" w:rsidRPr="00C9311A" w14:paraId="7FB8149E" w14:textId="77777777" w:rsidTr="00C9311A">
        <w:tc>
          <w:tcPr>
            <w:tcW w:w="9350" w:type="dxa"/>
          </w:tcPr>
          <w:p w14:paraId="3F15E70A" w14:textId="6896C0A2" w:rsidR="009242A9" w:rsidRPr="00C9311A" w:rsidRDefault="009242A9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  <w:r w:rsidR="0092786E" w:rsidRPr="00C9311A">
              <w:rPr>
                <w:bCs/>
                <w:color w:val="000000" w:themeColor="text1"/>
                <w:sz w:val="24"/>
                <w:szCs w:val="24"/>
              </w:rPr>
              <w:t>Histórico de leituras.</w:t>
            </w:r>
          </w:p>
          <w:p w14:paraId="1BAABA41" w14:textId="77777777" w:rsidR="009242A9" w:rsidRPr="00C9311A" w:rsidRDefault="009242A9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C9311A" w14:paraId="05A59F95" w14:textId="77777777" w:rsidTr="00C9311A">
        <w:tc>
          <w:tcPr>
            <w:tcW w:w="9350" w:type="dxa"/>
          </w:tcPr>
          <w:p w14:paraId="4E963EA2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74EDB5AC" w14:textId="77777777" w:rsidR="00C9311A" w:rsidRPr="00C9311A" w:rsidRDefault="00C9311A" w:rsidP="00C9311A">
            <w:pPr>
              <w:rPr>
                <w:b/>
                <w:sz w:val="24"/>
                <w:szCs w:val="24"/>
              </w:rPr>
            </w:pPr>
          </w:p>
          <w:p w14:paraId="5E5F8C1B" w14:textId="77777777" w:rsidR="00C9311A" w:rsidRPr="00C9311A" w:rsidRDefault="00C9311A" w:rsidP="00C9311A">
            <w:pPr>
              <w:rPr>
                <w:color w:val="0070C0"/>
                <w:sz w:val="24"/>
                <w:szCs w:val="24"/>
              </w:rPr>
            </w:pPr>
            <w:r w:rsidRPr="00C9311A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128ED522" w14:textId="2154BECA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[IN] O usuário seleciona a opção de Adicionar Leitura</w:t>
            </w:r>
            <w:r w:rsid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0C932D5B" w14:textId="7144104F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informa </w:t>
            </w:r>
            <w:r w:rsidRPr="00C9311A">
              <w:rPr>
                <w:rFonts w:ascii="Times New Roman" w:hAnsi="Times New Roman"/>
                <w:sz w:val="24"/>
                <w:szCs w:val="24"/>
              </w:rPr>
              <w:t>o livro que está sendo lido, data de início e, se aplicável, data de conclusão e até que página foi lido.</w:t>
            </w:r>
          </w:p>
          <w:p w14:paraId="053FB1C9" w14:textId="77777777" w:rsidR="00C9311A" w:rsidRPr="00C9311A" w:rsidRDefault="00C9311A" w:rsidP="00C9311A">
            <w:pPr>
              <w:pStyle w:val="PargrafodaLista"/>
              <w:numPr>
                <w:ilvl w:val="0"/>
                <w:numId w:val="20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[IN] O usuário seleciona a opção de salvar as informações inseridas.</w:t>
            </w:r>
          </w:p>
          <w:p w14:paraId="25F3663B" w14:textId="06CC2D02" w:rsidR="0036029E" w:rsidRPr="0036029E" w:rsidRDefault="00C9311A" w:rsidP="0036029E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[OUT] O sistema confirma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que uma nova leitura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foi adicionad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C9311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e finaliza o caso de uso.</w:t>
            </w:r>
          </w:p>
        </w:tc>
      </w:tr>
      <w:tr w:rsidR="00C9311A" w:rsidRPr="00C9311A" w14:paraId="08B56691" w14:textId="77777777" w:rsidTr="00C9311A">
        <w:tc>
          <w:tcPr>
            <w:tcW w:w="9350" w:type="dxa"/>
          </w:tcPr>
          <w:p w14:paraId="2E6B176F" w14:textId="77777777" w:rsidR="00C9311A" w:rsidRDefault="00C9311A" w:rsidP="00C9311A">
            <w:pPr>
              <w:rPr>
                <w:b/>
                <w:color w:val="0070C0"/>
                <w:sz w:val="24"/>
                <w:szCs w:val="24"/>
              </w:rPr>
            </w:pPr>
            <w:r w:rsidRPr="00C9311A">
              <w:rPr>
                <w:b/>
                <w:sz w:val="24"/>
                <w:szCs w:val="24"/>
              </w:rPr>
              <w:t>Tratamento de Exceções e Variantes:</w:t>
            </w:r>
            <w:r w:rsidRPr="00C9311A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2C7980D9" w14:textId="77777777" w:rsidR="00041D47" w:rsidRPr="00C9311A" w:rsidRDefault="00041D47" w:rsidP="00C9311A">
            <w:pPr>
              <w:rPr>
                <w:b/>
                <w:color w:val="0070C0"/>
                <w:sz w:val="24"/>
                <w:szCs w:val="24"/>
              </w:rPr>
            </w:pPr>
          </w:p>
          <w:p w14:paraId="5D6ED97C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  <w:r w:rsidRPr="00C9311A">
              <w:rPr>
                <w:b/>
                <w:color w:val="000000" w:themeColor="text1"/>
                <w:sz w:val="24"/>
                <w:szCs w:val="24"/>
              </w:rPr>
              <w:t>Exceção 4a: Informações faltantes.</w:t>
            </w:r>
          </w:p>
          <w:p w14:paraId="009A53ED" w14:textId="79897BA6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4a.1 [IN] O </w:t>
            </w:r>
            <w:r w:rsidR="00426460">
              <w:rPr>
                <w:color w:val="000000" w:themeColor="text1"/>
                <w:sz w:val="24"/>
                <w:szCs w:val="24"/>
              </w:rPr>
              <w:t>usuário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 xml:space="preserve"> informa</w:t>
            </w:r>
            <w:r w:rsidR="00426460">
              <w:rPr>
                <w:color w:val="000000" w:themeColor="text1"/>
                <w:sz w:val="24"/>
                <w:szCs w:val="24"/>
              </w:rPr>
              <w:t xml:space="preserve"> os dados da leitura</w:t>
            </w:r>
            <w:r w:rsidR="00C9311A" w:rsidRPr="00C9311A">
              <w:rPr>
                <w:color w:val="000000" w:themeColor="text1"/>
                <w:sz w:val="24"/>
                <w:szCs w:val="24"/>
              </w:rPr>
              <w:t>.</w:t>
            </w:r>
          </w:p>
          <w:p w14:paraId="3B925176" w14:textId="6F114DF9" w:rsidR="00C9311A" w:rsidRPr="00C9311A" w:rsidRDefault="00AB2BAF" w:rsidP="00C9311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C9311A" w:rsidRPr="00C9311A">
              <w:rPr>
                <w:color w:val="000000" w:themeColor="text1"/>
                <w:sz w:val="24"/>
                <w:szCs w:val="24"/>
              </w:rPr>
              <w:t>4a.2 [OUT] O sistema alerta o usuário de que há informações faltantes e retorna ao passo 2.</w:t>
            </w:r>
          </w:p>
          <w:p w14:paraId="774BF5B4" w14:textId="77777777" w:rsidR="00C9311A" w:rsidRPr="00C9311A" w:rsidRDefault="00C9311A" w:rsidP="00C9311A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62CA87A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5A4843C9" w14:textId="5F09C92E" w:rsidR="004A0021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1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215D4C57" w14:textId="77777777" w:rsidR="004A0021" w:rsidRDefault="004A0021" w:rsidP="004A0021">
            <w:pPr>
              <w:rPr>
                <w:color w:val="000000" w:themeColor="text1"/>
                <w:sz w:val="24"/>
                <w:szCs w:val="24"/>
              </w:rPr>
            </w:pPr>
          </w:p>
          <w:p w14:paraId="134662AD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0E443BC0" w14:textId="2E4DED21" w:rsidR="004A0021" w:rsidRDefault="00AB2BAF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2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6AB4F15D" w14:textId="77777777" w:rsidR="004A0021" w:rsidRPr="00516614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A9C7AF7" w14:textId="77777777" w:rsidR="004A0021" w:rsidRDefault="004A0021" w:rsidP="004A0021">
            <w:pPr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Variante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3</w:t>
            </w:r>
            <w:r w:rsidRPr="00516614">
              <w:rPr>
                <w:b/>
                <w:color w:val="000000" w:themeColor="text1"/>
                <w:sz w:val="24"/>
                <w:szCs w:val="24"/>
              </w:rPr>
              <w:t xml:space="preserve">a: </w:t>
            </w:r>
            <w:r>
              <w:rPr>
                <w:b/>
                <w:color w:val="000000" w:themeColor="text1"/>
                <w:sz w:val="24"/>
                <w:szCs w:val="24"/>
              </w:rPr>
              <w:t>O usuário finaliza o caso de uso</w:t>
            </w:r>
          </w:p>
          <w:p w14:paraId="633D5BC9" w14:textId="490D6049" w:rsidR="00C9311A" w:rsidRDefault="00AB2BAF" w:rsidP="004A002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 w:rsidR="004A0021">
              <w:rPr>
                <w:color w:val="000000" w:themeColor="text1"/>
                <w:sz w:val="24"/>
                <w:szCs w:val="24"/>
              </w:rPr>
              <w:t>3</w:t>
            </w:r>
            <w:r w:rsidR="004A0021" w:rsidRPr="00516614">
              <w:rPr>
                <w:color w:val="000000" w:themeColor="text1"/>
                <w:sz w:val="24"/>
                <w:szCs w:val="24"/>
              </w:rPr>
              <w:t xml:space="preserve">a.1 [IN] </w:t>
            </w:r>
            <w:r w:rsidR="004A0021">
              <w:rPr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  <w:p w14:paraId="366CD85E" w14:textId="20262B13" w:rsidR="0036029E" w:rsidRPr="00C9311A" w:rsidRDefault="0036029E" w:rsidP="004A0021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E3D9D33" w14:textId="77777777" w:rsidR="009242A9" w:rsidRDefault="009242A9" w:rsidP="00E7645F">
      <w:pPr>
        <w:rPr>
          <w:szCs w:val="28"/>
        </w:rPr>
      </w:pPr>
    </w:p>
    <w:p w14:paraId="3C97920D" w14:textId="77777777" w:rsidR="00C9311A" w:rsidRDefault="00C9311A" w:rsidP="00E7645F">
      <w:pPr>
        <w:rPr>
          <w:szCs w:val="28"/>
        </w:rPr>
      </w:pPr>
    </w:p>
    <w:p w14:paraId="08936FA1" w14:textId="77777777" w:rsidR="00C9311A" w:rsidRDefault="00C9311A" w:rsidP="00E7645F">
      <w:pPr>
        <w:rPr>
          <w:szCs w:val="28"/>
        </w:rPr>
      </w:pPr>
    </w:p>
    <w:p w14:paraId="529FBA2A" w14:textId="77777777" w:rsidR="00C9311A" w:rsidRDefault="00C9311A" w:rsidP="00E7645F">
      <w:pPr>
        <w:rPr>
          <w:szCs w:val="28"/>
        </w:rPr>
      </w:pPr>
    </w:p>
    <w:p w14:paraId="59A2D2BC" w14:textId="77777777" w:rsidR="00C9311A" w:rsidRDefault="00C9311A" w:rsidP="00E7645F">
      <w:pPr>
        <w:rPr>
          <w:szCs w:val="28"/>
        </w:rPr>
      </w:pPr>
    </w:p>
    <w:p w14:paraId="58476C23" w14:textId="77777777" w:rsidR="00C9311A" w:rsidRDefault="00C9311A" w:rsidP="00E7645F">
      <w:pPr>
        <w:rPr>
          <w:szCs w:val="28"/>
        </w:rPr>
      </w:pPr>
    </w:p>
    <w:p w14:paraId="4278B634" w14:textId="77777777" w:rsidR="00C9311A" w:rsidRDefault="00C9311A" w:rsidP="00E7645F">
      <w:pPr>
        <w:rPr>
          <w:szCs w:val="28"/>
        </w:rPr>
      </w:pPr>
    </w:p>
    <w:p w14:paraId="188A6F9D" w14:textId="77777777" w:rsidR="00C9311A" w:rsidRDefault="00C9311A" w:rsidP="00E7645F">
      <w:pPr>
        <w:rPr>
          <w:szCs w:val="28"/>
        </w:rPr>
      </w:pPr>
    </w:p>
    <w:p w14:paraId="0330933F" w14:textId="77777777" w:rsidR="0036029E" w:rsidRDefault="0036029E" w:rsidP="00E7645F">
      <w:pPr>
        <w:rPr>
          <w:szCs w:val="28"/>
        </w:rPr>
      </w:pPr>
    </w:p>
    <w:p w14:paraId="21057236" w14:textId="77777777" w:rsidR="00C9311A" w:rsidRDefault="00C9311A" w:rsidP="00E7645F">
      <w:pPr>
        <w:rPr>
          <w:szCs w:val="28"/>
        </w:rPr>
      </w:pPr>
    </w:p>
    <w:p w14:paraId="0D88EDD6" w14:textId="77777777" w:rsidR="00C9311A" w:rsidRDefault="00C9311A" w:rsidP="00E7645F">
      <w:pPr>
        <w:rPr>
          <w:szCs w:val="28"/>
        </w:rPr>
      </w:pPr>
    </w:p>
    <w:p w14:paraId="19EB22F5" w14:textId="77777777" w:rsidR="00C9311A" w:rsidRDefault="00C9311A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9311A" w:rsidRPr="0036029E" w14:paraId="5495729D" w14:textId="77777777" w:rsidTr="00C9311A">
        <w:tc>
          <w:tcPr>
            <w:tcW w:w="9350" w:type="dxa"/>
          </w:tcPr>
          <w:p w14:paraId="01E2396F" w14:textId="6142D73D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 w:rsidR="0036029E" w:rsidRPr="0036029E">
              <w:rPr>
                <w:sz w:val="24"/>
                <w:szCs w:val="24"/>
              </w:rPr>
              <w:t>Listar Livros</w:t>
            </w:r>
          </w:p>
          <w:p w14:paraId="5EC2070D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4BCF9DB7" w14:textId="77777777" w:rsidTr="00C9311A">
        <w:tc>
          <w:tcPr>
            <w:tcW w:w="9350" w:type="dxa"/>
          </w:tcPr>
          <w:p w14:paraId="485E86FB" w14:textId="77777777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, Subsistema</w:t>
            </w:r>
          </w:p>
          <w:p w14:paraId="7A3E870B" w14:textId="3E6111E6" w:rsidR="0036029E" w:rsidRPr="0036029E" w:rsidRDefault="0036029E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19797EEC" w14:textId="77777777" w:rsidTr="00C9311A">
        <w:tc>
          <w:tcPr>
            <w:tcW w:w="9350" w:type="dxa"/>
          </w:tcPr>
          <w:p w14:paraId="76E264E5" w14:textId="3856FE72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="0036029E" w:rsidRPr="0036029E">
              <w:rPr>
                <w:bCs/>
                <w:color w:val="000000" w:themeColor="text1"/>
                <w:sz w:val="24"/>
                <w:szCs w:val="24"/>
              </w:rPr>
              <w:t>Deve haver um ou mais livros cadastrados no sistema.</w:t>
            </w:r>
          </w:p>
          <w:p w14:paraId="6645A937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C9311A" w:rsidRPr="0036029E" w14:paraId="3A93427A" w14:textId="77777777" w:rsidTr="00C9311A">
        <w:tc>
          <w:tcPr>
            <w:tcW w:w="9350" w:type="dxa"/>
          </w:tcPr>
          <w:p w14:paraId="6506D256" w14:textId="7C6C38C5" w:rsidR="00C9311A" w:rsidRPr="0036029E" w:rsidRDefault="00C9311A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547F8161" w14:textId="77777777" w:rsidR="00C9311A" w:rsidRPr="0036029E" w:rsidRDefault="00C9311A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36029E" w:rsidRPr="0036029E" w14:paraId="74685DF9" w14:textId="77777777" w:rsidTr="00C9311A">
        <w:tc>
          <w:tcPr>
            <w:tcW w:w="9350" w:type="dxa"/>
          </w:tcPr>
          <w:p w14:paraId="10D3460F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43378D5" w14:textId="77777777" w:rsidR="0036029E" w:rsidRPr="0036029E" w:rsidRDefault="0036029E" w:rsidP="0036029E">
            <w:pPr>
              <w:rPr>
                <w:b/>
                <w:sz w:val="24"/>
                <w:szCs w:val="24"/>
              </w:rPr>
            </w:pPr>
          </w:p>
          <w:p w14:paraId="15AF2C84" w14:textId="77777777" w:rsidR="0036029E" w:rsidRPr="0036029E" w:rsidRDefault="0036029E" w:rsidP="0036029E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C4B9313" w14:textId="3D592E5F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Listar Livros.</w:t>
            </w:r>
          </w:p>
          <w:p w14:paraId="7A5638E9" w14:textId="14A82D7C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sistema exibe na tela as capas dos livros cadastrados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AE0EECA" w14:textId="771C75BE" w:rsidR="0036029E" w:rsidRPr="0036029E" w:rsidRDefault="0036029E" w:rsidP="0036029E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5AB131C2" w14:textId="2D09E553" w:rsid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3.1 [IN] O usuário 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seleciona</w:t>
            </w: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 um dos livros</w:t>
            </w:r>
            <w:r w:rsidR="008D02DC"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.</w:t>
            </w:r>
          </w:p>
          <w:p w14:paraId="7BFEAE0F" w14:textId="47847767" w:rsidR="0036029E" w:rsidRPr="0036029E" w:rsidRDefault="0036029E" w:rsidP="0036029E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36029E" w:rsidRPr="0036029E" w14:paraId="3D8B7089" w14:textId="77777777" w:rsidTr="00C9311A">
        <w:tc>
          <w:tcPr>
            <w:tcW w:w="9350" w:type="dxa"/>
          </w:tcPr>
          <w:p w14:paraId="67DDCA6C" w14:textId="77777777" w:rsidR="0036029E" w:rsidRPr="0036029E" w:rsidRDefault="0036029E" w:rsidP="0036029E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56111DE4" w14:textId="77777777" w:rsid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49906BCB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4484291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330E6048" w14:textId="77777777" w:rsidR="008D02DC" w:rsidRPr="0036029E" w:rsidRDefault="008D02DC" w:rsidP="0036029E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69B48F03" w14:textId="6F6AFED4" w:rsidR="0036029E" w:rsidRPr="0036029E" w:rsidRDefault="0036029E" w:rsidP="0036029E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="00AB2BAF"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4EDF6877" w14:textId="1117D589" w:rsid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do livro selecionado.</w:t>
            </w:r>
          </w:p>
          <w:p w14:paraId="084E3673" w14:textId="52F0796C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5BBC9898" w14:textId="76448038" w:rsidR="00AB2BAF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3.1a.2.1 [IN] O usuário seleciona a opção de editar as informações do livro.</w:t>
            </w:r>
          </w:p>
          <w:p w14:paraId="27349F97" w14:textId="3E70521D" w:rsidR="008D02DC" w:rsidRDefault="008D02DC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>[IN] O usuário edita e salva as informações do livro.</w:t>
            </w:r>
          </w:p>
          <w:p w14:paraId="7FC19B4A" w14:textId="7091E496" w:rsidR="00AB2BAF" w:rsidRPr="0036029E" w:rsidRDefault="00AB2BAF" w:rsidP="0036029E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</w:t>
            </w:r>
            <w:r w:rsidR="008D02DC"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 xml:space="preserve"> [IN]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143B2F1F" w14:textId="77777777" w:rsidR="0036029E" w:rsidRPr="0036029E" w:rsidRDefault="0036029E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0523ED2" w14:textId="77777777" w:rsidR="0092786E" w:rsidRDefault="0092786E" w:rsidP="00E7645F">
      <w:pPr>
        <w:rPr>
          <w:szCs w:val="28"/>
        </w:rPr>
      </w:pPr>
    </w:p>
    <w:p w14:paraId="408BEE84" w14:textId="77777777" w:rsidR="008D02DC" w:rsidRDefault="008D02DC" w:rsidP="00E7645F">
      <w:pPr>
        <w:rPr>
          <w:szCs w:val="28"/>
        </w:rPr>
      </w:pPr>
    </w:p>
    <w:p w14:paraId="5999F9C8" w14:textId="77777777" w:rsidR="008D02DC" w:rsidRDefault="008D02DC" w:rsidP="00E7645F">
      <w:pPr>
        <w:rPr>
          <w:szCs w:val="28"/>
        </w:rPr>
      </w:pPr>
    </w:p>
    <w:p w14:paraId="269E7641" w14:textId="77777777" w:rsidR="008D02DC" w:rsidRDefault="008D02DC" w:rsidP="00E7645F">
      <w:pPr>
        <w:rPr>
          <w:szCs w:val="28"/>
        </w:rPr>
      </w:pPr>
    </w:p>
    <w:p w14:paraId="2257B915" w14:textId="77777777" w:rsidR="008D02DC" w:rsidRDefault="008D02DC" w:rsidP="00E7645F">
      <w:pPr>
        <w:rPr>
          <w:szCs w:val="28"/>
        </w:rPr>
      </w:pPr>
    </w:p>
    <w:p w14:paraId="0D807C56" w14:textId="77777777" w:rsidR="008D02DC" w:rsidRDefault="008D02DC" w:rsidP="00E7645F">
      <w:pPr>
        <w:rPr>
          <w:szCs w:val="28"/>
        </w:rPr>
      </w:pPr>
    </w:p>
    <w:p w14:paraId="37C3AE6C" w14:textId="77777777" w:rsidR="008D02DC" w:rsidRDefault="008D02DC" w:rsidP="00E7645F">
      <w:pPr>
        <w:rPr>
          <w:szCs w:val="28"/>
        </w:rPr>
      </w:pPr>
    </w:p>
    <w:p w14:paraId="5733A041" w14:textId="77777777" w:rsidR="008D02DC" w:rsidRDefault="008D02DC" w:rsidP="00E7645F">
      <w:pPr>
        <w:rPr>
          <w:szCs w:val="28"/>
        </w:rPr>
      </w:pPr>
    </w:p>
    <w:p w14:paraId="40F593DB" w14:textId="77777777" w:rsidR="008D02DC" w:rsidRDefault="008D02DC" w:rsidP="00E7645F">
      <w:pPr>
        <w:rPr>
          <w:szCs w:val="28"/>
        </w:rPr>
      </w:pPr>
    </w:p>
    <w:p w14:paraId="3E7518D4" w14:textId="77777777" w:rsidR="008D02DC" w:rsidRDefault="008D02DC" w:rsidP="00E7645F">
      <w:pPr>
        <w:rPr>
          <w:szCs w:val="28"/>
        </w:rPr>
      </w:pPr>
    </w:p>
    <w:p w14:paraId="7F1A1A3E" w14:textId="77777777" w:rsidR="008D02DC" w:rsidRDefault="008D02DC" w:rsidP="00E7645F">
      <w:pPr>
        <w:rPr>
          <w:szCs w:val="28"/>
        </w:rPr>
      </w:pPr>
    </w:p>
    <w:p w14:paraId="3901F0E7" w14:textId="77777777" w:rsidR="008D02DC" w:rsidRDefault="008D02DC" w:rsidP="00E7645F">
      <w:pPr>
        <w:rPr>
          <w:szCs w:val="28"/>
        </w:rPr>
      </w:pPr>
    </w:p>
    <w:p w14:paraId="46F5B897" w14:textId="77777777" w:rsidR="008D02DC" w:rsidRDefault="008D02DC" w:rsidP="00E7645F">
      <w:pPr>
        <w:rPr>
          <w:szCs w:val="28"/>
        </w:rPr>
      </w:pPr>
    </w:p>
    <w:p w14:paraId="21F23397" w14:textId="77777777" w:rsidR="008D02DC" w:rsidRDefault="008D02DC" w:rsidP="00E7645F">
      <w:pPr>
        <w:rPr>
          <w:szCs w:val="28"/>
        </w:rPr>
      </w:pPr>
    </w:p>
    <w:p w14:paraId="3B23A770" w14:textId="77777777" w:rsidR="008D02DC" w:rsidRDefault="008D02DC" w:rsidP="00E7645F">
      <w:pPr>
        <w:rPr>
          <w:szCs w:val="28"/>
        </w:rPr>
      </w:pPr>
    </w:p>
    <w:p w14:paraId="33097EEF" w14:textId="77777777" w:rsidR="008D02DC" w:rsidRDefault="008D02DC" w:rsidP="00E7645F">
      <w:pPr>
        <w:rPr>
          <w:szCs w:val="28"/>
        </w:rPr>
      </w:pPr>
    </w:p>
    <w:p w14:paraId="4B2B1FB2" w14:textId="77777777" w:rsidR="008D02DC" w:rsidRDefault="008D02DC" w:rsidP="00E7645F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8D02DC" w:rsidRPr="0036029E" w14:paraId="4B8565BA" w14:textId="77777777" w:rsidTr="005A3589">
        <w:tc>
          <w:tcPr>
            <w:tcW w:w="9350" w:type="dxa"/>
          </w:tcPr>
          <w:p w14:paraId="70A4E5F1" w14:textId="74619174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lastRenderedPageBreak/>
              <w:t xml:space="preserve">Caso de Uso: </w:t>
            </w:r>
            <w:r>
              <w:rPr>
                <w:sz w:val="24"/>
                <w:szCs w:val="24"/>
              </w:rPr>
              <w:t xml:space="preserve">Histórico de Leituras </w:t>
            </w:r>
            <w:r w:rsidRPr="002A02AF">
              <w:rPr>
                <w:sz w:val="24"/>
                <w:szCs w:val="24"/>
              </w:rPr>
              <w:t>(</w:t>
            </w:r>
            <w:proofErr w:type="spellStart"/>
            <w:r w:rsidRPr="002A02AF">
              <w:rPr>
                <w:sz w:val="24"/>
                <w:szCs w:val="24"/>
              </w:rPr>
              <w:t>rel</w:t>
            </w:r>
            <w:proofErr w:type="spellEnd"/>
            <w:r w:rsidRPr="002A02AF">
              <w:rPr>
                <w:sz w:val="24"/>
                <w:szCs w:val="24"/>
              </w:rPr>
              <w:t>)</w:t>
            </w:r>
          </w:p>
          <w:p w14:paraId="011631E9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5E46C8D1" w14:textId="77777777" w:rsidTr="005A3589">
        <w:tc>
          <w:tcPr>
            <w:tcW w:w="9350" w:type="dxa"/>
          </w:tcPr>
          <w:p w14:paraId="579C5F3F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Atores: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Usuário, Subsistema</w:t>
            </w:r>
          </w:p>
          <w:p w14:paraId="24FECE8D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26495A9C" w14:textId="77777777" w:rsidTr="005A3589">
        <w:tc>
          <w:tcPr>
            <w:tcW w:w="9350" w:type="dxa"/>
          </w:tcPr>
          <w:p w14:paraId="5C92F2B5" w14:textId="1A0E8FF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Precondições: 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>Deve haver um</w:t>
            </w:r>
            <w:r>
              <w:rPr>
                <w:bCs/>
                <w:color w:val="000000" w:themeColor="text1"/>
                <w:sz w:val="24"/>
                <w:szCs w:val="24"/>
              </w:rPr>
              <w:t>a ou mais leituras</w:t>
            </w:r>
            <w:r w:rsidRPr="0036029E">
              <w:rPr>
                <w:bCs/>
                <w:color w:val="000000" w:themeColor="text1"/>
                <w:sz w:val="24"/>
                <w:szCs w:val="24"/>
              </w:rPr>
              <w:t xml:space="preserve"> cadastrados no sistema.</w:t>
            </w:r>
          </w:p>
          <w:p w14:paraId="0C760278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64FFE1D1" w14:textId="77777777" w:rsidTr="005A3589">
        <w:tc>
          <w:tcPr>
            <w:tcW w:w="9350" w:type="dxa"/>
          </w:tcPr>
          <w:p w14:paraId="6725E22B" w14:textId="77777777" w:rsidR="008D02DC" w:rsidRPr="0036029E" w:rsidRDefault="008D02DC" w:rsidP="005A3589">
            <w:pPr>
              <w:rPr>
                <w:bCs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Pós-condições: </w:t>
            </w:r>
          </w:p>
          <w:p w14:paraId="3362811C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8D02DC" w:rsidRPr="0036029E" w14:paraId="75F9D5FB" w14:textId="77777777" w:rsidTr="005A3589">
        <w:tc>
          <w:tcPr>
            <w:tcW w:w="9350" w:type="dxa"/>
          </w:tcPr>
          <w:p w14:paraId="4786F62D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 xml:space="preserve">Sequência típica de eventos (Fluxo Principal): </w:t>
            </w:r>
          </w:p>
          <w:p w14:paraId="1F9F01BA" w14:textId="77777777" w:rsidR="008D02DC" w:rsidRPr="0036029E" w:rsidRDefault="008D02DC" w:rsidP="005A3589">
            <w:pPr>
              <w:rPr>
                <w:b/>
                <w:sz w:val="24"/>
                <w:szCs w:val="24"/>
              </w:rPr>
            </w:pPr>
          </w:p>
          <w:p w14:paraId="32120D32" w14:textId="77777777" w:rsidR="008D02DC" w:rsidRPr="0036029E" w:rsidRDefault="008D02DC" w:rsidP="005A3589">
            <w:pPr>
              <w:rPr>
                <w:color w:val="0070C0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>Esse caso de uso inicia quando:</w:t>
            </w:r>
          </w:p>
          <w:p w14:paraId="7990FBB8" w14:textId="55850526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seleciona a opção de </w:t>
            </w:r>
            <w:r w:rsidRPr="008D02D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Histórico de Leituras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14:paraId="4A15C9C3" w14:textId="2190B990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OUT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] 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sistema exibe na tela as sessões de leitura cadastradas</w:t>
            </w:r>
            <w:r w:rsidRPr="0036029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0EA2ADC" w14:textId="77777777" w:rsidR="008D02DC" w:rsidRPr="0036029E" w:rsidRDefault="008D02DC" w:rsidP="008D02DC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[IN] O usuário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toma uma das ações:</w:t>
            </w:r>
          </w:p>
          <w:p w14:paraId="727B1EC6" w14:textId="2C424101" w:rsidR="008D02DC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>Variante 3.1 [IN] O usuário seleciona uma das leituras.</w:t>
            </w:r>
          </w:p>
          <w:p w14:paraId="78587E7F" w14:textId="77777777" w:rsidR="008D02DC" w:rsidRPr="0036029E" w:rsidRDefault="008D02DC" w:rsidP="005A3589">
            <w:pPr>
              <w:pStyle w:val="PargrafodaLista"/>
              <w:spacing w:line="240" w:lineRule="auto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color w:val="000000" w:themeColor="text1"/>
                <w:sz w:val="24"/>
                <w:szCs w:val="24"/>
              </w:rPr>
              <w:t xml:space="preserve">Variante 3.2 [IN] </w:t>
            </w:r>
            <w:r w:rsidRPr="0036029E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 usuário seleciona a opção de voltar e finaliza o caso de uso.</w:t>
            </w:r>
          </w:p>
        </w:tc>
      </w:tr>
      <w:tr w:rsidR="008D02DC" w:rsidRPr="0036029E" w14:paraId="5940ED6C" w14:textId="77777777" w:rsidTr="005A3589">
        <w:tc>
          <w:tcPr>
            <w:tcW w:w="9350" w:type="dxa"/>
          </w:tcPr>
          <w:p w14:paraId="0C92E42A" w14:textId="77777777" w:rsidR="008D02DC" w:rsidRPr="0036029E" w:rsidRDefault="008D02DC" w:rsidP="005A3589">
            <w:pPr>
              <w:rPr>
                <w:b/>
                <w:color w:val="0070C0"/>
                <w:sz w:val="24"/>
                <w:szCs w:val="24"/>
              </w:rPr>
            </w:pPr>
            <w:r w:rsidRPr="0036029E">
              <w:rPr>
                <w:b/>
                <w:sz w:val="24"/>
                <w:szCs w:val="24"/>
              </w:rPr>
              <w:t>Tratamento de Exceções e Variantes:</w:t>
            </w:r>
            <w:r w:rsidRPr="0036029E">
              <w:rPr>
                <w:b/>
                <w:color w:val="0070C0"/>
                <w:sz w:val="24"/>
                <w:szCs w:val="24"/>
              </w:rPr>
              <w:t xml:space="preserve"> </w:t>
            </w:r>
          </w:p>
          <w:p w14:paraId="7A47DAF9" w14:textId="77777777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2F368875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>Variante 2a: O usuário finaliza o caso de uso</w:t>
            </w:r>
          </w:p>
          <w:p w14:paraId="2569FE6A" w14:textId="41A69DA3" w:rsidR="008D02DC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color w:val="000000" w:themeColor="text1"/>
                <w:sz w:val="24"/>
                <w:szCs w:val="24"/>
              </w:rPr>
              <w:t xml:space="preserve">                     2a.1 [IN] O usuário seleciona a opção de voltar e finaliza o caso de uso.</w:t>
            </w:r>
          </w:p>
          <w:p w14:paraId="576DED54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14:paraId="31A879BE" w14:textId="77777777" w:rsidR="008D02DC" w:rsidRPr="0036029E" w:rsidRDefault="008D02DC" w:rsidP="005A3589">
            <w:pPr>
              <w:rPr>
                <w:b/>
                <w:color w:val="000000" w:themeColor="text1"/>
                <w:sz w:val="24"/>
                <w:szCs w:val="24"/>
              </w:rPr>
            </w:pP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Variante </w:t>
            </w:r>
            <w:r>
              <w:rPr>
                <w:b/>
                <w:color w:val="000000" w:themeColor="text1"/>
                <w:sz w:val="24"/>
                <w:szCs w:val="24"/>
              </w:rPr>
              <w:t>3.1a [IN]</w:t>
            </w:r>
            <w:r w:rsidRPr="0036029E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b/>
                <w:color w:val="000000" w:themeColor="text1"/>
                <w:sz w:val="24"/>
                <w:szCs w:val="24"/>
              </w:rPr>
              <w:t>O usuário clica na capa de um dos livros</w:t>
            </w:r>
          </w:p>
          <w:p w14:paraId="27534E75" w14:textId="1AF0A39F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>3.1a.1 [OUT] O sistema exibe as informações da leitura selecionada.</w:t>
            </w:r>
          </w:p>
          <w:p w14:paraId="41F5AF94" w14:textId="77777777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3.1a.2 [IN] </w:t>
            </w:r>
            <w:r w:rsidRPr="0036029E">
              <w:rPr>
                <w:color w:val="000000" w:themeColor="text1"/>
                <w:sz w:val="24"/>
                <w:szCs w:val="24"/>
              </w:rPr>
              <w:t xml:space="preserve">O usuário </w:t>
            </w:r>
            <w:r>
              <w:rPr>
                <w:color w:val="000000" w:themeColor="text1"/>
                <w:sz w:val="24"/>
                <w:szCs w:val="24"/>
              </w:rPr>
              <w:t>toma uma das ações:</w:t>
            </w:r>
          </w:p>
          <w:p w14:paraId="095D88C6" w14:textId="694D554E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3.1a.2.1 [IN] O usuário seleciona a opção de editar as informações da leitura.</w:t>
            </w:r>
          </w:p>
          <w:p w14:paraId="6454DCC2" w14:textId="28E231AD" w:rsidR="008D02DC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</w:r>
            <w:r>
              <w:rPr>
                <w:color w:val="000000" w:themeColor="text1"/>
                <w:sz w:val="24"/>
                <w:szCs w:val="24"/>
              </w:rPr>
              <w:tab/>
              <w:t>[IN] O usuário edita e salva as informações da leitura.</w:t>
            </w:r>
          </w:p>
          <w:p w14:paraId="26A5ED99" w14:textId="77777777" w:rsidR="008D02DC" w:rsidRPr="0036029E" w:rsidRDefault="008D02DC" w:rsidP="005A358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ab/>
              <w:t xml:space="preserve">   Variante 3.1a.2.2 [IN] </w:t>
            </w:r>
            <w:r w:rsidRPr="0036029E">
              <w:rPr>
                <w:color w:val="000000" w:themeColor="text1"/>
                <w:sz w:val="24"/>
                <w:szCs w:val="24"/>
              </w:rPr>
              <w:t>O usuário seleciona a opção de voltar</w:t>
            </w:r>
            <w:r>
              <w:rPr>
                <w:color w:val="000000" w:themeColor="text1"/>
                <w:sz w:val="24"/>
                <w:szCs w:val="24"/>
              </w:rPr>
              <w:t xml:space="preserve"> e o sistema retorna a estante.</w:t>
            </w:r>
          </w:p>
          <w:p w14:paraId="0CD16CA0" w14:textId="77777777" w:rsidR="008D02DC" w:rsidRPr="0036029E" w:rsidRDefault="008D02DC" w:rsidP="008D02DC">
            <w:pPr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1550E77" w14:textId="77777777" w:rsidR="004B4772" w:rsidRPr="002A3554" w:rsidRDefault="004B4772" w:rsidP="004C3CA8">
      <w:pPr>
        <w:pStyle w:val="Ttulo1"/>
        <w:rPr>
          <w:rStyle w:val="Forte"/>
          <w:color w:val="0070C0"/>
          <w:szCs w:val="24"/>
        </w:rPr>
      </w:pPr>
    </w:p>
    <w:p w14:paraId="4805047B" w14:textId="77777777" w:rsidR="004C3CA8" w:rsidRDefault="004C3CA8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4718B9E8" w14:textId="1E9B67A6" w:rsidR="000D39E7" w:rsidRPr="007B5BE2" w:rsidRDefault="00813A89" w:rsidP="007B5BE2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15" w:name="_Toc189580193"/>
      <w:r w:rsidRPr="007B5BE2">
        <w:rPr>
          <w:rStyle w:val="Forte"/>
          <w:b/>
          <w:bCs w:val="0"/>
        </w:rPr>
        <w:lastRenderedPageBreak/>
        <w:t xml:space="preserve">Diagramas de </w:t>
      </w:r>
      <w:r w:rsidR="00165093" w:rsidRPr="007B5BE2">
        <w:rPr>
          <w:rStyle w:val="Forte"/>
          <w:b/>
          <w:bCs w:val="0"/>
        </w:rPr>
        <w:t>Sequência</w:t>
      </w:r>
      <w:bookmarkEnd w:id="15"/>
    </w:p>
    <w:p w14:paraId="234419A5" w14:textId="77777777" w:rsidR="00612A3E" w:rsidRPr="00612A3E" w:rsidRDefault="00612A3E" w:rsidP="00612A3E"/>
    <w:p w14:paraId="2537F04D" w14:textId="25A9C18C" w:rsidR="007B5BE2" w:rsidRDefault="00BC3FA7" w:rsidP="007B5BE2">
      <w:pPr>
        <w:pStyle w:val="Ttulo1"/>
        <w:numPr>
          <w:ilvl w:val="1"/>
          <w:numId w:val="6"/>
        </w:numPr>
      </w:pPr>
      <w:bookmarkStart w:id="16" w:name="_Toc189580194"/>
      <w:r>
        <w:t>Principal</w:t>
      </w:r>
      <w:bookmarkEnd w:id="16"/>
    </w:p>
    <w:p w14:paraId="2B914E71" w14:textId="77777777" w:rsidR="00BC3FA7" w:rsidRDefault="00BC3FA7" w:rsidP="00BC3FA7">
      <w:pPr>
        <w:pStyle w:val="Subttulo"/>
      </w:pPr>
    </w:p>
    <w:p w14:paraId="20B666E5" w14:textId="77777777" w:rsidR="00BC3FA7" w:rsidRDefault="00BC3FA7" w:rsidP="00BC3FA7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5198BFEC" wp14:editId="6C478B22">
            <wp:extent cx="5943600" cy="438594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D73" w14:textId="01AA65E2" w:rsidR="00BC3FA7" w:rsidRPr="00BC3FA7" w:rsidRDefault="00BC3FA7" w:rsidP="00BC3FA7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7</w:t>
      </w:r>
      <w:r>
        <w:fldChar w:fldCharType="end"/>
      </w:r>
      <w:r>
        <w:t xml:space="preserve"> - Diagrama de Sequência Principal - Acervo pessoal</w:t>
      </w:r>
    </w:p>
    <w:p w14:paraId="1E272310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69E4051F" w14:textId="77777777" w:rsidR="004A5626" w:rsidRDefault="004A5626">
      <w:pPr>
        <w:widowControl/>
        <w:spacing w:line="240" w:lineRule="auto"/>
        <w:rPr>
          <w:b/>
          <w:sz w:val="24"/>
          <w:lang w:val="en-AU"/>
        </w:rPr>
      </w:pPr>
      <w:r>
        <w:br w:type="page"/>
      </w:r>
    </w:p>
    <w:p w14:paraId="02477A89" w14:textId="7F3C064E" w:rsidR="007B5BE2" w:rsidRDefault="007B5BE2" w:rsidP="007B5BE2">
      <w:pPr>
        <w:pStyle w:val="Ttulo1"/>
        <w:numPr>
          <w:ilvl w:val="1"/>
          <w:numId w:val="6"/>
        </w:numPr>
      </w:pPr>
      <w:bookmarkStart w:id="17" w:name="_Toc189580195"/>
      <w:r>
        <w:lastRenderedPageBreak/>
        <w:t>Adicionar Livro</w:t>
      </w:r>
      <w:bookmarkEnd w:id="17"/>
    </w:p>
    <w:p w14:paraId="05AF9BC8" w14:textId="77777777" w:rsidR="004A5626" w:rsidRDefault="004A5626" w:rsidP="004A5626">
      <w:pPr>
        <w:pStyle w:val="Subttulo"/>
      </w:pPr>
    </w:p>
    <w:p w14:paraId="612C4E32" w14:textId="77777777" w:rsidR="004A5626" w:rsidRDefault="004A5626" w:rsidP="004A5626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2EE816E6" wp14:editId="462B2186">
            <wp:extent cx="5943600" cy="2727325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E17C" w14:textId="53F64076" w:rsidR="004A5626" w:rsidRDefault="004A5626" w:rsidP="004A5626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8</w:t>
      </w:r>
      <w:r>
        <w:fldChar w:fldCharType="end"/>
      </w:r>
      <w:r>
        <w:t xml:space="preserve"> - </w:t>
      </w:r>
      <w:r w:rsidRPr="001C649F">
        <w:t>Diagrama de Sequência – Adicionar Livro</w:t>
      </w:r>
      <w:r>
        <w:rPr>
          <w:noProof/>
        </w:rPr>
        <w:t xml:space="preserve"> - Acervo Pessoal</w:t>
      </w:r>
    </w:p>
    <w:p w14:paraId="5E0EDF35" w14:textId="77777777" w:rsidR="004B735C" w:rsidRDefault="004B735C" w:rsidP="00813A89">
      <w:pPr>
        <w:pStyle w:val="PargrafodaLista"/>
        <w:spacing w:after="0" w:line="240" w:lineRule="auto"/>
        <w:jc w:val="both"/>
        <w:rPr>
          <w:rFonts w:cs="Arial"/>
          <w:sz w:val="24"/>
          <w:szCs w:val="24"/>
        </w:rPr>
      </w:pPr>
    </w:p>
    <w:p w14:paraId="3A491A5F" w14:textId="236C228F" w:rsidR="007B5BE2" w:rsidRDefault="007B5BE2" w:rsidP="007B5BE2">
      <w:pPr>
        <w:pStyle w:val="Ttulo1"/>
        <w:numPr>
          <w:ilvl w:val="1"/>
          <w:numId w:val="6"/>
        </w:numPr>
      </w:pPr>
      <w:bookmarkStart w:id="18" w:name="_Toc189580196"/>
      <w:r>
        <w:t>Adicionar Leitura</w:t>
      </w:r>
      <w:bookmarkEnd w:id="18"/>
    </w:p>
    <w:p w14:paraId="6D5E63EC" w14:textId="77777777" w:rsidR="004A5626" w:rsidRDefault="004A5626" w:rsidP="004A5626">
      <w:pPr>
        <w:pStyle w:val="Subttulo"/>
      </w:pPr>
    </w:p>
    <w:p w14:paraId="2A02E50D" w14:textId="77777777" w:rsidR="004E26A3" w:rsidRDefault="004E26A3" w:rsidP="004E26A3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0222FCB0" wp14:editId="3C49625E">
            <wp:extent cx="5943600" cy="2760980"/>
            <wp:effectExtent l="0" t="0" r="0" b="127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EE5" w14:textId="32650A58" w:rsidR="004A5626" w:rsidRDefault="004E26A3" w:rsidP="004E26A3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9</w:t>
      </w:r>
      <w:r>
        <w:fldChar w:fldCharType="end"/>
      </w:r>
      <w:r>
        <w:t xml:space="preserve"> - </w:t>
      </w:r>
      <w:r w:rsidRPr="002974F9">
        <w:t>Diagrama de Sequência – Adicionar Leitura</w:t>
      </w:r>
      <w:r>
        <w:rPr>
          <w:noProof/>
        </w:rPr>
        <w:t xml:space="preserve"> - Acervo Pessoal</w:t>
      </w:r>
    </w:p>
    <w:p w14:paraId="0B4C2E96" w14:textId="77777777" w:rsidR="004A5626" w:rsidRDefault="004A5626" w:rsidP="004A5626">
      <w:pPr>
        <w:pStyle w:val="Subttulo"/>
      </w:pPr>
    </w:p>
    <w:p w14:paraId="00FB82DF" w14:textId="77777777" w:rsidR="00735C42" w:rsidRDefault="00735C42" w:rsidP="004A5626">
      <w:pPr>
        <w:pStyle w:val="Subttulo"/>
      </w:pPr>
    </w:p>
    <w:p w14:paraId="43C21C5D" w14:textId="77777777" w:rsidR="00735C42" w:rsidRDefault="00735C42" w:rsidP="004A5626">
      <w:pPr>
        <w:pStyle w:val="Subttulo"/>
      </w:pPr>
    </w:p>
    <w:p w14:paraId="519F05C2" w14:textId="77777777" w:rsidR="00735C42" w:rsidRDefault="00735C42" w:rsidP="004A5626">
      <w:pPr>
        <w:pStyle w:val="Subttulo"/>
      </w:pPr>
    </w:p>
    <w:p w14:paraId="6F3A2AE5" w14:textId="13F83129" w:rsidR="007B5BE2" w:rsidRDefault="007B5BE2" w:rsidP="007B5BE2">
      <w:pPr>
        <w:pStyle w:val="Ttulo1"/>
        <w:numPr>
          <w:ilvl w:val="1"/>
          <w:numId w:val="6"/>
        </w:numPr>
      </w:pPr>
      <w:bookmarkStart w:id="19" w:name="_Toc189580197"/>
      <w:r>
        <w:t>Listar Livros</w:t>
      </w:r>
      <w:bookmarkEnd w:id="19"/>
    </w:p>
    <w:p w14:paraId="7D5E26CB" w14:textId="77777777" w:rsidR="00735C42" w:rsidRDefault="00735C42" w:rsidP="00735C42">
      <w:pPr>
        <w:pStyle w:val="Subttulo"/>
      </w:pPr>
    </w:p>
    <w:p w14:paraId="30D6745D" w14:textId="77777777" w:rsidR="00735C42" w:rsidRDefault="00735C42" w:rsidP="00735C42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47DEDEE0" wp14:editId="33192D14">
            <wp:extent cx="5943600" cy="4983480"/>
            <wp:effectExtent l="0" t="0" r="0" b="7620"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BD5" w14:textId="2828209F" w:rsidR="00735C42" w:rsidRDefault="00735C42" w:rsidP="00735C42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10</w:t>
      </w:r>
      <w:r>
        <w:fldChar w:fldCharType="end"/>
      </w:r>
      <w:r>
        <w:t xml:space="preserve"> - D</w:t>
      </w:r>
      <w:r w:rsidRPr="00956715">
        <w:t>iagrama de Sequência – Listar Livros</w:t>
      </w:r>
      <w:r>
        <w:rPr>
          <w:noProof/>
        </w:rPr>
        <w:t xml:space="preserve"> - Acervo Pessoal</w:t>
      </w:r>
    </w:p>
    <w:p w14:paraId="67CAEB4F" w14:textId="77777777" w:rsidR="00735C42" w:rsidRDefault="00735C42" w:rsidP="00735C42">
      <w:pPr>
        <w:pStyle w:val="Subttulo"/>
      </w:pPr>
    </w:p>
    <w:p w14:paraId="311697E1" w14:textId="77777777" w:rsidR="0047258A" w:rsidRDefault="0047258A" w:rsidP="00735C42">
      <w:pPr>
        <w:pStyle w:val="Subttulo"/>
      </w:pPr>
    </w:p>
    <w:p w14:paraId="4213C63F" w14:textId="77777777" w:rsidR="0047258A" w:rsidRDefault="0047258A" w:rsidP="00735C42">
      <w:pPr>
        <w:pStyle w:val="Subttulo"/>
      </w:pPr>
    </w:p>
    <w:p w14:paraId="7354475F" w14:textId="77777777" w:rsidR="0047258A" w:rsidRDefault="0047258A" w:rsidP="00735C42">
      <w:pPr>
        <w:pStyle w:val="Subttulo"/>
      </w:pPr>
    </w:p>
    <w:p w14:paraId="3DA5A7FD" w14:textId="77777777" w:rsidR="0047258A" w:rsidRDefault="0047258A" w:rsidP="00735C42">
      <w:pPr>
        <w:pStyle w:val="Subttulo"/>
      </w:pPr>
    </w:p>
    <w:p w14:paraId="52074300" w14:textId="77777777" w:rsidR="0047258A" w:rsidRDefault="0047258A" w:rsidP="00735C42">
      <w:pPr>
        <w:pStyle w:val="Subttulo"/>
      </w:pPr>
    </w:p>
    <w:p w14:paraId="1B7FD404" w14:textId="77777777" w:rsidR="0047258A" w:rsidRDefault="0047258A" w:rsidP="00735C42">
      <w:pPr>
        <w:pStyle w:val="Subttulo"/>
      </w:pPr>
    </w:p>
    <w:p w14:paraId="0EC662C0" w14:textId="77777777" w:rsidR="0047258A" w:rsidRDefault="0047258A" w:rsidP="00735C42">
      <w:pPr>
        <w:pStyle w:val="Subttulo"/>
      </w:pPr>
    </w:p>
    <w:p w14:paraId="52C00122" w14:textId="77777777" w:rsidR="0047258A" w:rsidRDefault="0047258A" w:rsidP="00735C42">
      <w:pPr>
        <w:pStyle w:val="Subttulo"/>
      </w:pPr>
    </w:p>
    <w:p w14:paraId="147E4B68" w14:textId="77777777" w:rsidR="0047258A" w:rsidRDefault="0047258A" w:rsidP="00735C42">
      <w:pPr>
        <w:pStyle w:val="Subttulo"/>
      </w:pPr>
    </w:p>
    <w:p w14:paraId="117E1FA8" w14:textId="77777777" w:rsidR="007B5BE2" w:rsidRDefault="007B5BE2" w:rsidP="007B5BE2">
      <w:pPr>
        <w:pStyle w:val="Ttulo1"/>
        <w:numPr>
          <w:ilvl w:val="1"/>
          <w:numId w:val="6"/>
        </w:numPr>
      </w:pPr>
      <w:bookmarkStart w:id="20" w:name="_Toc189580198"/>
      <w:r>
        <w:t>Listar Leituras</w:t>
      </w:r>
      <w:bookmarkEnd w:id="20"/>
    </w:p>
    <w:p w14:paraId="64383A70" w14:textId="77777777" w:rsidR="0047258A" w:rsidRDefault="0047258A" w:rsidP="0047258A">
      <w:pPr>
        <w:pStyle w:val="Subttulo"/>
      </w:pPr>
    </w:p>
    <w:p w14:paraId="4E13809F" w14:textId="77777777" w:rsidR="0047258A" w:rsidRDefault="0047258A" w:rsidP="0047258A">
      <w:pPr>
        <w:pStyle w:val="Subttulo"/>
        <w:keepNext/>
        <w:jc w:val="center"/>
      </w:pPr>
      <w:r>
        <w:rPr>
          <w:noProof/>
        </w:rPr>
        <w:drawing>
          <wp:inline distT="0" distB="0" distL="0" distR="0" wp14:anchorId="307BFD5D" wp14:editId="3B330634">
            <wp:extent cx="5943600" cy="4897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2D8" w14:textId="4763E96F" w:rsidR="0047258A" w:rsidRDefault="0047258A" w:rsidP="0047258A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11</w:t>
      </w:r>
      <w:r>
        <w:fldChar w:fldCharType="end"/>
      </w:r>
      <w:r>
        <w:t xml:space="preserve"> - Diagrama de Sequência - Listar leituras - Acervo pessoal</w:t>
      </w:r>
    </w:p>
    <w:p w14:paraId="79A807E0" w14:textId="77777777" w:rsidR="0047258A" w:rsidRDefault="0047258A" w:rsidP="0047258A">
      <w:pPr>
        <w:pStyle w:val="Subttulo"/>
      </w:pPr>
    </w:p>
    <w:p w14:paraId="613EDC68" w14:textId="77777777" w:rsidR="00F94EC2" w:rsidRDefault="00F94EC2">
      <w:pPr>
        <w:widowControl/>
        <w:spacing w:line="240" w:lineRule="auto"/>
        <w:rPr>
          <w:rStyle w:val="Forte"/>
          <w:sz w:val="24"/>
          <w:szCs w:val="24"/>
        </w:rPr>
      </w:pPr>
      <w:r>
        <w:rPr>
          <w:rStyle w:val="Forte"/>
          <w:sz w:val="24"/>
          <w:szCs w:val="24"/>
        </w:rPr>
        <w:br w:type="page"/>
      </w:r>
    </w:p>
    <w:p w14:paraId="6E0A76BD" w14:textId="2AB79E41" w:rsidR="00813A89" w:rsidRPr="007B5BE2" w:rsidRDefault="00813A89" w:rsidP="007B5BE2">
      <w:pPr>
        <w:pStyle w:val="Ttulo1"/>
        <w:numPr>
          <w:ilvl w:val="0"/>
          <w:numId w:val="6"/>
        </w:numPr>
        <w:rPr>
          <w:rStyle w:val="Forte"/>
          <w:b/>
          <w:bCs w:val="0"/>
        </w:rPr>
      </w:pPr>
      <w:bookmarkStart w:id="21" w:name="_Toc189580199"/>
      <w:r w:rsidRPr="007B5BE2">
        <w:rPr>
          <w:rStyle w:val="Forte"/>
          <w:b/>
          <w:bCs w:val="0"/>
        </w:rPr>
        <w:lastRenderedPageBreak/>
        <w:t>Diagramas de Classes para o sistema</w:t>
      </w:r>
      <w:bookmarkEnd w:id="21"/>
    </w:p>
    <w:p w14:paraId="7D3E5AF0" w14:textId="77777777" w:rsidR="00156AA8" w:rsidRPr="00156AA8" w:rsidRDefault="00156AA8" w:rsidP="00156AA8"/>
    <w:p w14:paraId="2D71FD15" w14:textId="77777777" w:rsidR="00156AA8" w:rsidRDefault="00156AA8" w:rsidP="00156AA8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26840D9E" wp14:editId="2B5EA5E4">
            <wp:extent cx="5943600" cy="3016250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DC2" w14:textId="7BBAFCB7" w:rsidR="00CD7B3B" w:rsidRDefault="00156AA8" w:rsidP="00156AA8">
      <w:pPr>
        <w:pStyle w:val="Legenda"/>
        <w:jc w:val="center"/>
        <w:rPr>
          <w:color w:val="FF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32EC">
        <w:rPr>
          <w:noProof/>
        </w:rPr>
        <w:t>12</w:t>
      </w:r>
      <w:r>
        <w:fldChar w:fldCharType="end"/>
      </w:r>
      <w:r>
        <w:t xml:space="preserve"> - Diagrama de Classes - Acervo pessoal</w:t>
      </w:r>
    </w:p>
    <w:p w14:paraId="54A8CFBB" w14:textId="77777777" w:rsidR="006B5D42" w:rsidRDefault="00CB518A" w:rsidP="00CB518A">
      <w:pPr>
        <w:tabs>
          <w:tab w:val="left" w:pos="3437"/>
        </w:tabs>
        <w:rPr>
          <w:color w:val="FF0000"/>
        </w:rPr>
      </w:pPr>
      <w:r>
        <w:rPr>
          <w:color w:val="FF0000"/>
        </w:rPr>
        <w:tab/>
      </w:r>
    </w:p>
    <w:p w14:paraId="6B36141E" w14:textId="77777777" w:rsidR="006515B7" w:rsidRDefault="006515B7" w:rsidP="006515B7">
      <w:pPr>
        <w:rPr>
          <w:color w:val="FF0000"/>
        </w:rPr>
      </w:pPr>
    </w:p>
    <w:sectPr w:rsidR="006515B7" w:rsidSect="00471599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F5F2" w14:textId="77777777" w:rsidR="00147AF5" w:rsidRDefault="00147AF5">
      <w:pPr>
        <w:spacing w:line="240" w:lineRule="auto"/>
      </w:pPr>
      <w:r>
        <w:separator/>
      </w:r>
    </w:p>
  </w:endnote>
  <w:endnote w:type="continuationSeparator" w:id="0">
    <w:p w14:paraId="2E6C6CBA" w14:textId="77777777" w:rsidR="00147AF5" w:rsidRDefault="00147A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80A7E" w14:textId="77777777" w:rsidR="00D8327F" w:rsidRDefault="00D8327F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0C77224" w14:textId="77777777" w:rsidR="00D8327F" w:rsidRDefault="00D8327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8327F" w14:paraId="413DD0A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E9484A7" w14:textId="77777777" w:rsidR="00D8327F" w:rsidRDefault="00D8327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2B1DA34" w14:textId="59A7809D" w:rsidR="00D8327F" w:rsidRDefault="00DD6FCC">
          <w:pPr>
            <w:jc w:val="center"/>
          </w:pPr>
          <w:r>
            <w:t>Samuel Grontoski</w:t>
          </w:r>
          <w:r w:rsidR="000D39E7">
            <w:t xml:space="preserve">, </w:t>
          </w:r>
          <w:r w:rsidR="00D8327F">
            <w:fldChar w:fldCharType="begin"/>
          </w:r>
          <w:r w:rsidR="00D8327F">
            <w:instrText xml:space="preserve"> DATE \@ "yyyy" </w:instrText>
          </w:r>
          <w:r w:rsidR="00D8327F">
            <w:fldChar w:fldCharType="separate"/>
          </w:r>
          <w:r w:rsidR="00BD32EC">
            <w:rPr>
              <w:noProof/>
            </w:rPr>
            <w:t>2025</w:t>
          </w:r>
          <w:r w:rsidR="00D8327F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C0CC711" w14:textId="77777777" w:rsidR="00D8327F" w:rsidRDefault="00D8327F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043C8A">
            <w:rPr>
              <w:rStyle w:val="Nmerodepgina"/>
              <w:noProof/>
            </w:rPr>
            <w:t>5</w:t>
          </w:r>
          <w:r>
            <w:rPr>
              <w:rStyle w:val="Nmerodepgina"/>
            </w:rPr>
            <w:fldChar w:fldCharType="end"/>
          </w:r>
        </w:p>
      </w:tc>
    </w:tr>
  </w:tbl>
  <w:p w14:paraId="7B79C19F" w14:textId="77777777" w:rsidR="00D8327F" w:rsidRDefault="00D8327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2E798" w14:textId="77777777" w:rsidR="00D8327F" w:rsidRDefault="00D832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CFD75" w14:textId="77777777" w:rsidR="00147AF5" w:rsidRDefault="00147AF5">
      <w:pPr>
        <w:spacing w:line="240" w:lineRule="auto"/>
      </w:pPr>
      <w:r>
        <w:separator/>
      </w:r>
    </w:p>
  </w:footnote>
  <w:footnote w:type="continuationSeparator" w:id="0">
    <w:p w14:paraId="38A23F9B" w14:textId="77777777" w:rsidR="00147AF5" w:rsidRDefault="00147A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0D37" w14:textId="77777777" w:rsidR="00D8327F" w:rsidRDefault="00D8327F">
    <w:pPr>
      <w:rPr>
        <w:sz w:val="24"/>
      </w:rPr>
    </w:pPr>
  </w:p>
  <w:p w14:paraId="62F9D95C" w14:textId="77777777" w:rsidR="00D8327F" w:rsidRDefault="00D8327F">
    <w:pPr>
      <w:pBdr>
        <w:top w:val="single" w:sz="6" w:space="1" w:color="auto"/>
      </w:pBdr>
      <w:rPr>
        <w:sz w:val="24"/>
      </w:rPr>
    </w:pPr>
  </w:p>
  <w:p w14:paraId="26148B38" w14:textId="6A475655" w:rsidR="00D8327F" w:rsidRPr="00DD6FCC" w:rsidRDefault="00DD6FCC" w:rsidP="00D8327F">
    <w:pPr>
      <w:pBdr>
        <w:bottom w:val="single" w:sz="6" w:space="1" w:color="auto"/>
      </w:pBdr>
      <w:jc w:val="right"/>
      <w:rPr>
        <w:rFonts w:ascii="Arial" w:hAnsi="Arial" w:cs="Arial"/>
        <w:color w:val="000000" w:themeColor="text1"/>
        <w:sz w:val="24"/>
      </w:rPr>
    </w:pPr>
    <w:r w:rsidRPr="00DD6FCC">
      <w:rPr>
        <w:rFonts w:ascii="Arial" w:hAnsi="Arial" w:cs="Arial"/>
        <w:color w:val="000000" w:themeColor="text1"/>
        <w:sz w:val="24"/>
      </w:rPr>
      <w:t>Samuel Grontoski</w:t>
    </w:r>
  </w:p>
  <w:p w14:paraId="7D2DB34A" w14:textId="77777777" w:rsidR="00D8327F" w:rsidRDefault="00D8327F">
    <w:pPr>
      <w:pBdr>
        <w:bottom w:val="single" w:sz="6" w:space="1" w:color="auto"/>
      </w:pBdr>
      <w:jc w:val="right"/>
      <w:rPr>
        <w:sz w:val="24"/>
      </w:rPr>
    </w:pPr>
  </w:p>
  <w:p w14:paraId="5D4416D1" w14:textId="77777777" w:rsidR="00D8327F" w:rsidRDefault="00D8327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8327F" w14:paraId="254DC764" w14:textId="77777777">
      <w:tc>
        <w:tcPr>
          <w:tcW w:w="6379" w:type="dxa"/>
        </w:tcPr>
        <w:p w14:paraId="5F7BBDB0" w14:textId="21CF7156" w:rsidR="00D8327F" w:rsidRPr="00DD6FCC" w:rsidRDefault="00DD6FCC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t xml:space="preserve">Sistema </w:t>
          </w:r>
          <w:r>
            <w:rPr>
              <w:color w:val="000000" w:themeColor="text1"/>
            </w:rPr>
            <w:t>para</w:t>
          </w:r>
          <w:r w:rsidRPr="00DD6FCC">
            <w:rPr>
              <w:color w:val="000000" w:themeColor="text1"/>
            </w:rPr>
            <w:t xml:space="preserve"> Controle de Leitura</w:t>
          </w:r>
        </w:p>
      </w:tc>
      <w:tc>
        <w:tcPr>
          <w:tcW w:w="3179" w:type="dxa"/>
        </w:tcPr>
        <w:p w14:paraId="29290266" w14:textId="77777777" w:rsidR="00D8327F" w:rsidRDefault="00FE2713">
          <w:pPr>
            <w:tabs>
              <w:tab w:val="left" w:pos="1135"/>
            </w:tabs>
            <w:spacing w:before="40"/>
            <w:ind w:right="68"/>
          </w:pPr>
          <w:r>
            <w:t xml:space="preserve">  Versão:          </w:t>
          </w:r>
          <w:r w:rsidRPr="00EF5035">
            <w:rPr>
              <w:color w:val="000000" w:themeColor="text1"/>
            </w:rPr>
            <w:t xml:space="preserve"> 1.0</w:t>
          </w:r>
        </w:p>
      </w:tc>
    </w:tr>
    <w:tr w:rsidR="00D8327F" w14:paraId="7F7689E0" w14:textId="77777777">
      <w:tc>
        <w:tcPr>
          <w:tcW w:w="6379" w:type="dxa"/>
        </w:tcPr>
        <w:p w14:paraId="33E713FB" w14:textId="0666A180" w:rsidR="00D8327F" w:rsidRPr="00DD6FCC" w:rsidRDefault="00D8327F">
          <w:pPr>
            <w:rPr>
              <w:color w:val="000000" w:themeColor="text1"/>
            </w:rPr>
          </w:pPr>
          <w:r w:rsidRPr="00DD6FCC">
            <w:rPr>
              <w:color w:val="000000" w:themeColor="text1"/>
            </w:rPr>
            <w:fldChar w:fldCharType="begin"/>
          </w:r>
          <w:r w:rsidRPr="00DD6FCC">
            <w:rPr>
              <w:color w:val="000000" w:themeColor="text1"/>
            </w:rPr>
            <w:instrText xml:space="preserve"> TITLE  \* MERGEFORMAT </w:instrText>
          </w:r>
          <w:r w:rsidRPr="00DD6FCC">
            <w:rPr>
              <w:color w:val="000000" w:themeColor="text1"/>
            </w:rPr>
            <w:fldChar w:fldCharType="separate"/>
          </w:r>
          <w:r w:rsidR="00BD32EC">
            <w:rPr>
              <w:color w:val="000000" w:themeColor="text1"/>
            </w:rPr>
            <w:t>Especificação de Requisitos de Software</w:t>
          </w:r>
          <w:r w:rsidRPr="00DD6FCC">
            <w:rPr>
              <w:color w:val="000000" w:themeColor="text1"/>
            </w:rPr>
            <w:fldChar w:fldCharType="end"/>
          </w:r>
        </w:p>
      </w:tc>
      <w:tc>
        <w:tcPr>
          <w:tcW w:w="3179" w:type="dxa"/>
        </w:tcPr>
        <w:p w14:paraId="42F6570E" w14:textId="4D79FC49" w:rsidR="00D8327F" w:rsidRDefault="00FE2713">
          <w:r>
            <w:t xml:space="preserve">  Data: </w:t>
          </w:r>
          <w:r w:rsidR="00A16721">
            <w:t>07/02/2025</w:t>
          </w:r>
        </w:p>
      </w:tc>
    </w:tr>
    <w:tr w:rsidR="00D8327F" w14:paraId="32AA9EDC" w14:textId="77777777">
      <w:tc>
        <w:tcPr>
          <w:tcW w:w="9558" w:type="dxa"/>
          <w:gridSpan w:val="2"/>
        </w:tcPr>
        <w:p w14:paraId="019455C2" w14:textId="77777777" w:rsidR="00D8327F" w:rsidRPr="00CB518A" w:rsidRDefault="00D8327F">
          <w:pPr>
            <w:rPr>
              <w:color w:val="0070C0"/>
            </w:rPr>
          </w:pPr>
        </w:p>
      </w:tc>
    </w:tr>
  </w:tbl>
  <w:p w14:paraId="569D3E48" w14:textId="77777777" w:rsidR="00D8327F" w:rsidRDefault="00D8327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B7023" w14:textId="77777777" w:rsidR="00D8327F" w:rsidRDefault="00D832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286A16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2"/>
      <w:legacy w:legacy="1" w:legacySpace="144" w:legacyIndent="0"/>
      <w:lvlJc w:val="left"/>
      <w:rPr>
        <w:rFonts w:ascii="Times New Roman" w:eastAsia="Times New Roman" w:hAnsi="Times New Roman" w:cs="Times New Roman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A8425B"/>
    <w:multiLevelType w:val="multilevel"/>
    <w:tmpl w:val="DC380D1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6E0404"/>
    <w:multiLevelType w:val="hybridMultilevel"/>
    <w:tmpl w:val="DFC2ADB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A201B"/>
    <w:multiLevelType w:val="hybridMultilevel"/>
    <w:tmpl w:val="FA285302"/>
    <w:lvl w:ilvl="0" w:tplc="49EC5E2C">
      <w:start w:val="1"/>
      <w:numFmt w:val="decimal"/>
      <w:lvlText w:val="[R%1]"/>
      <w:lvlJc w:val="left"/>
      <w:pPr>
        <w:tabs>
          <w:tab w:val="num" w:pos="720"/>
        </w:tabs>
        <w:ind w:left="360" w:hanging="360"/>
      </w:pPr>
      <w:rPr>
        <w:rFonts w:hint="default"/>
        <w:b/>
        <w:i w:val="0"/>
      </w:rPr>
    </w:lvl>
    <w:lvl w:ilvl="1" w:tplc="A35469AA">
      <w:start w:val="1"/>
      <w:numFmt w:val="decimal"/>
      <w:pStyle w:val="Requisito"/>
      <w:lvlText w:val="[R%2]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525FF"/>
    <w:multiLevelType w:val="multilevel"/>
    <w:tmpl w:val="B9EE90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AE134D"/>
    <w:multiLevelType w:val="multilevel"/>
    <w:tmpl w:val="1A42A8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E63579"/>
    <w:multiLevelType w:val="hybridMultilevel"/>
    <w:tmpl w:val="2C6ECA24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34B83"/>
    <w:multiLevelType w:val="hybridMultilevel"/>
    <w:tmpl w:val="42F62E00"/>
    <w:lvl w:ilvl="0" w:tplc="35020B0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4C13"/>
    <w:multiLevelType w:val="hybridMultilevel"/>
    <w:tmpl w:val="DE3E7FFA"/>
    <w:lvl w:ilvl="0" w:tplc="3816F4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30F67"/>
    <w:multiLevelType w:val="hybridMultilevel"/>
    <w:tmpl w:val="45BE0DA0"/>
    <w:lvl w:ilvl="0" w:tplc="4DCE38FA">
      <w:start w:val="1"/>
      <w:numFmt w:val="decimal"/>
      <w:pStyle w:val="Bullet"/>
      <w:lvlText w:val="[%1]"/>
      <w:lvlJc w:val="left"/>
      <w:pPr>
        <w:tabs>
          <w:tab w:val="num" w:pos="1530"/>
        </w:tabs>
        <w:ind w:left="11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18660C"/>
    <w:multiLevelType w:val="hybridMultilevel"/>
    <w:tmpl w:val="57A01610"/>
    <w:lvl w:ilvl="0" w:tplc="C94A9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8A0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E4FF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265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65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000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BE9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6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EE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7F76AE2"/>
    <w:multiLevelType w:val="hybridMultilevel"/>
    <w:tmpl w:val="A0266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D7C6C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8C3AAC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FD414B9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0E44869"/>
    <w:multiLevelType w:val="multilevel"/>
    <w:tmpl w:val="458A2F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3B3683F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0A18B6"/>
    <w:multiLevelType w:val="multilevel"/>
    <w:tmpl w:val="6FAA39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BEE7439"/>
    <w:multiLevelType w:val="hybridMultilevel"/>
    <w:tmpl w:val="DD0A76DC"/>
    <w:lvl w:ilvl="0" w:tplc="ED92B7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A2DD0"/>
    <w:multiLevelType w:val="multilevel"/>
    <w:tmpl w:val="AB08BEFE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7DA6BA9"/>
    <w:multiLevelType w:val="hybridMultilevel"/>
    <w:tmpl w:val="DFC2ADBE"/>
    <w:lvl w:ilvl="0" w:tplc="53E63924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A5C37"/>
    <w:multiLevelType w:val="hybridMultilevel"/>
    <w:tmpl w:val="CE5E9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546C7"/>
    <w:multiLevelType w:val="hybridMultilevel"/>
    <w:tmpl w:val="C758EDA0"/>
    <w:lvl w:ilvl="0" w:tplc="B6B4985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C61AF7"/>
    <w:multiLevelType w:val="hybridMultilevel"/>
    <w:tmpl w:val="4D2E386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4077AB"/>
    <w:multiLevelType w:val="hybridMultilevel"/>
    <w:tmpl w:val="CE5E9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80236A"/>
    <w:multiLevelType w:val="hybridMultilevel"/>
    <w:tmpl w:val="B5E463AA"/>
    <w:lvl w:ilvl="0" w:tplc="6E1A6AF2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BBEBCFE">
      <w:start w:val="1"/>
      <w:numFmt w:val="decimal"/>
      <w:lvlText w:val="%2."/>
      <w:lvlJc w:val="left"/>
      <w:pPr>
        <w:tabs>
          <w:tab w:val="num" w:pos="-45"/>
        </w:tabs>
        <w:ind w:left="-45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675"/>
        </w:tabs>
        <w:ind w:left="67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1395"/>
        </w:tabs>
        <w:ind w:left="139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115"/>
        </w:tabs>
        <w:ind w:left="211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3555"/>
        </w:tabs>
        <w:ind w:left="355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4275"/>
        </w:tabs>
        <w:ind w:left="427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4995"/>
        </w:tabs>
        <w:ind w:left="4995" w:hanging="180"/>
      </w:pPr>
    </w:lvl>
  </w:abstractNum>
  <w:abstractNum w:abstractNumId="26" w15:restartNumberingAfterBreak="0">
    <w:nsid w:val="7BD02A02"/>
    <w:multiLevelType w:val="multilevel"/>
    <w:tmpl w:val="7C36C7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17545853">
    <w:abstractNumId w:val="0"/>
  </w:num>
  <w:num w:numId="2" w16cid:durableId="852690814">
    <w:abstractNumId w:val="9"/>
  </w:num>
  <w:num w:numId="3" w16cid:durableId="751465631">
    <w:abstractNumId w:val="25"/>
  </w:num>
  <w:num w:numId="4" w16cid:durableId="1155994414">
    <w:abstractNumId w:val="3"/>
  </w:num>
  <w:num w:numId="5" w16cid:durableId="272442550">
    <w:abstractNumId w:val="23"/>
  </w:num>
  <w:num w:numId="6" w16cid:durableId="559754764">
    <w:abstractNumId w:val="14"/>
  </w:num>
  <w:num w:numId="7" w16cid:durableId="1045301473">
    <w:abstractNumId w:val="24"/>
  </w:num>
  <w:num w:numId="8" w16cid:durableId="1072965447">
    <w:abstractNumId w:val="16"/>
  </w:num>
  <w:num w:numId="9" w16cid:durableId="346371745">
    <w:abstractNumId w:val="8"/>
  </w:num>
  <w:num w:numId="10" w16cid:durableId="1935746984">
    <w:abstractNumId w:val="4"/>
  </w:num>
  <w:num w:numId="11" w16cid:durableId="2132047987">
    <w:abstractNumId w:val="17"/>
  </w:num>
  <w:num w:numId="12" w16cid:durableId="947934124">
    <w:abstractNumId w:val="18"/>
  </w:num>
  <w:num w:numId="13" w16cid:durableId="842357851">
    <w:abstractNumId w:val="22"/>
  </w:num>
  <w:num w:numId="14" w16cid:durableId="1419401863">
    <w:abstractNumId w:val="19"/>
  </w:num>
  <w:num w:numId="15" w16cid:durableId="993071479">
    <w:abstractNumId w:val="1"/>
  </w:num>
  <w:num w:numId="16" w16cid:durableId="717122841">
    <w:abstractNumId w:val="10"/>
  </w:num>
  <w:num w:numId="17" w16cid:durableId="2059426009">
    <w:abstractNumId w:val="21"/>
  </w:num>
  <w:num w:numId="18" w16cid:durableId="434444701">
    <w:abstractNumId w:val="12"/>
  </w:num>
  <w:num w:numId="19" w16cid:durableId="2107722647">
    <w:abstractNumId w:val="11"/>
  </w:num>
  <w:num w:numId="20" w16cid:durableId="145514345">
    <w:abstractNumId w:val="7"/>
  </w:num>
  <w:num w:numId="21" w16cid:durableId="1328367611">
    <w:abstractNumId w:val="6"/>
  </w:num>
  <w:num w:numId="22" w16cid:durableId="1740516744">
    <w:abstractNumId w:val="20"/>
  </w:num>
  <w:num w:numId="23" w16cid:durableId="1159468362">
    <w:abstractNumId w:val="2"/>
  </w:num>
  <w:num w:numId="24" w16cid:durableId="1032804144">
    <w:abstractNumId w:val="5"/>
  </w:num>
  <w:num w:numId="25" w16cid:durableId="1477525994">
    <w:abstractNumId w:val="26"/>
  </w:num>
  <w:num w:numId="26" w16cid:durableId="911743628">
    <w:abstractNumId w:val="13"/>
  </w:num>
  <w:num w:numId="27" w16cid:durableId="705955467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8" w:dllVersion="513" w:checkStyle="1"/>
  <w:activeWritingStyle w:appName="MSWord" w:lang="pt-BR" w:vendorID="1" w:dllVersion="513" w:checkStyle="1"/>
  <w:activeWritingStyle w:appName="MSWord" w:lang="es-ES_tradnl" w:vendorID="9" w:dllVersion="512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2MjMysDA2NzcwMjdQ0lEKTi0uzszPAykwrAUA5SSDfiwAAAA="/>
  </w:docVars>
  <w:rsids>
    <w:rsidRoot w:val="00B728F9"/>
    <w:rsid w:val="00010DDD"/>
    <w:rsid w:val="00041D47"/>
    <w:rsid w:val="00043804"/>
    <w:rsid w:val="00043C8A"/>
    <w:rsid w:val="00046471"/>
    <w:rsid w:val="0005014E"/>
    <w:rsid w:val="0007205C"/>
    <w:rsid w:val="00082F06"/>
    <w:rsid w:val="000B4731"/>
    <w:rsid w:val="000B55C7"/>
    <w:rsid w:val="000C0689"/>
    <w:rsid w:val="000D39E7"/>
    <w:rsid w:val="000D5E2B"/>
    <w:rsid w:val="000E758A"/>
    <w:rsid w:val="000F0FAF"/>
    <w:rsid w:val="000F21BD"/>
    <w:rsid w:val="00110633"/>
    <w:rsid w:val="00130E7E"/>
    <w:rsid w:val="00136F7E"/>
    <w:rsid w:val="00145C22"/>
    <w:rsid w:val="00147AF5"/>
    <w:rsid w:val="00156AA8"/>
    <w:rsid w:val="00165093"/>
    <w:rsid w:val="001676F1"/>
    <w:rsid w:val="00175697"/>
    <w:rsid w:val="001A2488"/>
    <w:rsid w:val="001B587E"/>
    <w:rsid w:val="001C64AB"/>
    <w:rsid w:val="001E112D"/>
    <w:rsid w:val="002037AF"/>
    <w:rsid w:val="00206CAB"/>
    <w:rsid w:val="00207792"/>
    <w:rsid w:val="002376FD"/>
    <w:rsid w:val="00243459"/>
    <w:rsid w:val="00256DC1"/>
    <w:rsid w:val="002732F7"/>
    <w:rsid w:val="0028109D"/>
    <w:rsid w:val="002816AE"/>
    <w:rsid w:val="002A02AF"/>
    <w:rsid w:val="002A1F72"/>
    <w:rsid w:val="002A3554"/>
    <w:rsid w:val="002C5812"/>
    <w:rsid w:val="002F2F39"/>
    <w:rsid w:val="00334258"/>
    <w:rsid w:val="00341166"/>
    <w:rsid w:val="0036029E"/>
    <w:rsid w:val="00383B05"/>
    <w:rsid w:val="003B1CE0"/>
    <w:rsid w:val="003D6C31"/>
    <w:rsid w:val="003F28BD"/>
    <w:rsid w:val="003F2D95"/>
    <w:rsid w:val="003F5EDC"/>
    <w:rsid w:val="00402DBD"/>
    <w:rsid w:val="00417266"/>
    <w:rsid w:val="00426460"/>
    <w:rsid w:val="00436794"/>
    <w:rsid w:val="00436C75"/>
    <w:rsid w:val="00441AB6"/>
    <w:rsid w:val="00471599"/>
    <w:rsid w:val="0047258A"/>
    <w:rsid w:val="004A0021"/>
    <w:rsid w:val="004A5626"/>
    <w:rsid w:val="004B4772"/>
    <w:rsid w:val="004B735C"/>
    <w:rsid w:val="004C3CA8"/>
    <w:rsid w:val="004D1620"/>
    <w:rsid w:val="004E26A3"/>
    <w:rsid w:val="004F312C"/>
    <w:rsid w:val="004F4987"/>
    <w:rsid w:val="004F73C3"/>
    <w:rsid w:val="00516614"/>
    <w:rsid w:val="005213A1"/>
    <w:rsid w:val="00526374"/>
    <w:rsid w:val="00547AEC"/>
    <w:rsid w:val="00550657"/>
    <w:rsid w:val="00552BFD"/>
    <w:rsid w:val="00556136"/>
    <w:rsid w:val="00557251"/>
    <w:rsid w:val="00570AD1"/>
    <w:rsid w:val="00594DDC"/>
    <w:rsid w:val="005A69DB"/>
    <w:rsid w:val="005C4534"/>
    <w:rsid w:val="005D787D"/>
    <w:rsid w:val="005D7C62"/>
    <w:rsid w:val="005E5C49"/>
    <w:rsid w:val="005E75DB"/>
    <w:rsid w:val="005F509F"/>
    <w:rsid w:val="005F7E1F"/>
    <w:rsid w:val="006019BA"/>
    <w:rsid w:val="0061214C"/>
    <w:rsid w:val="00612A3E"/>
    <w:rsid w:val="00615F87"/>
    <w:rsid w:val="006515B7"/>
    <w:rsid w:val="00666336"/>
    <w:rsid w:val="00676476"/>
    <w:rsid w:val="00681AA3"/>
    <w:rsid w:val="00685ADB"/>
    <w:rsid w:val="006B5D42"/>
    <w:rsid w:val="006D1BE7"/>
    <w:rsid w:val="006E173D"/>
    <w:rsid w:val="006E6978"/>
    <w:rsid w:val="006F4C3A"/>
    <w:rsid w:val="0072226E"/>
    <w:rsid w:val="00731CDA"/>
    <w:rsid w:val="00735C42"/>
    <w:rsid w:val="007364C5"/>
    <w:rsid w:val="00764B12"/>
    <w:rsid w:val="007830C5"/>
    <w:rsid w:val="007B5BE2"/>
    <w:rsid w:val="007C2F9B"/>
    <w:rsid w:val="00812579"/>
    <w:rsid w:val="00813A89"/>
    <w:rsid w:val="00816205"/>
    <w:rsid w:val="00841D69"/>
    <w:rsid w:val="00864C9A"/>
    <w:rsid w:val="008651BB"/>
    <w:rsid w:val="0087654A"/>
    <w:rsid w:val="00884A82"/>
    <w:rsid w:val="00893914"/>
    <w:rsid w:val="008B2ADD"/>
    <w:rsid w:val="008C41A1"/>
    <w:rsid w:val="008C79C2"/>
    <w:rsid w:val="008D02DC"/>
    <w:rsid w:val="008E2FBD"/>
    <w:rsid w:val="009242A9"/>
    <w:rsid w:val="0092786E"/>
    <w:rsid w:val="00952CE0"/>
    <w:rsid w:val="00964346"/>
    <w:rsid w:val="009736E8"/>
    <w:rsid w:val="00977791"/>
    <w:rsid w:val="009807AD"/>
    <w:rsid w:val="009971E0"/>
    <w:rsid w:val="009A0F13"/>
    <w:rsid w:val="009A1A5B"/>
    <w:rsid w:val="00A115D0"/>
    <w:rsid w:val="00A16721"/>
    <w:rsid w:val="00A37794"/>
    <w:rsid w:val="00A4648A"/>
    <w:rsid w:val="00A5499B"/>
    <w:rsid w:val="00A70390"/>
    <w:rsid w:val="00A9246A"/>
    <w:rsid w:val="00AB2BAF"/>
    <w:rsid w:val="00AD015A"/>
    <w:rsid w:val="00AD3D32"/>
    <w:rsid w:val="00B0160C"/>
    <w:rsid w:val="00B15864"/>
    <w:rsid w:val="00B252D9"/>
    <w:rsid w:val="00B51AB7"/>
    <w:rsid w:val="00B61DB2"/>
    <w:rsid w:val="00B70E5C"/>
    <w:rsid w:val="00B728F9"/>
    <w:rsid w:val="00B73BFD"/>
    <w:rsid w:val="00B77640"/>
    <w:rsid w:val="00B83894"/>
    <w:rsid w:val="00B901DD"/>
    <w:rsid w:val="00B91643"/>
    <w:rsid w:val="00BB71E7"/>
    <w:rsid w:val="00BB73D1"/>
    <w:rsid w:val="00BC3DD1"/>
    <w:rsid w:val="00BC3FA7"/>
    <w:rsid w:val="00BD32EC"/>
    <w:rsid w:val="00BD516D"/>
    <w:rsid w:val="00BE2769"/>
    <w:rsid w:val="00C86671"/>
    <w:rsid w:val="00C9122F"/>
    <w:rsid w:val="00C9311A"/>
    <w:rsid w:val="00C96006"/>
    <w:rsid w:val="00CB3F54"/>
    <w:rsid w:val="00CB518A"/>
    <w:rsid w:val="00CD3F10"/>
    <w:rsid w:val="00CD7B3B"/>
    <w:rsid w:val="00CE5E55"/>
    <w:rsid w:val="00D00AC9"/>
    <w:rsid w:val="00D0670A"/>
    <w:rsid w:val="00D17049"/>
    <w:rsid w:val="00D25696"/>
    <w:rsid w:val="00D34888"/>
    <w:rsid w:val="00D70840"/>
    <w:rsid w:val="00D8327F"/>
    <w:rsid w:val="00DB0EB3"/>
    <w:rsid w:val="00DC26BE"/>
    <w:rsid w:val="00DD6FCC"/>
    <w:rsid w:val="00E12371"/>
    <w:rsid w:val="00E2111C"/>
    <w:rsid w:val="00E22E02"/>
    <w:rsid w:val="00E24D48"/>
    <w:rsid w:val="00E251CE"/>
    <w:rsid w:val="00E33B95"/>
    <w:rsid w:val="00E372C5"/>
    <w:rsid w:val="00E41B29"/>
    <w:rsid w:val="00E4204B"/>
    <w:rsid w:val="00E55102"/>
    <w:rsid w:val="00E559E8"/>
    <w:rsid w:val="00E705CC"/>
    <w:rsid w:val="00E71A0B"/>
    <w:rsid w:val="00E72B6B"/>
    <w:rsid w:val="00E7645F"/>
    <w:rsid w:val="00E8624F"/>
    <w:rsid w:val="00EA1187"/>
    <w:rsid w:val="00EA4C9B"/>
    <w:rsid w:val="00EB32BA"/>
    <w:rsid w:val="00EB6741"/>
    <w:rsid w:val="00EC35D3"/>
    <w:rsid w:val="00ED5DE7"/>
    <w:rsid w:val="00EF5035"/>
    <w:rsid w:val="00F16C0C"/>
    <w:rsid w:val="00F44C56"/>
    <w:rsid w:val="00F55CEA"/>
    <w:rsid w:val="00F5687F"/>
    <w:rsid w:val="00F57889"/>
    <w:rsid w:val="00F64FA8"/>
    <w:rsid w:val="00F90554"/>
    <w:rsid w:val="00F94EC2"/>
    <w:rsid w:val="00FA4A94"/>
    <w:rsid w:val="00FA78B4"/>
    <w:rsid w:val="00FC244F"/>
    <w:rsid w:val="00FD2819"/>
    <w:rsid w:val="00FE2713"/>
    <w:rsid w:val="00FE6F01"/>
    <w:rsid w:val="00FE7B5A"/>
    <w:rsid w:val="00FF0C48"/>
    <w:rsid w:val="00FF33D3"/>
    <w:rsid w:val="00FF4A43"/>
    <w:rsid w:val="00FF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horizontal-relative:margin;mso-position-vertical-relative:margin;mso-width-relative:margin;mso-height-relative:margin" o:allowincell="f" fillcolor="#4f81bd" strokecolor="#4f81bd">
      <v:fill color="#4f81bd"/>
      <v:stroke color="#4f81bd"/>
      <v:shadow on="t" type="perspective" color="#bfbfbf" opacity=".5" origin="-.5,-.5" offset="51pt,-10pt" offset2="114pt,-8pt" matrix=".75,,,.75"/>
      <v:textbox inset="18pt,18pt,18pt,18pt"/>
    </o:shapedefaults>
    <o:shapelayout v:ext="edit">
      <o:idmap v:ext="edit" data="2"/>
    </o:shapelayout>
  </w:shapeDefaults>
  <w:decimalSymbol w:val=","/>
  <w:listSeparator w:val=";"/>
  <w14:docId w14:val="2136F9EC"/>
  <w14:defaultImageDpi w14:val="32767"/>
  <w15:chartTrackingRefBased/>
  <w15:docId w15:val="{8A9E7ED7-871D-4874-9090-B1274C6BF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rsid w:val="005F509F"/>
    <w:pPr>
      <w:keepNext/>
      <w:spacing w:before="120" w:after="120"/>
      <w:jc w:val="both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F509F"/>
    <w:pPr>
      <w:numPr>
        <w:ilvl w:val="1"/>
        <w:numId w:val="1"/>
      </w:numPr>
      <w:outlineLvl w:val="1"/>
    </w:pPr>
  </w:style>
  <w:style w:type="paragraph" w:styleId="Ttulo3">
    <w:name w:val="heading 3"/>
    <w:basedOn w:val="Ttulo1"/>
    <w:next w:val="Normal"/>
    <w:qFormat/>
    <w:pPr>
      <w:numPr>
        <w:ilvl w:val="2"/>
        <w:numId w:val="1"/>
      </w:numPr>
      <w:outlineLvl w:val="2"/>
    </w:pPr>
    <w:rPr>
      <w:b w:val="0"/>
      <w:i/>
    </w:rPr>
  </w:style>
  <w:style w:type="paragraph" w:styleId="Ttulo4">
    <w:name w:val="heading 4"/>
    <w:basedOn w:val="Ttulo1"/>
    <w:next w:val="Normal"/>
    <w:qFormat/>
    <w:pPr>
      <w:numPr>
        <w:ilvl w:val="3"/>
        <w:numId w:val="1"/>
      </w:num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CharCharChar">
    <w:name w:val="Paragraph2 Char Char Char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685ADB"/>
    <w:pPr>
      <w:spacing w:before="360" w:after="360" w:line="240" w:lineRule="auto"/>
    </w:pPr>
    <w:rPr>
      <w:b/>
      <w:sz w:val="24"/>
    </w:rPr>
  </w:style>
  <w:style w:type="paragraph" w:styleId="Subttulo">
    <w:name w:val="Subtitle"/>
    <w:basedOn w:val="Normal"/>
    <w:qFormat/>
    <w:rsid w:val="00E33B95"/>
    <w:pPr>
      <w:spacing w:after="60"/>
    </w:pPr>
    <w:rPr>
      <w:b/>
      <w:sz w:val="24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  <w:jc w:val="both"/>
    </w:pPr>
    <w:rPr>
      <w:sz w:val="22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spacing w:before="120" w:after="120"/>
      <w:ind w:left="765"/>
      <w:jc w:val="both"/>
    </w:pPr>
    <w:rPr>
      <w:i/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rPr>
      <w:b/>
      <w:bCs/>
    </w:rPr>
  </w:style>
  <w:style w:type="paragraph" w:customStyle="1" w:styleId="template">
    <w:name w:val="template"/>
    <w:basedOn w:val="Normal"/>
    <w:pPr>
      <w:widowControl/>
      <w:spacing w:line="240" w:lineRule="exact"/>
    </w:pPr>
    <w:rPr>
      <w:rFonts w:ascii="Arial" w:hAnsi="Arial"/>
      <w:i/>
      <w:sz w:val="22"/>
      <w:lang w:eastAsia="pt-BR"/>
    </w:rPr>
  </w:style>
  <w:style w:type="paragraph" w:customStyle="1" w:styleId="Requisito">
    <w:name w:val="Requisito"/>
    <w:basedOn w:val="Corpodetexto"/>
    <w:pPr>
      <w:numPr>
        <w:ilvl w:val="1"/>
        <w:numId w:val="4"/>
      </w:numPr>
    </w:pPr>
    <w:rPr>
      <w:sz w:val="20"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rFonts w:eastAsia="Arial Unicode MS"/>
      <w:i/>
      <w:iCs/>
      <w:color w:val="0000FF"/>
    </w:rPr>
  </w:style>
  <w:style w:type="character" w:customStyle="1" w:styleId="Paragraph2CharCharCharChar">
    <w:name w:val="Paragraph2 Char Char Char Char"/>
    <w:rPr>
      <w:color w:val="000000"/>
      <w:lang w:val="en-AU" w:eastAsia="en-US" w:bidi="ar-SA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</w:style>
  <w:style w:type="paragraph" w:styleId="Textodebalo">
    <w:name w:val="Balloon Text"/>
    <w:basedOn w:val="Normal"/>
    <w:link w:val="TextodebaloChar"/>
    <w:uiPriority w:val="99"/>
    <w:semiHidden/>
    <w:unhideWhenUsed/>
    <w:rsid w:val="00B72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728F9"/>
    <w:rPr>
      <w:rFonts w:ascii="Tahoma" w:hAnsi="Tahoma" w:cs="Tahoma"/>
      <w:sz w:val="16"/>
      <w:szCs w:val="16"/>
      <w:lang w:val="en-US" w:eastAsia="en-US"/>
    </w:rPr>
  </w:style>
  <w:style w:type="table" w:styleId="Tabelacomgrade">
    <w:name w:val="Table Grid"/>
    <w:basedOn w:val="Tabelanormal"/>
    <w:uiPriority w:val="59"/>
    <w:rsid w:val="00B61DB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813A89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B55C7"/>
    <w:rPr>
      <w:b/>
      <w:bCs/>
    </w:rPr>
  </w:style>
  <w:style w:type="character" w:customStyle="1" w:styleId="TextodecomentrioChar">
    <w:name w:val="Texto de comentário Char"/>
    <w:link w:val="Textodecomentrio"/>
    <w:semiHidden/>
    <w:rsid w:val="000B55C7"/>
    <w:rPr>
      <w:lang w:val="en-US" w:eastAsia="en-US"/>
    </w:rPr>
  </w:style>
  <w:style w:type="character" w:customStyle="1" w:styleId="AssuntodocomentrioChar">
    <w:name w:val="Assunto do comentário Char"/>
    <w:basedOn w:val="TextodecomentrioChar"/>
    <w:link w:val="Assuntodocomentrio"/>
    <w:rsid w:val="000B55C7"/>
    <w:rPr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02D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F509F"/>
    <w:pPr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5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073">
          <w:marLeft w:val="1166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udimila\RUP\Templates\rup_wd_tmpl\req\rup_sr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69A6D-F332-4D26-9B55-378C16505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rup_srs.dot</Template>
  <TotalTime>1679</TotalTime>
  <Pages>1</Pages>
  <Words>2113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/>
  <LinksUpToDate>false</LinksUpToDate>
  <CharactersWithSpaces>13499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TIDIA - Ae</dc:subject>
  <dc:creator>Samuel Grontoski</dc:creator>
  <cp:keywords/>
  <cp:lastModifiedBy>Samuel Grontoski</cp:lastModifiedBy>
  <cp:revision>154</cp:revision>
  <cp:lastPrinted>2025-02-04T20:00:00Z</cp:lastPrinted>
  <dcterms:created xsi:type="dcterms:W3CDTF">2025-01-13T22:13:00Z</dcterms:created>
  <dcterms:modified xsi:type="dcterms:W3CDTF">2025-02-04T20:03:00Z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0.0.0</vt:lpwstr>
  </property>
  <property fmtid="{D5CDD505-2E9C-101B-9397-08002B2CF9AE}" pid="3" name="Instituição">
    <vt:lpwstr>FAPESP</vt:lpwstr>
  </property>
</Properties>
</file>