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13EA1" w14:textId="1DB70042" w:rsidR="00D8327F" w:rsidRPr="00612A3E" w:rsidRDefault="00DD6FCC" w:rsidP="00612A3E">
      <w:pPr>
        <w:pStyle w:val="Ttulo"/>
        <w:jc w:val="right"/>
        <w:rPr>
          <w:sz w:val="40"/>
          <w:szCs w:val="40"/>
        </w:rPr>
      </w:pPr>
      <w:r w:rsidRPr="00612A3E">
        <w:rPr>
          <w:sz w:val="40"/>
          <w:szCs w:val="40"/>
        </w:rPr>
        <w:t>Sistema para Controle de Leitura</w:t>
      </w:r>
    </w:p>
    <w:p w14:paraId="7A5C7F63" w14:textId="77777777" w:rsidR="00D8327F" w:rsidRPr="00612A3E" w:rsidRDefault="00000000" w:rsidP="00612A3E">
      <w:pPr>
        <w:pStyle w:val="Ttulo"/>
        <w:jc w:val="right"/>
        <w:rPr>
          <w:sz w:val="40"/>
          <w:szCs w:val="40"/>
        </w:rPr>
      </w:pPr>
      <w:r w:rsidRPr="00612A3E">
        <w:rPr>
          <w:sz w:val="40"/>
          <w:szCs w:val="40"/>
        </w:rPr>
        <w:fldChar w:fldCharType="begin"/>
      </w:r>
      <w:r w:rsidRPr="00612A3E">
        <w:rPr>
          <w:sz w:val="40"/>
          <w:szCs w:val="40"/>
        </w:rPr>
        <w:instrText xml:space="preserve"> TITLE  \* MERGEFORMAT </w:instrText>
      </w:r>
      <w:r w:rsidRPr="00612A3E">
        <w:rPr>
          <w:sz w:val="40"/>
          <w:szCs w:val="40"/>
        </w:rPr>
        <w:fldChar w:fldCharType="separate"/>
      </w:r>
      <w:r w:rsidR="00D8327F" w:rsidRPr="00612A3E">
        <w:rPr>
          <w:sz w:val="40"/>
          <w:szCs w:val="40"/>
        </w:rPr>
        <w:t>Especificação de Requisitos de Software</w:t>
      </w:r>
      <w:r w:rsidRPr="00612A3E">
        <w:rPr>
          <w:sz w:val="40"/>
          <w:szCs w:val="40"/>
        </w:rPr>
        <w:fldChar w:fldCharType="end"/>
      </w:r>
    </w:p>
    <w:p w14:paraId="498FF9D7" w14:textId="77777777" w:rsidR="00D8327F" w:rsidRDefault="00D8327F"/>
    <w:p w14:paraId="33709721" w14:textId="77777777" w:rsidR="00D8327F" w:rsidRPr="00CB518A" w:rsidRDefault="00D8327F" w:rsidP="00612A3E">
      <w:pPr>
        <w:pStyle w:val="Ttulo"/>
        <w:jc w:val="right"/>
      </w:pPr>
      <w:r>
        <w:t>Data:</w:t>
      </w:r>
      <w:r w:rsidRPr="00FE2713">
        <w:rPr>
          <w:color w:val="FF0000"/>
        </w:rPr>
        <w:t xml:space="preserve"> </w:t>
      </w:r>
      <w:proofErr w:type="spellStart"/>
      <w:r w:rsidR="00F55CEA" w:rsidRPr="00CB518A">
        <w:t>xx</w:t>
      </w:r>
      <w:proofErr w:type="spellEnd"/>
      <w:r w:rsidRPr="00CB518A">
        <w:t>/</w:t>
      </w:r>
      <w:proofErr w:type="spellStart"/>
      <w:r w:rsidR="00F55CEA" w:rsidRPr="00CB518A">
        <w:t>xx</w:t>
      </w:r>
      <w:proofErr w:type="spellEnd"/>
      <w:r w:rsidRPr="00CB518A">
        <w:t>/</w:t>
      </w:r>
      <w:proofErr w:type="spellStart"/>
      <w:r w:rsidR="00F55CEA" w:rsidRPr="00CB518A">
        <w:t>xxxx</w:t>
      </w:r>
      <w:proofErr w:type="spellEnd"/>
    </w:p>
    <w:p w14:paraId="0162A7A8" w14:textId="77777777" w:rsidR="00D8327F" w:rsidRDefault="00D8327F">
      <w:pPr>
        <w:jc w:val="right"/>
      </w:pPr>
    </w:p>
    <w:p w14:paraId="40C68344" w14:textId="77777777" w:rsidR="00D8327F" w:rsidRDefault="00D8327F">
      <w:pPr>
        <w:pStyle w:val="InfoBlue"/>
      </w:pPr>
    </w:p>
    <w:p w14:paraId="1AA69A21" w14:textId="77777777" w:rsidR="00D8327F" w:rsidRDefault="00D8327F">
      <w:pPr>
        <w:pStyle w:val="InfoBlue"/>
      </w:pPr>
      <w:r>
        <w:t xml:space="preserve"> </w:t>
      </w:r>
    </w:p>
    <w:p w14:paraId="04739B70" w14:textId="77777777" w:rsidR="00D8327F" w:rsidRDefault="00D8327F">
      <w:pPr>
        <w:pStyle w:val="Corpodetexto"/>
      </w:pPr>
    </w:p>
    <w:p w14:paraId="621EDB0C" w14:textId="77777777" w:rsidR="00D8327F" w:rsidRDefault="00D8327F">
      <w:pPr>
        <w:pStyle w:val="Corpodetexto"/>
        <w:sectPr w:rsidR="00D8327F" w:rsidSect="00471599">
          <w:headerReference w:type="default" r:id="rId8"/>
          <w:footerReference w:type="even" r:id="rId9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sdt>
      <w:sdtPr>
        <w:id w:val="56129386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Cs/>
          <w:color w:val="auto"/>
          <w:sz w:val="20"/>
          <w:szCs w:val="20"/>
          <w:lang w:eastAsia="en-US"/>
        </w:rPr>
      </w:sdtEndPr>
      <w:sdtContent>
        <w:p w14:paraId="377E3CA8" w14:textId="31E747CD" w:rsidR="00E4204B" w:rsidRPr="009A0F13" w:rsidRDefault="00E4204B">
          <w:pPr>
            <w:pStyle w:val="CabealhodoSumrio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9A0F13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Sumário</w:t>
          </w:r>
        </w:p>
        <w:p w14:paraId="7760C74B" w14:textId="2D5885C6" w:rsidR="00FF0C48" w:rsidRPr="009A0F13" w:rsidRDefault="00E4204B">
          <w:pPr>
            <w:pStyle w:val="Sumrio1"/>
            <w:tabs>
              <w:tab w:val="left" w:pos="432"/>
            </w:tabs>
            <w:rPr>
              <w:rFonts w:eastAsiaTheme="minorEastAsia"/>
              <w:noProof/>
              <w:color w:val="000000" w:themeColor="text1"/>
              <w:kern w:val="2"/>
              <w:sz w:val="24"/>
              <w:szCs w:val="24"/>
              <w:lang w:eastAsia="pt-BR"/>
              <w14:ligatures w14:val="standardContextual"/>
            </w:rPr>
          </w:pPr>
          <w:r w:rsidRPr="009A0F13">
            <w:rPr>
              <w:color w:val="000000" w:themeColor="text1"/>
              <w:sz w:val="24"/>
              <w:szCs w:val="24"/>
            </w:rPr>
            <w:fldChar w:fldCharType="begin"/>
          </w:r>
          <w:r w:rsidRPr="009A0F13">
            <w:rPr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9A0F13">
            <w:rPr>
              <w:color w:val="000000" w:themeColor="text1"/>
              <w:sz w:val="24"/>
              <w:szCs w:val="24"/>
            </w:rPr>
            <w:fldChar w:fldCharType="separate"/>
          </w:r>
          <w:hyperlink w:anchor="_Toc189572878" w:history="1">
            <w:r w:rsidR="00FF0C48" w:rsidRPr="009A0F13">
              <w:rPr>
                <w:rStyle w:val="Hyperlink"/>
                <w:bCs/>
                <w:noProof/>
                <w:color w:val="000000" w:themeColor="text1"/>
                <w:sz w:val="24"/>
                <w:szCs w:val="24"/>
              </w:rPr>
              <w:t>1</w:t>
            </w:r>
            <w:r w:rsidR="00FF0C48" w:rsidRPr="009A0F13">
              <w:rPr>
                <w:rFonts w:eastAsiaTheme="minorEastAsia"/>
                <w:noProof/>
                <w:color w:val="000000" w:themeColor="text1"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FF0C48" w:rsidRPr="009A0F13">
              <w:rPr>
                <w:rStyle w:val="Hyperlink"/>
                <w:noProof/>
                <w:color w:val="000000" w:themeColor="text1"/>
                <w:sz w:val="24"/>
                <w:szCs w:val="24"/>
              </w:rPr>
              <w:t>Identificação do sistema: Controle de Leitura</w:t>
            </w:r>
            <w:r w:rsidR="00FF0C48"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FF0C48"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FF0C48"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_Toc189572878 \h </w:instrText>
            </w:r>
            <w:r w:rsidR="00FF0C48" w:rsidRPr="009A0F13">
              <w:rPr>
                <w:noProof/>
                <w:webHidden/>
                <w:color w:val="000000" w:themeColor="text1"/>
                <w:sz w:val="24"/>
                <w:szCs w:val="24"/>
              </w:rPr>
            </w:r>
            <w:r w:rsidR="00FF0C48"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FF0C48"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t>3</w:t>
            </w:r>
            <w:r w:rsidR="00FF0C48"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56CA786A" w14:textId="522844FF" w:rsidR="00FF0C48" w:rsidRPr="009A0F13" w:rsidRDefault="00FF0C48">
          <w:pPr>
            <w:pStyle w:val="Sumrio2"/>
            <w:tabs>
              <w:tab w:val="left" w:pos="1000"/>
            </w:tabs>
            <w:rPr>
              <w:rFonts w:eastAsiaTheme="minorEastAsia"/>
              <w:noProof/>
              <w:color w:val="000000" w:themeColor="text1"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9572879" w:history="1">
            <w:r w:rsidRPr="009A0F13">
              <w:rPr>
                <w:rStyle w:val="Hyperlink"/>
                <w:noProof/>
                <w:color w:val="000000" w:themeColor="text1"/>
                <w:sz w:val="24"/>
                <w:szCs w:val="24"/>
              </w:rPr>
              <w:t>1.1</w:t>
            </w:r>
            <w:r w:rsidRPr="009A0F13">
              <w:rPr>
                <w:rFonts w:eastAsiaTheme="minorEastAsia"/>
                <w:noProof/>
                <w:color w:val="000000" w:themeColor="text1"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A0F13">
              <w:rPr>
                <w:rStyle w:val="Hyperlink"/>
                <w:noProof/>
                <w:color w:val="000000" w:themeColor="text1"/>
                <w:sz w:val="24"/>
                <w:szCs w:val="24"/>
              </w:rPr>
              <w:t>Visão de Produto</w:t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_Toc189572879 \h </w:instrText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t>3</w:t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307A5133" w14:textId="1B6B69D0" w:rsidR="00FF0C48" w:rsidRPr="009A0F13" w:rsidRDefault="00FF0C48">
          <w:pPr>
            <w:pStyle w:val="Sumrio2"/>
            <w:tabs>
              <w:tab w:val="left" w:pos="1000"/>
            </w:tabs>
            <w:rPr>
              <w:rFonts w:eastAsiaTheme="minorEastAsia"/>
              <w:noProof/>
              <w:color w:val="000000" w:themeColor="text1"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9572880" w:history="1">
            <w:r w:rsidRPr="009A0F13">
              <w:rPr>
                <w:rStyle w:val="Hyperlink"/>
                <w:noProof/>
                <w:color w:val="000000" w:themeColor="text1"/>
                <w:sz w:val="24"/>
                <w:szCs w:val="24"/>
              </w:rPr>
              <w:t>1.2</w:t>
            </w:r>
            <w:r w:rsidRPr="009A0F13">
              <w:rPr>
                <w:rFonts w:eastAsiaTheme="minorEastAsia"/>
                <w:noProof/>
                <w:color w:val="000000" w:themeColor="text1"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A0F13">
              <w:rPr>
                <w:rStyle w:val="Hyperlink"/>
                <w:noProof/>
                <w:color w:val="000000" w:themeColor="text1"/>
                <w:sz w:val="24"/>
                <w:szCs w:val="24"/>
              </w:rPr>
              <w:t>Escopo do Produto</w:t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_Toc189572880 \h </w:instrText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t>3</w:t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5F89F16F" w14:textId="36DE5859" w:rsidR="00FF0C48" w:rsidRPr="009A0F13" w:rsidRDefault="00FF0C48">
          <w:pPr>
            <w:pStyle w:val="Sumrio1"/>
            <w:tabs>
              <w:tab w:val="left" w:pos="432"/>
            </w:tabs>
            <w:rPr>
              <w:rFonts w:eastAsiaTheme="minorEastAsia"/>
              <w:noProof/>
              <w:color w:val="000000" w:themeColor="text1"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9572881" w:history="1">
            <w:r w:rsidRPr="009A0F13">
              <w:rPr>
                <w:rStyle w:val="Hyperlink"/>
                <w:bCs/>
                <w:noProof/>
                <w:color w:val="000000" w:themeColor="text1"/>
                <w:sz w:val="24"/>
                <w:szCs w:val="24"/>
              </w:rPr>
              <w:t>2</w:t>
            </w:r>
            <w:r w:rsidRPr="009A0F13">
              <w:rPr>
                <w:rFonts w:eastAsiaTheme="minorEastAsia"/>
                <w:noProof/>
                <w:color w:val="000000" w:themeColor="text1"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A0F13">
              <w:rPr>
                <w:rStyle w:val="Hyperlink"/>
                <w:noProof/>
                <w:color w:val="000000" w:themeColor="text1"/>
                <w:sz w:val="24"/>
                <w:szCs w:val="24"/>
              </w:rPr>
              <w:t>Diagramas de Atividades</w:t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_Toc189572881 \h </w:instrText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4A001C58" w14:textId="2EE34ED5" w:rsidR="00FF0C48" w:rsidRPr="009A0F13" w:rsidRDefault="00FF0C48">
          <w:pPr>
            <w:pStyle w:val="Sumrio1"/>
            <w:tabs>
              <w:tab w:val="left" w:pos="432"/>
            </w:tabs>
            <w:rPr>
              <w:rFonts w:eastAsiaTheme="minorEastAsia"/>
              <w:noProof/>
              <w:color w:val="000000" w:themeColor="text1"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9572882" w:history="1">
            <w:r w:rsidRPr="009A0F13">
              <w:rPr>
                <w:rStyle w:val="Hyperlink"/>
                <w:bCs/>
                <w:noProof/>
                <w:color w:val="000000" w:themeColor="text1"/>
                <w:sz w:val="24"/>
                <w:szCs w:val="24"/>
              </w:rPr>
              <w:t>3</w:t>
            </w:r>
            <w:r w:rsidRPr="009A0F13">
              <w:rPr>
                <w:rFonts w:eastAsiaTheme="minorEastAsia"/>
                <w:noProof/>
                <w:color w:val="000000" w:themeColor="text1"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A0F13">
              <w:rPr>
                <w:rStyle w:val="Hyperlink"/>
                <w:noProof/>
                <w:color w:val="000000" w:themeColor="text1"/>
                <w:sz w:val="24"/>
                <w:szCs w:val="24"/>
              </w:rPr>
              <w:t>Requisitos Funcionais e Não Funcionais</w:t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_Toc189572882 \h </w:instrText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t>9</w:t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014C40D4" w14:textId="41A527E8" w:rsidR="00FF0C48" w:rsidRPr="009A0F13" w:rsidRDefault="00FF0C48">
          <w:pPr>
            <w:pStyle w:val="Sumrio2"/>
            <w:tabs>
              <w:tab w:val="left" w:pos="1000"/>
            </w:tabs>
            <w:rPr>
              <w:rFonts w:eastAsiaTheme="minorEastAsia"/>
              <w:noProof/>
              <w:color w:val="000000" w:themeColor="text1"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9572883" w:history="1">
            <w:r w:rsidRPr="009A0F13">
              <w:rPr>
                <w:rStyle w:val="Hyperlink"/>
                <w:noProof/>
                <w:color w:val="000000" w:themeColor="text1"/>
                <w:sz w:val="24"/>
                <w:szCs w:val="24"/>
              </w:rPr>
              <w:t>3.1</w:t>
            </w:r>
            <w:r w:rsidRPr="009A0F13">
              <w:rPr>
                <w:rFonts w:eastAsiaTheme="minorEastAsia"/>
                <w:noProof/>
                <w:color w:val="000000" w:themeColor="text1"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A0F13">
              <w:rPr>
                <w:rStyle w:val="Hyperlink"/>
                <w:noProof/>
                <w:color w:val="000000" w:themeColor="text1"/>
                <w:sz w:val="24"/>
                <w:szCs w:val="24"/>
              </w:rPr>
              <w:t>Requisitos Suplementares</w:t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_Toc189572883 \h </w:instrText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t>11</w:t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655FA4DC" w14:textId="10EE1A60" w:rsidR="00FF0C48" w:rsidRPr="009A0F13" w:rsidRDefault="00FF0C48">
          <w:pPr>
            <w:pStyle w:val="Sumrio1"/>
            <w:tabs>
              <w:tab w:val="left" w:pos="432"/>
            </w:tabs>
            <w:rPr>
              <w:rFonts w:eastAsiaTheme="minorEastAsia"/>
              <w:noProof/>
              <w:color w:val="000000" w:themeColor="text1"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9572884" w:history="1">
            <w:r w:rsidRPr="009A0F13">
              <w:rPr>
                <w:rStyle w:val="Hyperlink"/>
                <w:bCs/>
                <w:noProof/>
                <w:color w:val="000000" w:themeColor="text1"/>
                <w:sz w:val="24"/>
                <w:szCs w:val="24"/>
              </w:rPr>
              <w:t>4</w:t>
            </w:r>
            <w:r w:rsidRPr="009A0F13">
              <w:rPr>
                <w:rFonts w:eastAsiaTheme="minorEastAsia"/>
                <w:noProof/>
                <w:color w:val="000000" w:themeColor="text1"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A0F13">
              <w:rPr>
                <w:rStyle w:val="Hyperlink"/>
                <w:noProof/>
                <w:color w:val="000000" w:themeColor="text1"/>
                <w:sz w:val="24"/>
                <w:szCs w:val="24"/>
              </w:rPr>
              <w:t>Casos de Uso</w:t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_Toc189572884 \h </w:instrText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t>12</w:t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21446D55" w14:textId="0ED5B646" w:rsidR="00FF0C48" w:rsidRPr="009A0F13" w:rsidRDefault="00FF0C48">
          <w:pPr>
            <w:pStyle w:val="Sumrio1"/>
            <w:tabs>
              <w:tab w:val="left" w:pos="432"/>
            </w:tabs>
            <w:rPr>
              <w:rFonts w:eastAsiaTheme="minorEastAsia"/>
              <w:noProof/>
              <w:color w:val="000000" w:themeColor="text1"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9572885" w:history="1">
            <w:r w:rsidRPr="009A0F13">
              <w:rPr>
                <w:rStyle w:val="Hyperlink"/>
                <w:noProof/>
                <w:color w:val="000000" w:themeColor="text1"/>
                <w:sz w:val="24"/>
                <w:szCs w:val="24"/>
              </w:rPr>
              <w:t>5</w:t>
            </w:r>
            <w:r w:rsidRPr="009A0F13">
              <w:rPr>
                <w:rFonts w:eastAsiaTheme="minorEastAsia"/>
                <w:noProof/>
                <w:color w:val="000000" w:themeColor="text1"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A0F13">
              <w:rPr>
                <w:rStyle w:val="Hyperlink"/>
                <w:noProof/>
                <w:color w:val="000000" w:themeColor="text1"/>
                <w:sz w:val="24"/>
                <w:szCs w:val="24"/>
              </w:rPr>
              <w:t>Diagramas de Sequência</w:t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_Toc189572885 \h </w:instrText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t>17</w:t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592319EA" w14:textId="7169BFA9" w:rsidR="00FF0C48" w:rsidRPr="009A0F13" w:rsidRDefault="00FF0C48">
          <w:pPr>
            <w:pStyle w:val="Sumrio1"/>
            <w:tabs>
              <w:tab w:val="left" w:pos="432"/>
            </w:tabs>
            <w:rPr>
              <w:rFonts w:eastAsiaTheme="minorEastAsia"/>
              <w:noProof/>
              <w:color w:val="000000" w:themeColor="text1"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9572886" w:history="1">
            <w:r w:rsidRPr="009A0F13">
              <w:rPr>
                <w:rStyle w:val="Hyperlink"/>
                <w:noProof/>
                <w:color w:val="000000" w:themeColor="text1"/>
                <w:sz w:val="24"/>
                <w:szCs w:val="24"/>
              </w:rPr>
              <w:t>6</w:t>
            </w:r>
            <w:r w:rsidRPr="009A0F13">
              <w:rPr>
                <w:rFonts w:eastAsiaTheme="minorEastAsia"/>
                <w:noProof/>
                <w:color w:val="000000" w:themeColor="text1"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A0F13">
              <w:rPr>
                <w:rStyle w:val="Hyperlink"/>
                <w:noProof/>
                <w:color w:val="000000" w:themeColor="text1"/>
                <w:sz w:val="24"/>
                <w:szCs w:val="24"/>
              </w:rPr>
              <w:t>Diagramas de Classes para o sistema</w:t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_Toc189572886 \h </w:instrText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t>21</w:t>
            </w:r>
            <w:r w:rsidRPr="009A0F13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00E9BBA6" w14:textId="32A5FD27" w:rsidR="00E4204B" w:rsidRDefault="00E4204B">
          <w:r w:rsidRPr="009A0F13">
            <w:rPr>
              <w:b/>
              <w:bCs/>
              <w:color w:val="000000" w:themeColor="text1"/>
              <w:sz w:val="24"/>
              <w:szCs w:val="24"/>
            </w:rPr>
            <w:fldChar w:fldCharType="end"/>
          </w:r>
        </w:p>
      </w:sdtContent>
    </w:sdt>
    <w:p w14:paraId="54A5C3AC" w14:textId="77777777" w:rsidR="00D8327F" w:rsidRDefault="00D8327F" w:rsidP="00685ADB">
      <w:pPr>
        <w:pStyle w:val="Ttulo"/>
      </w:pPr>
      <w:r>
        <w:br w:type="page"/>
      </w:r>
      <w:fldSimple w:instr=" TITLE  \* MERGEFORMAT ">
        <w:r>
          <w:t>Especificação de Requisitos de Software</w:t>
        </w:r>
      </w:fldSimple>
      <w:r>
        <w:t xml:space="preserve"> </w:t>
      </w:r>
    </w:p>
    <w:p w14:paraId="06A86C38" w14:textId="018C2E81" w:rsidR="00471599" w:rsidRPr="00685ADB" w:rsidRDefault="00471599" w:rsidP="00043804">
      <w:pPr>
        <w:pStyle w:val="Ttulo1"/>
        <w:numPr>
          <w:ilvl w:val="0"/>
          <w:numId w:val="6"/>
        </w:numPr>
        <w:rPr>
          <w:bCs/>
          <w:szCs w:val="24"/>
        </w:rPr>
      </w:pPr>
      <w:bookmarkStart w:id="0" w:name="_Toc256513224"/>
      <w:bookmarkStart w:id="1" w:name="_Toc189572878"/>
      <w:r w:rsidRPr="00685ADB">
        <w:t xml:space="preserve">Identificação do sistema: </w:t>
      </w:r>
      <w:r w:rsidR="00DD6FCC" w:rsidRPr="00685ADB">
        <w:t>Controle de Leitura</w:t>
      </w:r>
      <w:bookmarkEnd w:id="1"/>
    </w:p>
    <w:p w14:paraId="064C4B22" w14:textId="07657A30" w:rsidR="00471599" w:rsidRPr="00893914" w:rsidRDefault="00557251" w:rsidP="000F21BD">
      <w:pPr>
        <w:pStyle w:val="Ttulo2"/>
        <w:numPr>
          <w:ilvl w:val="1"/>
          <w:numId w:val="6"/>
        </w:numPr>
        <w:rPr>
          <w:rStyle w:val="Forte"/>
          <w:b/>
          <w:color w:val="0070C0"/>
          <w:szCs w:val="24"/>
        </w:rPr>
      </w:pPr>
      <w:bookmarkStart w:id="2" w:name="_Toc189572879"/>
      <w:r w:rsidRPr="00893914">
        <w:rPr>
          <w:szCs w:val="24"/>
        </w:rPr>
        <w:t>Visão de Produto</w:t>
      </w:r>
      <w:bookmarkEnd w:id="2"/>
      <w:r w:rsidRPr="00893914">
        <w:rPr>
          <w:szCs w:val="24"/>
        </w:rPr>
        <w:t xml:space="preserve"> </w:t>
      </w:r>
    </w:p>
    <w:p w14:paraId="414BCAB6" w14:textId="2C080788" w:rsidR="006E173D" w:rsidRPr="00893914" w:rsidRDefault="006E173D" w:rsidP="00E72B6B">
      <w:pPr>
        <w:spacing w:line="360" w:lineRule="auto"/>
        <w:ind w:firstLine="360"/>
        <w:contextualSpacing/>
        <w:jc w:val="both"/>
        <w:rPr>
          <w:bCs/>
          <w:color w:val="000000" w:themeColor="text1"/>
          <w:sz w:val="24"/>
          <w:szCs w:val="24"/>
        </w:rPr>
      </w:pPr>
      <w:r w:rsidRPr="00893914">
        <w:rPr>
          <w:bCs/>
          <w:color w:val="000000" w:themeColor="text1"/>
          <w:sz w:val="24"/>
          <w:szCs w:val="24"/>
        </w:rPr>
        <w:t xml:space="preserve">O sistema tem como objetivo principal gerenciar informações sobre </w:t>
      </w:r>
      <w:r w:rsidR="00676476" w:rsidRPr="00893914">
        <w:rPr>
          <w:bCs/>
          <w:color w:val="000000" w:themeColor="text1"/>
          <w:sz w:val="24"/>
          <w:szCs w:val="24"/>
        </w:rPr>
        <w:t>livros</w:t>
      </w:r>
      <w:r w:rsidR="00E72B6B">
        <w:rPr>
          <w:bCs/>
          <w:color w:val="000000" w:themeColor="text1"/>
          <w:sz w:val="24"/>
          <w:szCs w:val="24"/>
        </w:rPr>
        <w:t>,</w:t>
      </w:r>
      <w:r w:rsidR="00676476" w:rsidRPr="00893914">
        <w:rPr>
          <w:bCs/>
          <w:color w:val="000000" w:themeColor="text1"/>
          <w:sz w:val="24"/>
          <w:szCs w:val="24"/>
        </w:rPr>
        <w:t xml:space="preserve"> leituras realizadas e permitir o acompanhamento das atividades de leitura. O sistema também deve oferecer funcionalidades para registrar e organizar leituras em andamento ou concluídas.</w:t>
      </w:r>
    </w:p>
    <w:p w14:paraId="4D6A6B70" w14:textId="77777777" w:rsidR="00471599" w:rsidRPr="00893914" w:rsidRDefault="00471599" w:rsidP="00471599">
      <w:pPr>
        <w:tabs>
          <w:tab w:val="left" w:pos="993"/>
        </w:tabs>
        <w:ind w:left="993"/>
        <w:jc w:val="both"/>
        <w:rPr>
          <w:sz w:val="24"/>
          <w:szCs w:val="24"/>
        </w:rPr>
      </w:pPr>
    </w:p>
    <w:p w14:paraId="06A8972F" w14:textId="4F9FA171" w:rsidR="00471599" w:rsidRPr="00893914" w:rsidRDefault="00676476" w:rsidP="00471599">
      <w:pPr>
        <w:pStyle w:val="Ttulo2"/>
        <w:numPr>
          <w:ilvl w:val="1"/>
          <w:numId w:val="6"/>
        </w:numPr>
        <w:rPr>
          <w:b w:val="0"/>
          <w:szCs w:val="24"/>
        </w:rPr>
      </w:pPr>
      <w:bookmarkStart w:id="3" w:name="_Toc189572880"/>
      <w:r w:rsidRPr="00893914">
        <w:rPr>
          <w:szCs w:val="24"/>
        </w:rPr>
        <w:t>Escopo</w:t>
      </w:r>
      <w:r w:rsidR="00557251" w:rsidRPr="00893914">
        <w:rPr>
          <w:szCs w:val="24"/>
        </w:rPr>
        <w:t xml:space="preserve"> do Pro</w:t>
      </w:r>
      <w:r w:rsidR="00893914">
        <w:rPr>
          <w:szCs w:val="24"/>
        </w:rPr>
        <w:t>duto</w:t>
      </w:r>
      <w:bookmarkEnd w:id="3"/>
      <w:r w:rsidR="002A3554" w:rsidRPr="00893914">
        <w:rPr>
          <w:szCs w:val="24"/>
        </w:rPr>
        <w:t xml:space="preserve"> </w:t>
      </w:r>
    </w:p>
    <w:p w14:paraId="2932DDFA" w14:textId="03206DAA" w:rsidR="00E72B6B" w:rsidRDefault="00256DC1" w:rsidP="00E72B6B">
      <w:pPr>
        <w:spacing w:line="360" w:lineRule="auto"/>
        <w:ind w:firstLine="360"/>
        <w:contextualSpacing/>
        <w:jc w:val="both"/>
        <w:rPr>
          <w:sz w:val="24"/>
          <w:szCs w:val="24"/>
        </w:rPr>
      </w:pPr>
      <w:r w:rsidRPr="00893914">
        <w:rPr>
          <w:sz w:val="24"/>
          <w:szCs w:val="24"/>
        </w:rPr>
        <w:t xml:space="preserve">O sistema gerencia livros, sessões de leitura e históricos. Os leitores poderão registrar informações </w:t>
      </w:r>
      <w:r w:rsidR="00F44C56">
        <w:rPr>
          <w:sz w:val="24"/>
          <w:szCs w:val="24"/>
        </w:rPr>
        <w:t>sobre os livros</w:t>
      </w:r>
      <w:r w:rsidR="00E72B6B">
        <w:rPr>
          <w:sz w:val="24"/>
          <w:szCs w:val="24"/>
        </w:rPr>
        <w:t xml:space="preserve"> e</w:t>
      </w:r>
      <w:r w:rsidRPr="00893914">
        <w:rPr>
          <w:sz w:val="24"/>
          <w:szCs w:val="24"/>
        </w:rPr>
        <w:t xml:space="preserve"> acompanhar leituras em andamento/concluída.</w:t>
      </w:r>
    </w:p>
    <w:p w14:paraId="0D005E8F" w14:textId="089E8AA6" w:rsidR="00676476" w:rsidRDefault="00893914" w:rsidP="00E72B6B">
      <w:pPr>
        <w:spacing w:line="360" w:lineRule="auto"/>
        <w:ind w:firstLine="360"/>
        <w:contextualSpacing/>
        <w:jc w:val="both"/>
        <w:rPr>
          <w:sz w:val="24"/>
          <w:szCs w:val="24"/>
        </w:rPr>
      </w:pPr>
      <w:r w:rsidRPr="00893914">
        <w:rPr>
          <w:sz w:val="24"/>
          <w:szCs w:val="24"/>
        </w:rPr>
        <w:t>O sistema deve armazenar informações de cada livro, incluindo título, autor(es), gênero, número de páginas</w:t>
      </w:r>
      <w:r w:rsidR="006019BA">
        <w:rPr>
          <w:sz w:val="24"/>
          <w:szCs w:val="24"/>
        </w:rPr>
        <w:t>,</w:t>
      </w:r>
      <w:r w:rsidRPr="00893914">
        <w:rPr>
          <w:sz w:val="24"/>
          <w:szCs w:val="24"/>
        </w:rPr>
        <w:t xml:space="preserve"> ano de publicação</w:t>
      </w:r>
      <w:r w:rsidR="006019BA">
        <w:rPr>
          <w:sz w:val="24"/>
          <w:szCs w:val="24"/>
        </w:rPr>
        <w:t xml:space="preserve"> e link da imagem da capa</w:t>
      </w:r>
      <w:r w:rsidRPr="00893914">
        <w:rPr>
          <w:sz w:val="24"/>
          <w:szCs w:val="24"/>
        </w:rPr>
        <w:t>.</w:t>
      </w:r>
    </w:p>
    <w:p w14:paraId="6DEF39E6" w14:textId="0A9C49B2" w:rsidR="00F44C56" w:rsidRDefault="00F44C56" w:rsidP="00F44C56">
      <w:pPr>
        <w:spacing w:line="360" w:lineRule="auto"/>
        <w:ind w:firstLine="360"/>
        <w:contextualSpacing/>
        <w:jc w:val="both"/>
        <w:rPr>
          <w:sz w:val="24"/>
          <w:szCs w:val="24"/>
        </w:rPr>
      </w:pPr>
      <w:r w:rsidRPr="00893914">
        <w:rPr>
          <w:sz w:val="24"/>
          <w:szCs w:val="24"/>
        </w:rPr>
        <w:t xml:space="preserve">O sistema deve armazenar </w:t>
      </w:r>
      <w:r>
        <w:rPr>
          <w:sz w:val="24"/>
          <w:szCs w:val="24"/>
        </w:rPr>
        <w:t xml:space="preserve">todos os livros registrados pelo leitor, como se fosse uma </w:t>
      </w:r>
      <w:r w:rsidR="00681AA3">
        <w:rPr>
          <w:sz w:val="24"/>
          <w:szCs w:val="24"/>
        </w:rPr>
        <w:t>estante de livros</w:t>
      </w:r>
      <w:r w:rsidRPr="00893914">
        <w:rPr>
          <w:sz w:val="24"/>
          <w:szCs w:val="24"/>
        </w:rPr>
        <w:t>.</w:t>
      </w:r>
    </w:p>
    <w:p w14:paraId="3A4194EE" w14:textId="737479F8" w:rsidR="00E72B6B" w:rsidRDefault="00E72B6B" w:rsidP="00E72B6B">
      <w:pPr>
        <w:spacing w:line="360" w:lineRule="auto"/>
        <w:ind w:firstLine="36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O sistema deve permitir que o leitor crie sessões de leitura para registrar o progresso em um livro. Cada sessão de leitura deve conter informações como o livro que está sendo lido, data de início e, se aplicável, data de conclusão e até que página foi lido.</w:t>
      </w:r>
    </w:p>
    <w:p w14:paraId="1F26F39B" w14:textId="6D65EE95" w:rsidR="00E72B6B" w:rsidRDefault="00E72B6B" w:rsidP="00E72B6B">
      <w:pPr>
        <w:spacing w:line="360" w:lineRule="auto"/>
        <w:ind w:firstLine="36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O sistema deve registrar o histórico de leituras de cada leitor, incluindo livros lidos, data de início e término, e progresso geral.</w:t>
      </w:r>
    </w:p>
    <w:p w14:paraId="55590631" w14:textId="77E68E0F" w:rsidR="00E72B6B" w:rsidRDefault="00E72B6B" w:rsidP="00E72B6B">
      <w:pPr>
        <w:spacing w:line="360" w:lineRule="auto"/>
        <w:ind w:firstLine="36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O progresso de leitura deve ser com base na quantidade de páginas lidas de determinado livro, e a quantidade total de páginas do livro.</w:t>
      </w:r>
    </w:p>
    <w:p w14:paraId="7CDFFC46" w14:textId="5F38BD35" w:rsidR="00E72B6B" w:rsidRDefault="00E72B6B" w:rsidP="00E72B6B">
      <w:pPr>
        <w:spacing w:line="360" w:lineRule="auto"/>
        <w:ind w:firstLine="36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O sistema deve ter suporte para marcar livros como “Quero Ler”, “Lendo” ou “Lido”.</w:t>
      </w:r>
    </w:p>
    <w:p w14:paraId="2FF19BE5" w14:textId="0801DC5C" w:rsidR="00E8624F" w:rsidRDefault="00E8624F" w:rsidP="00E72B6B">
      <w:pPr>
        <w:spacing w:line="360" w:lineRule="auto"/>
        <w:ind w:firstLine="36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Um leitor não pode registrar uma leitura como concluída se o progresso não atingir 100%.</w:t>
      </w:r>
    </w:p>
    <w:p w14:paraId="2D0FC8A3" w14:textId="08A25930" w:rsidR="00E8624F" w:rsidRPr="00893914" w:rsidRDefault="00E8624F" w:rsidP="00E72B6B">
      <w:pPr>
        <w:spacing w:line="360" w:lineRule="auto"/>
        <w:ind w:firstLine="36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Sessões de leitura só podem ser criadas para livros cadastrados no sistema.</w:t>
      </w:r>
    </w:p>
    <w:p w14:paraId="0CBCA458" w14:textId="62385A9B" w:rsidR="00471599" w:rsidRDefault="00471599" w:rsidP="005F7E1F">
      <w:pPr>
        <w:tabs>
          <w:tab w:val="left" w:pos="284"/>
        </w:tabs>
        <w:ind w:left="284" w:hanging="284"/>
        <w:jc w:val="center"/>
      </w:pPr>
    </w:p>
    <w:p w14:paraId="3FC226EA" w14:textId="77777777" w:rsidR="00402DBD" w:rsidRDefault="00402DBD">
      <w:pPr>
        <w:widowControl/>
        <w:spacing w:line="240" w:lineRule="auto"/>
        <w:rPr>
          <w:rStyle w:val="Forte"/>
          <w:sz w:val="24"/>
          <w:szCs w:val="24"/>
        </w:rPr>
      </w:pPr>
      <w:r>
        <w:rPr>
          <w:rStyle w:val="Forte"/>
          <w:sz w:val="24"/>
          <w:szCs w:val="24"/>
        </w:rPr>
        <w:br w:type="page"/>
      </w:r>
    </w:p>
    <w:p w14:paraId="3BF97546" w14:textId="2773840F" w:rsidR="00471599" w:rsidRPr="005F509F" w:rsidRDefault="00471599" w:rsidP="005F509F">
      <w:pPr>
        <w:pStyle w:val="Ttulo1"/>
        <w:numPr>
          <w:ilvl w:val="0"/>
          <w:numId w:val="6"/>
        </w:numPr>
        <w:rPr>
          <w:rStyle w:val="Forte"/>
          <w:b/>
          <w:bCs w:val="0"/>
        </w:rPr>
      </w:pPr>
      <w:bookmarkStart w:id="4" w:name="_Toc189572881"/>
      <w:r w:rsidRPr="005F509F">
        <w:rPr>
          <w:rStyle w:val="Forte"/>
          <w:b/>
          <w:bCs w:val="0"/>
        </w:rPr>
        <w:lastRenderedPageBreak/>
        <w:t>Diagramas de Atividades</w:t>
      </w:r>
      <w:bookmarkEnd w:id="4"/>
    </w:p>
    <w:p w14:paraId="54D571C2" w14:textId="77777777" w:rsidR="00AD015A" w:rsidRPr="00AD015A" w:rsidRDefault="00AD015A" w:rsidP="00AD015A"/>
    <w:p w14:paraId="73F6808D" w14:textId="224B76E2" w:rsidR="00471599" w:rsidRDefault="00402DBD" w:rsidP="00612A3E">
      <w:pPr>
        <w:pStyle w:val="Subttulo"/>
        <w:numPr>
          <w:ilvl w:val="1"/>
          <w:numId w:val="6"/>
        </w:numPr>
      </w:pPr>
      <w:proofErr w:type="spellStart"/>
      <w:r>
        <w:t>Diagrama</w:t>
      </w:r>
      <w:proofErr w:type="spellEnd"/>
      <w:r>
        <w:t xml:space="preserve"> de </w:t>
      </w:r>
      <w:proofErr w:type="spellStart"/>
      <w:r>
        <w:t>Atividades</w:t>
      </w:r>
      <w:proofErr w:type="spellEnd"/>
      <w:r>
        <w:t xml:space="preserve"> Principal</w:t>
      </w:r>
    </w:p>
    <w:p w14:paraId="03277C19" w14:textId="77777777" w:rsidR="002A1F72" w:rsidRPr="002A1F72" w:rsidRDefault="002A1F72" w:rsidP="002A1F72">
      <w:pPr>
        <w:pStyle w:val="Subttulo"/>
      </w:pPr>
    </w:p>
    <w:p w14:paraId="2C4DFB04" w14:textId="77777777" w:rsidR="00136F7E" w:rsidRDefault="00FA78B4" w:rsidP="00E33B95">
      <w:pPr>
        <w:keepNext/>
        <w:tabs>
          <w:tab w:val="left" w:pos="284"/>
        </w:tabs>
        <w:ind w:left="284" w:hanging="284"/>
        <w:jc w:val="center"/>
      </w:pPr>
      <w:r>
        <w:rPr>
          <w:noProof/>
        </w:rPr>
        <w:drawing>
          <wp:inline distT="0" distB="0" distL="0" distR="0" wp14:anchorId="05EDA252" wp14:editId="3096A30D">
            <wp:extent cx="5943600" cy="3760745"/>
            <wp:effectExtent l="0" t="0" r="0" b="0"/>
            <wp:docPr id="1" name="Imagem 1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9DCC" w14:textId="69C1E45D" w:rsidR="00136F7E" w:rsidRDefault="00136F7E" w:rsidP="00E33B95">
      <w:pPr>
        <w:pStyle w:val="Legend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258A">
        <w:rPr>
          <w:noProof/>
        </w:rPr>
        <w:t>1</w:t>
      </w:r>
      <w:r>
        <w:fldChar w:fldCharType="end"/>
      </w:r>
      <w:r>
        <w:t xml:space="preserve"> - Diagrama de Atividades Principal</w:t>
      </w:r>
      <w:r w:rsidR="00B15864">
        <w:t xml:space="preserve"> – Acervo pessoal</w:t>
      </w:r>
    </w:p>
    <w:p w14:paraId="2CCF339A" w14:textId="378CB6CF" w:rsidR="00FA78B4" w:rsidRPr="00136F7E" w:rsidRDefault="00FA78B4" w:rsidP="00136F7E">
      <w:pPr>
        <w:keepNext/>
        <w:tabs>
          <w:tab w:val="left" w:pos="284"/>
        </w:tabs>
        <w:ind w:left="284" w:hanging="284"/>
      </w:pPr>
      <w:r>
        <w:rPr>
          <w:b/>
        </w:rPr>
        <w:br w:type="page"/>
      </w:r>
    </w:p>
    <w:p w14:paraId="7CAF01C9" w14:textId="6258DD84" w:rsidR="00B83894" w:rsidRDefault="00B83894" w:rsidP="00612A3E">
      <w:pPr>
        <w:pStyle w:val="Subttulo"/>
        <w:numPr>
          <w:ilvl w:val="1"/>
          <w:numId w:val="6"/>
        </w:numPr>
      </w:pPr>
      <w:proofErr w:type="spellStart"/>
      <w:r>
        <w:lastRenderedPageBreak/>
        <w:t>Subprocesso</w:t>
      </w:r>
      <w:proofErr w:type="spellEnd"/>
      <w:r>
        <w:t xml:space="preserve"> </w:t>
      </w:r>
      <w:proofErr w:type="spellStart"/>
      <w:r>
        <w:t>Minha</w:t>
      </w:r>
      <w:proofErr w:type="spellEnd"/>
      <w:r>
        <w:t xml:space="preserve"> </w:t>
      </w:r>
      <w:proofErr w:type="spellStart"/>
      <w:r>
        <w:t>Estante</w:t>
      </w:r>
      <w:proofErr w:type="spellEnd"/>
    </w:p>
    <w:p w14:paraId="70452ED9" w14:textId="77777777" w:rsidR="002A1F72" w:rsidRDefault="002A1F72" w:rsidP="00B83894">
      <w:pPr>
        <w:pStyle w:val="Subttulo"/>
      </w:pPr>
    </w:p>
    <w:p w14:paraId="4B7F1D77" w14:textId="77777777" w:rsidR="00136F7E" w:rsidRDefault="00136F7E" w:rsidP="00E33B95">
      <w:pPr>
        <w:jc w:val="center"/>
      </w:pPr>
      <w:r>
        <w:rPr>
          <w:noProof/>
        </w:rPr>
        <w:drawing>
          <wp:inline distT="0" distB="0" distL="0" distR="0" wp14:anchorId="3686308E" wp14:editId="66876A72">
            <wp:extent cx="5943600" cy="4358005"/>
            <wp:effectExtent l="0" t="0" r="0" b="4445"/>
            <wp:docPr id="3" name="Imagem 3" descr="Diagrama Subprocesso Minha Esta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 Subprocesso Minha Esta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B19F" w14:textId="64ADAFE6" w:rsidR="00136F7E" w:rsidRDefault="00136F7E" w:rsidP="00E33B95">
      <w:pPr>
        <w:pStyle w:val="Legend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258A">
        <w:rPr>
          <w:noProof/>
        </w:rPr>
        <w:t>2</w:t>
      </w:r>
      <w:r>
        <w:fldChar w:fldCharType="end"/>
      </w:r>
      <w:r>
        <w:t xml:space="preserve"> - Subprocesso Minha Estante - Acervo pessoal</w:t>
      </w:r>
    </w:p>
    <w:p w14:paraId="56A7F4A6" w14:textId="77777777" w:rsidR="00E33B95" w:rsidRDefault="00E33B95" w:rsidP="00E33B95"/>
    <w:p w14:paraId="3013F719" w14:textId="77777777" w:rsidR="00E33B95" w:rsidRDefault="00E33B95" w:rsidP="00E33B95">
      <w:pPr>
        <w:pStyle w:val="Subttulo"/>
      </w:pPr>
    </w:p>
    <w:p w14:paraId="28B6259D" w14:textId="77777777" w:rsidR="00E33B95" w:rsidRDefault="00E33B95" w:rsidP="00E33B95">
      <w:pPr>
        <w:pStyle w:val="Subttulo"/>
      </w:pPr>
    </w:p>
    <w:p w14:paraId="645BE533" w14:textId="77777777" w:rsidR="00E33B95" w:rsidRDefault="00E33B95" w:rsidP="00E33B95">
      <w:pPr>
        <w:pStyle w:val="Subttulo"/>
      </w:pPr>
    </w:p>
    <w:p w14:paraId="7C477181" w14:textId="77777777" w:rsidR="00E33B95" w:rsidRDefault="00E33B95" w:rsidP="00E33B95">
      <w:pPr>
        <w:pStyle w:val="Subttulo"/>
      </w:pPr>
    </w:p>
    <w:p w14:paraId="6566A71C" w14:textId="77777777" w:rsidR="00E33B95" w:rsidRDefault="00E33B95" w:rsidP="00E33B95">
      <w:pPr>
        <w:pStyle w:val="Subttulo"/>
      </w:pPr>
    </w:p>
    <w:p w14:paraId="7918922E" w14:textId="77777777" w:rsidR="00E33B95" w:rsidRDefault="00E33B95" w:rsidP="00E33B95">
      <w:pPr>
        <w:pStyle w:val="Subttulo"/>
      </w:pPr>
    </w:p>
    <w:p w14:paraId="09AA0C1A" w14:textId="77777777" w:rsidR="00E33B95" w:rsidRDefault="00E33B95" w:rsidP="00E33B95">
      <w:pPr>
        <w:pStyle w:val="Subttulo"/>
      </w:pPr>
    </w:p>
    <w:p w14:paraId="7E34DBBC" w14:textId="77777777" w:rsidR="00E33B95" w:rsidRDefault="00E33B95" w:rsidP="00E33B95">
      <w:pPr>
        <w:pStyle w:val="Subttulo"/>
      </w:pPr>
    </w:p>
    <w:p w14:paraId="19B1B952" w14:textId="77777777" w:rsidR="00E33B95" w:rsidRDefault="00E33B95" w:rsidP="00E33B95">
      <w:pPr>
        <w:pStyle w:val="Subttulo"/>
      </w:pPr>
    </w:p>
    <w:p w14:paraId="10E3D75F" w14:textId="77777777" w:rsidR="00E33B95" w:rsidRDefault="00E33B95" w:rsidP="00E33B95">
      <w:pPr>
        <w:pStyle w:val="Subttulo"/>
      </w:pPr>
    </w:p>
    <w:p w14:paraId="55C3B5B1" w14:textId="77777777" w:rsidR="00E33B95" w:rsidRDefault="00E33B95" w:rsidP="00E33B95">
      <w:pPr>
        <w:pStyle w:val="Subttulo"/>
      </w:pPr>
    </w:p>
    <w:p w14:paraId="316B36E9" w14:textId="77777777" w:rsidR="00E33B95" w:rsidRDefault="00E33B95" w:rsidP="00E33B95">
      <w:pPr>
        <w:pStyle w:val="Subttulo"/>
      </w:pPr>
    </w:p>
    <w:p w14:paraId="50CDDE85" w14:textId="77777777" w:rsidR="00E33B95" w:rsidRDefault="00E33B95" w:rsidP="00E33B95">
      <w:pPr>
        <w:pStyle w:val="Subttulo"/>
      </w:pPr>
    </w:p>
    <w:p w14:paraId="290EC477" w14:textId="0F27214A" w:rsidR="00E33B95" w:rsidRDefault="00E33B95" w:rsidP="00612A3E">
      <w:pPr>
        <w:pStyle w:val="Subttulo"/>
        <w:numPr>
          <w:ilvl w:val="1"/>
          <w:numId w:val="6"/>
        </w:numPr>
      </w:pPr>
      <w:proofErr w:type="spellStart"/>
      <w:r>
        <w:lastRenderedPageBreak/>
        <w:t>Subprocesso</w:t>
      </w:r>
      <w:proofErr w:type="spellEnd"/>
      <w:r>
        <w:t xml:space="preserve"> </w:t>
      </w:r>
      <w:proofErr w:type="spellStart"/>
      <w:r>
        <w:t>Adicionar</w:t>
      </w:r>
      <w:proofErr w:type="spellEnd"/>
      <w:r>
        <w:t xml:space="preserve"> </w:t>
      </w:r>
      <w:proofErr w:type="spellStart"/>
      <w:r>
        <w:t>Livro</w:t>
      </w:r>
      <w:proofErr w:type="spellEnd"/>
    </w:p>
    <w:p w14:paraId="57125013" w14:textId="77777777" w:rsidR="00E33B95" w:rsidRDefault="00E33B95" w:rsidP="00E33B95">
      <w:pPr>
        <w:pStyle w:val="Subttulo"/>
      </w:pPr>
    </w:p>
    <w:p w14:paraId="4951D560" w14:textId="77777777" w:rsidR="00E33B95" w:rsidRDefault="00E33B95" w:rsidP="00E33B95">
      <w:pPr>
        <w:jc w:val="center"/>
      </w:pPr>
      <w:r>
        <w:rPr>
          <w:noProof/>
        </w:rPr>
        <w:drawing>
          <wp:inline distT="0" distB="0" distL="0" distR="0" wp14:anchorId="67EC7DF1" wp14:editId="6EB1D415">
            <wp:extent cx="4533900" cy="4514850"/>
            <wp:effectExtent l="0" t="0" r="0" b="0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C6D2" w14:textId="58DDA3EE" w:rsidR="00E33B95" w:rsidRPr="00E33B95" w:rsidRDefault="00E33B95" w:rsidP="00E33B95">
      <w:pPr>
        <w:pStyle w:val="Legend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258A">
        <w:rPr>
          <w:noProof/>
        </w:rPr>
        <w:t>3</w:t>
      </w:r>
      <w:r>
        <w:fldChar w:fldCharType="end"/>
      </w:r>
      <w:r>
        <w:t xml:space="preserve"> - Subprocesso Adicionar Livro </w:t>
      </w:r>
      <w:proofErr w:type="gramStart"/>
      <w:r>
        <w:t>-  Acervo</w:t>
      </w:r>
      <w:proofErr w:type="gramEnd"/>
      <w:r>
        <w:t xml:space="preserve"> pessoal</w:t>
      </w:r>
    </w:p>
    <w:p w14:paraId="52217E13" w14:textId="77777777" w:rsidR="00B83894" w:rsidRDefault="00B83894">
      <w:pPr>
        <w:widowControl/>
        <w:spacing w:line="240" w:lineRule="auto"/>
        <w:rPr>
          <w:b/>
          <w:sz w:val="24"/>
        </w:rPr>
      </w:pPr>
    </w:p>
    <w:p w14:paraId="5B62937E" w14:textId="77777777" w:rsidR="00E33B95" w:rsidRDefault="00E33B95" w:rsidP="00E33B95">
      <w:pPr>
        <w:pStyle w:val="Subttulo"/>
      </w:pPr>
    </w:p>
    <w:p w14:paraId="63DD3EB7" w14:textId="77777777" w:rsidR="00E33B95" w:rsidRDefault="00E33B95" w:rsidP="00E33B95">
      <w:pPr>
        <w:pStyle w:val="Subttulo"/>
      </w:pPr>
    </w:p>
    <w:p w14:paraId="793A822D" w14:textId="77777777" w:rsidR="00E33B95" w:rsidRDefault="00E33B95" w:rsidP="00E33B95">
      <w:pPr>
        <w:pStyle w:val="Subttulo"/>
      </w:pPr>
    </w:p>
    <w:p w14:paraId="3CDF5CD1" w14:textId="77777777" w:rsidR="00E33B95" w:rsidRDefault="00E33B95" w:rsidP="00E33B95">
      <w:pPr>
        <w:pStyle w:val="Subttulo"/>
      </w:pPr>
    </w:p>
    <w:p w14:paraId="5EDA6C43" w14:textId="77777777" w:rsidR="00E33B95" w:rsidRDefault="00E33B95" w:rsidP="00E33B95">
      <w:pPr>
        <w:pStyle w:val="Subttulo"/>
      </w:pPr>
    </w:p>
    <w:p w14:paraId="294061D2" w14:textId="77777777" w:rsidR="00E33B95" w:rsidRDefault="00E33B95" w:rsidP="00E33B95">
      <w:pPr>
        <w:pStyle w:val="Subttulo"/>
      </w:pPr>
    </w:p>
    <w:p w14:paraId="57FC7C9C" w14:textId="77777777" w:rsidR="00E33B95" w:rsidRDefault="00E33B95" w:rsidP="00E33B95">
      <w:pPr>
        <w:pStyle w:val="Subttulo"/>
      </w:pPr>
    </w:p>
    <w:p w14:paraId="584765EB" w14:textId="77777777" w:rsidR="00E33B95" w:rsidRDefault="00E33B95" w:rsidP="00E33B95">
      <w:pPr>
        <w:pStyle w:val="Subttulo"/>
      </w:pPr>
    </w:p>
    <w:p w14:paraId="7DDBACDB" w14:textId="77777777" w:rsidR="00E33B95" w:rsidRDefault="00E33B95" w:rsidP="00E33B95">
      <w:pPr>
        <w:pStyle w:val="Subttulo"/>
      </w:pPr>
    </w:p>
    <w:p w14:paraId="1AEF07BA" w14:textId="77777777" w:rsidR="00E33B95" w:rsidRDefault="00E33B95" w:rsidP="00E33B95">
      <w:pPr>
        <w:pStyle w:val="Subttulo"/>
      </w:pPr>
    </w:p>
    <w:p w14:paraId="58F65BAE" w14:textId="77777777" w:rsidR="00E33B95" w:rsidRDefault="00E33B95" w:rsidP="00E33B95">
      <w:pPr>
        <w:pStyle w:val="Subttulo"/>
      </w:pPr>
    </w:p>
    <w:p w14:paraId="61B4F119" w14:textId="77777777" w:rsidR="00E33B95" w:rsidRDefault="00E33B95" w:rsidP="00E33B95">
      <w:pPr>
        <w:pStyle w:val="Subttulo"/>
      </w:pPr>
    </w:p>
    <w:p w14:paraId="3F0CB5AD" w14:textId="7697B56E" w:rsidR="00E33B95" w:rsidRDefault="00E33B95" w:rsidP="00612A3E">
      <w:pPr>
        <w:pStyle w:val="Subttulo"/>
        <w:numPr>
          <w:ilvl w:val="1"/>
          <w:numId w:val="6"/>
        </w:numPr>
      </w:pPr>
      <w:proofErr w:type="spellStart"/>
      <w:r>
        <w:lastRenderedPageBreak/>
        <w:t>Subprocesso</w:t>
      </w:r>
      <w:proofErr w:type="spellEnd"/>
      <w:r>
        <w:t xml:space="preserve"> </w:t>
      </w:r>
      <w:proofErr w:type="spellStart"/>
      <w:r>
        <w:t>Adicionar</w:t>
      </w:r>
      <w:proofErr w:type="spellEnd"/>
      <w:r>
        <w:t xml:space="preserve"> </w:t>
      </w:r>
      <w:proofErr w:type="spellStart"/>
      <w:r>
        <w:t>Leitura</w:t>
      </w:r>
      <w:proofErr w:type="spellEnd"/>
    </w:p>
    <w:p w14:paraId="6DDE017B" w14:textId="77777777" w:rsidR="00E33B95" w:rsidRDefault="00E33B95" w:rsidP="00E33B95">
      <w:pPr>
        <w:pStyle w:val="Subttulo"/>
      </w:pPr>
    </w:p>
    <w:p w14:paraId="113371B1" w14:textId="77777777" w:rsidR="00E33B95" w:rsidRDefault="00E33B95" w:rsidP="00E33B95">
      <w:pPr>
        <w:keepNext/>
        <w:jc w:val="center"/>
      </w:pPr>
      <w:r>
        <w:rPr>
          <w:noProof/>
        </w:rPr>
        <w:drawing>
          <wp:inline distT="0" distB="0" distL="0" distR="0" wp14:anchorId="27A552C1" wp14:editId="1CE192F0">
            <wp:extent cx="5800725" cy="4800600"/>
            <wp:effectExtent l="0" t="0" r="9525" b="0"/>
            <wp:docPr id="5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4341" w14:textId="39A82E35" w:rsidR="00E33B95" w:rsidRDefault="00E33B95" w:rsidP="00E33B95">
      <w:pPr>
        <w:pStyle w:val="Legenda"/>
        <w:jc w:val="center"/>
        <w:rPr>
          <w:b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258A">
        <w:rPr>
          <w:noProof/>
        </w:rPr>
        <w:t>4</w:t>
      </w:r>
      <w:r>
        <w:fldChar w:fldCharType="end"/>
      </w:r>
      <w:r>
        <w:t xml:space="preserve"> - Subprocesso Adicionar Leitura - Acervo pessoal</w:t>
      </w:r>
    </w:p>
    <w:p w14:paraId="28672F29" w14:textId="77777777" w:rsidR="00E33B95" w:rsidRDefault="00E33B95">
      <w:pPr>
        <w:widowControl/>
        <w:spacing w:line="240" w:lineRule="auto"/>
        <w:rPr>
          <w:b/>
          <w:sz w:val="24"/>
        </w:rPr>
      </w:pPr>
    </w:p>
    <w:p w14:paraId="0F9056AF" w14:textId="77777777" w:rsidR="00E33B95" w:rsidRDefault="00E33B95" w:rsidP="00E33B95">
      <w:pPr>
        <w:pStyle w:val="Subttulo"/>
      </w:pPr>
    </w:p>
    <w:p w14:paraId="2F5538DD" w14:textId="77777777" w:rsidR="00E33B95" w:rsidRDefault="00E33B95" w:rsidP="00E33B95">
      <w:pPr>
        <w:pStyle w:val="Subttulo"/>
      </w:pPr>
    </w:p>
    <w:p w14:paraId="28CD3932" w14:textId="77777777" w:rsidR="00E33B95" w:rsidRDefault="00E33B95" w:rsidP="00E33B95">
      <w:pPr>
        <w:pStyle w:val="Subttulo"/>
      </w:pPr>
    </w:p>
    <w:p w14:paraId="08FFB951" w14:textId="77777777" w:rsidR="00E33B95" w:rsidRDefault="00E33B95" w:rsidP="00E33B95">
      <w:pPr>
        <w:pStyle w:val="Subttulo"/>
      </w:pPr>
    </w:p>
    <w:p w14:paraId="058D37A6" w14:textId="77777777" w:rsidR="00E33B95" w:rsidRDefault="00E33B95" w:rsidP="00E33B95">
      <w:pPr>
        <w:pStyle w:val="Subttulo"/>
      </w:pPr>
    </w:p>
    <w:p w14:paraId="2F4A00EB" w14:textId="77777777" w:rsidR="00E33B95" w:rsidRDefault="00E33B95" w:rsidP="00E33B95">
      <w:pPr>
        <w:pStyle w:val="Subttulo"/>
      </w:pPr>
    </w:p>
    <w:p w14:paraId="61815268" w14:textId="77777777" w:rsidR="00E33B95" w:rsidRDefault="00E33B95" w:rsidP="00E33B95">
      <w:pPr>
        <w:pStyle w:val="Subttulo"/>
      </w:pPr>
    </w:p>
    <w:p w14:paraId="676D27BC" w14:textId="77777777" w:rsidR="00E33B95" w:rsidRDefault="00E33B95" w:rsidP="00E33B95">
      <w:pPr>
        <w:pStyle w:val="Subttulo"/>
      </w:pPr>
    </w:p>
    <w:p w14:paraId="78696330" w14:textId="77777777" w:rsidR="00E33B95" w:rsidRDefault="00E33B95" w:rsidP="00E33B95">
      <w:pPr>
        <w:pStyle w:val="Subttulo"/>
      </w:pPr>
    </w:p>
    <w:p w14:paraId="2491849B" w14:textId="77777777" w:rsidR="00E33B95" w:rsidRDefault="00E33B95" w:rsidP="00E33B95">
      <w:pPr>
        <w:pStyle w:val="Subttulo"/>
      </w:pPr>
    </w:p>
    <w:p w14:paraId="70060C10" w14:textId="77777777" w:rsidR="00E33B95" w:rsidRDefault="00E33B95" w:rsidP="00E33B95">
      <w:pPr>
        <w:pStyle w:val="Subttulo"/>
      </w:pPr>
    </w:p>
    <w:p w14:paraId="11752B06" w14:textId="53091E8E" w:rsidR="00E33B95" w:rsidRDefault="00E33B95" w:rsidP="00612A3E">
      <w:pPr>
        <w:pStyle w:val="Subttulo"/>
        <w:numPr>
          <w:ilvl w:val="1"/>
          <w:numId w:val="6"/>
        </w:numPr>
      </w:pPr>
      <w:proofErr w:type="spellStart"/>
      <w:r>
        <w:lastRenderedPageBreak/>
        <w:t>Subprocesso</w:t>
      </w:r>
      <w:proofErr w:type="spellEnd"/>
      <w:r>
        <w:t xml:space="preserve"> </w:t>
      </w:r>
      <w:proofErr w:type="spellStart"/>
      <w:r>
        <w:t>Histórico</w:t>
      </w:r>
      <w:proofErr w:type="spellEnd"/>
      <w:r>
        <w:t xml:space="preserve"> de </w:t>
      </w:r>
      <w:proofErr w:type="spellStart"/>
      <w:r>
        <w:t>Leitura</w:t>
      </w:r>
      <w:proofErr w:type="spellEnd"/>
    </w:p>
    <w:p w14:paraId="378E637E" w14:textId="77777777" w:rsidR="00E33B95" w:rsidRDefault="00E33B95" w:rsidP="00E33B95">
      <w:pPr>
        <w:pStyle w:val="Subttulo"/>
      </w:pPr>
    </w:p>
    <w:p w14:paraId="7FFD4D4C" w14:textId="77777777" w:rsidR="00E33B95" w:rsidRDefault="00E33B95" w:rsidP="00E33B95">
      <w:pPr>
        <w:keepNext/>
        <w:jc w:val="center"/>
      </w:pPr>
      <w:r>
        <w:rPr>
          <w:noProof/>
        </w:rPr>
        <w:drawing>
          <wp:inline distT="0" distB="0" distL="0" distR="0" wp14:anchorId="7016B04B" wp14:editId="640DA8D2">
            <wp:extent cx="5943600" cy="3742690"/>
            <wp:effectExtent l="0" t="0" r="0" b="0"/>
            <wp:docPr id="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1123" w14:textId="2F2082A8" w:rsidR="00E33B95" w:rsidRDefault="00E33B95" w:rsidP="00E33B95">
      <w:pPr>
        <w:pStyle w:val="Legenda"/>
        <w:jc w:val="center"/>
        <w:rPr>
          <w:b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258A">
        <w:rPr>
          <w:noProof/>
        </w:rPr>
        <w:t>5</w:t>
      </w:r>
      <w:r>
        <w:fldChar w:fldCharType="end"/>
      </w:r>
      <w:r>
        <w:t xml:space="preserve"> - Subprocesso Histórico de Leitura</w:t>
      </w:r>
    </w:p>
    <w:p w14:paraId="3FCF2817" w14:textId="77777777" w:rsidR="00E33B95" w:rsidRDefault="00E33B95">
      <w:pPr>
        <w:widowControl/>
        <w:spacing w:line="240" w:lineRule="auto"/>
        <w:rPr>
          <w:b/>
          <w:sz w:val="24"/>
        </w:rPr>
      </w:pPr>
    </w:p>
    <w:p w14:paraId="7DF73879" w14:textId="77777777" w:rsidR="00E33B95" w:rsidRDefault="00E33B95">
      <w:pPr>
        <w:widowControl/>
        <w:spacing w:line="240" w:lineRule="auto"/>
        <w:rPr>
          <w:b/>
          <w:sz w:val="24"/>
        </w:rPr>
      </w:pPr>
      <w:r>
        <w:rPr>
          <w:b/>
        </w:rPr>
        <w:br w:type="page"/>
      </w:r>
    </w:p>
    <w:p w14:paraId="0D154B25" w14:textId="3F96C225" w:rsidR="00471599" w:rsidRPr="00EC35D3" w:rsidRDefault="00471599" w:rsidP="00E4204B">
      <w:pPr>
        <w:pStyle w:val="Ttulo1"/>
        <w:numPr>
          <w:ilvl w:val="0"/>
          <w:numId w:val="6"/>
        </w:numPr>
      </w:pPr>
      <w:bookmarkStart w:id="5" w:name="_Toc189572882"/>
      <w:r w:rsidRPr="00027006">
        <w:lastRenderedPageBreak/>
        <w:t>Requisitos Funcionais e Não Funcionais</w:t>
      </w:r>
      <w:bookmarkEnd w:id="5"/>
    </w:p>
    <w:bookmarkEnd w:id="0"/>
    <w:p w14:paraId="04F08D22" w14:textId="77777777" w:rsidR="00816205" w:rsidRDefault="00816205" w:rsidP="00EC35D3">
      <w:pPr>
        <w:pStyle w:val="Paragraph2CharCharChar"/>
        <w:ind w:left="0"/>
        <w:rPr>
          <w:lang w:val="pt-BR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86"/>
        <w:gridCol w:w="1594"/>
        <w:gridCol w:w="2096"/>
        <w:gridCol w:w="1229"/>
        <w:gridCol w:w="1189"/>
        <w:gridCol w:w="1456"/>
      </w:tblGrid>
      <w:tr w:rsidR="00E7645F" w:rsidRPr="002A02AF" w14:paraId="3B73E25A" w14:textId="77777777" w:rsidTr="00471599">
        <w:tc>
          <w:tcPr>
            <w:tcW w:w="3543" w:type="dxa"/>
            <w:gridSpan w:val="2"/>
          </w:tcPr>
          <w:p w14:paraId="1B62F7CB" w14:textId="3FD2FB47" w:rsidR="00E7645F" w:rsidRPr="002A02AF" w:rsidRDefault="00E7645F" w:rsidP="0096434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F1 </w:t>
            </w:r>
            <w:r w:rsidR="00436794">
              <w:rPr>
                <w:b/>
                <w:sz w:val="24"/>
                <w:szCs w:val="24"/>
              </w:rPr>
              <w:t>Estante</w:t>
            </w:r>
          </w:p>
        </w:tc>
        <w:tc>
          <w:tcPr>
            <w:tcW w:w="6033" w:type="dxa"/>
            <w:gridSpan w:val="4"/>
          </w:tcPr>
          <w:p w14:paraId="3EC8E131" w14:textId="77777777" w:rsidR="00E7645F" w:rsidRPr="002A02AF" w:rsidRDefault="00E7645F" w:rsidP="0096434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Oculto </w:t>
            </w:r>
            <w:proofErr w:type="gramStart"/>
            <w:r w:rsidRPr="002A02AF">
              <w:rPr>
                <w:b/>
                <w:sz w:val="24"/>
                <w:szCs w:val="24"/>
              </w:rPr>
              <w:t xml:space="preserve">(  </w:t>
            </w:r>
            <w:proofErr w:type="gramEnd"/>
            <w:r w:rsidRPr="002A02AF">
              <w:rPr>
                <w:b/>
                <w:sz w:val="24"/>
                <w:szCs w:val="24"/>
              </w:rPr>
              <w:t xml:space="preserve"> )</w:t>
            </w:r>
          </w:p>
        </w:tc>
      </w:tr>
      <w:tr w:rsidR="00E7645F" w:rsidRPr="002A02AF" w14:paraId="364A2992" w14:textId="77777777" w:rsidTr="00471599">
        <w:tc>
          <w:tcPr>
            <w:tcW w:w="9576" w:type="dxa"/>
            <w:gridSpan w:val="6"/>
            <w:tcBorders>
              <w:bottom w:val="single" w:sz="4" w:space="0" w:color="auto"/>
            </w:tcBorders>
          </w:tcPr>
          <w:p w14:paraId="67BF7075" w14:textId="6476B375" w:rsidR="00E7645F" w:rsidRPr="002A02AF" w:rsidRDefault="00E7645F" w:rsidP="00557251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Descrição:</w:t>
            </w:r>
            <w:r w:rsidRPr="002A02AF">
              <w:rPr>
                <w:sz w:val="24"/>
                <w:szCs w:val="24"/>
              </w:rPr>
              <w:t xml:space="preserve"> </w:t>
            </w:r>
            <w:r w:rsidR="00EC35D3" w:rsidRPr="002A02AF">
              <w:rPr>
                <w:sz w:val="24"/>
                <w:szCs w:val="24"/>
              </w:rPr>
              <w:t>Para o controle das leituras e armazenamento dos livros que o usuário irá cadastras, é necessário que se tenha uma forma de visualizar facilmente os livros do usuário, isso será feito no formato de uma estante virtual.</w:t>
            </w:r>
          </w:p>
        </w:tc>
      </w:tr>
      <w:tr w:rsidR="00E7645F" w:rsidRPr="002A02AF" w14:paraId="16742613" w14:textId="77777777" w:rsidTr="00471599">
        <w:tc>
          <w:tcPr>
            <w:tcW w:w="9576" w:type="dxa"/>
            <w:gridSpan w:val="6"/>
            <w:tcBorders>
              <w:bottom w:val="single" w:sz="4" w:space="0" w:color="auto"/>
            </w:tcBorders>
            <w:shd w:val="clear" w:color="auto" w:fill="E0E0E0"/>
          </w:tcPr>
          <w:p w14:paraId="5629A38C" w14:textId="77777777" w:rsidR="00E7645F" w:rsidRPr="002A02AF" w:rsidRDefault="00E7645F" w:rsidP="0096434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Requisitos Não-Funcionais</w:t>
            </w:r>
          </w:p>
        </w:tc>
      </w:tr>
      <w:tr w:rsidR="00E7645F" w:rsidRPr="002A02AF" w14:paraId="718C91B8" w14:textId="77777777" w:rsidTr="00471599">
        <w:tc>
          <w:tcPr>
            <w:tcW w:w="1831" w:type="dxa"/>
            <w:tcBorders>
              <w:right w:val="nil"/>
            </w:tcBorders>
            <w:shd w:val="clear" w:color="auto" w:fill="E0E0E0"/>
          </w:tcPr>
          <w:p w14:paraId="00E5762E" w14:textId="77777777" w:rsidR="00E7645F" w:rsidRPr="002A02AF" w:rsidRDefault="00E7645F" w:rsidP="0096434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4019" w:type="dxa"/>
            <w:gridSpan w:val="2"/>
            <w:tcBorders>
              <w:left w:val="nil"/>
              <w:right w:val="nil"/>
            </w:tcBorders>
            <w:shd w:val="clear" w:color="auto" w:fill="E0E0E0"/>
          </w:tcPr>
          <w:p w14:paraId="7DF37CED" w14:textId="77777777" w:rsidR="00E7645F" w:rsidRPr="002A02AF" w:rsidRDefault="00E7645F" w:rsidP="0096434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Restrição</w:t>
            </w:r>
          </w:p>
        </w:tc>
        <w:tc>
          <w:tcPr>
            <w:tcW w:w="1183" w:type="dxa"/>
            <w:tcBorders>
              <w:left w:val="nil"/>
              <w:right w:val="nil"/>
            </w:tcBorders>
            <w:shd w:val="clear" w:color="auto" w:fill="E0E0E0"/>
          </w:tcPr>
          <w:p w14:paraId="010C957A" w14:textId="77777777" w:rsidR="00E7645F" w:rsidRPr="002A02AF" w:rsidRDefault="00E7645F" w:rsidP="0096434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Categoria</w:t>
            </w:r>
          </w:p>
        </w:tc>
        <w:tc>
          <w:tcPr>
            <w:tcW w:w="1144" w:type="dxa"/>
            <w:tcBorders>
              <w:left w:val="nil"/>
              <w:right w:val="nil"/>
            </w:tcBorders>
            <w:shd w:val="clear" w:color="auto" w:fill="E0E0E0"/>
          </w:tcPr>
          <w:p w14:paraId="5ACF0E42" w14:textId="77777777" w:rsidR="00E7645F" w:rsidRPr="002A02AF" w:rsidRDefault="00E7645F" w:rsidP="0096434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Desejável </w:t>
            </w:r>
          </w:p>
        </w:tc>
        <w:tc>
          <w:tcPr>
            <w:tcW w:w="1399" w:type="dxa"/>
            <w:tcBorders>
              <w:left w:val="nil"/>
            </w:tcBorders>
            <w:shd w:val="clear" w:color="auto" w:fill="E0E0E0"/>
          </w:tcPr>
          <w:p w14:paraId="5462E8DF" w14:textId="77777777" w:rsidR="00E7645F" w:rsidRPr="002A02AF" w:rsidRDefault="00E7645F" w:rsidP="0096434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Permanente </w:t>
            </w:r>
          </w:p>
        </w:tc>
      </w:tr>
      <w:tr w:rsidR="00E7645F" w:rsidRPr="002A02AF" w14:paraId="2D2BEE24" w14:textId="77777777" w:rsidTr="00471599">
        <w:tc>
          <w:tcPr>
            <w:tcW w:w="1831" w:type="dxa"/>
          </w:tcPr>
          <w:p w14:paraId="19B2F902" w14:textId="0F1F5C00" w:rsidR="00E7645F" w:rsidRPr="002A02AF" w:rsidRDefault="00E7645F" w:rsidP="00964346">
            <w:pPr>
              <w:rPr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NF1.1 </w:t>
            </w:r>
            <w:r w:rsidR="00EC35D3" w:rsidRPr="002A02AF">
              <w:rPr>
                <w:b/>
                <w:sz w:val="24"/>
                <w:szCs w:val="24"/>
              </w:rPr>
              <w:t>Listar livros</w:t>
            </w:r>
          </w:p>
        </w:tc>
        <w:tc>
          <w:tcPr>
            <w:tcW w:w="4019" w:type="dxa"/>
            <w:gridSpan w:val="2"/>
          </w:tcPr>
          <w:p w14:paraId="020788EA" w14:textId="725B4FED" w:rsidR="00E7645F" w:rsidRPr="002A02AF" w:rsidRDefault="00EC35D3" w:rsidP="00964346">
            <w:pPr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O sistema deve listar os livros cadastrados pelo usuário em formato de grade, mostrando a capa dos livros.</w:t>
            </w:r>
          </w:p>
        </w:tc>
        <w:tc>
          <w:tcPr>
            <w:tcW w:w="1183" w:type="dxa"/>
          </w:tcPr>
          <w:p w14:paraId="761C1B8C" w14:textId="4AF0B66D" w:rsidR="00E7645F" w:rsidRPr="002A02AF" w:rsidRDefault="00EC35D3" w:rsidP="00964346">
            <w:pPr>
              <w:jc w:val="center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Interface</w:t>
            </w:r>
          </w:p>
        </w:tc>
        <w:tc>
          <w:tcPr>
            <w:tcW w:w="1144" w:type="dxa"/>
          </w:tcPr>
          <w:p w14:paraId="3BC5845D" w14:textId="714FDD09" w:rsidR="00E7645F" w:rsidRPr="002A02AF" w:rsidRDefault="00E7645F" w:rsidP="00EC35D3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</w:t>
            </w:r>
            <w:r w:rsidR="00EC35D3" w:rsidRPr="002A02AF">
              <w:rPr>
                <w:sz w:val="24"/>
                <w:szCs w:val="24"/>
              </w:rPr>
              <w:t xml:space="preserve"> X</w:t>
            </w:r>
            <w:proofErr w:type="gramEnd"/>
            <w:r w:rsidR="00EC35D3" w:rsidRPr="002A02AF">
              <w:rPr>
                <w:sz w:val="24"/>
                <w:szCs w:val="24"/>
              </w:rPr>
              <w:t xml:space="preserve"> </w:t>
            </w:r>
            <w:r w:rsidRPr="002A02AF">
              <w:rPr>
                <w:sz w:val="24"/>
                <w:szCs w:val="24"/>
              </w:rPr>
              <w:t>)</w:t>
            </w:r>
          </w:p>
        </w:tc>
        <w:tc>
          <w:tcPr>
            <w:tcW w:w="1399" w:type="dxa"/>
          </w:tcPr>
          <w:p w14:paraId="56559B19" w14:textId="41D4F92F" w:rsidR="00E7645F" w:rsidRPr="002A02AF" w:rsidRDefault="00E7645F" w:rsidP="00EC35D3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</w:t>
            </w:r>
            <w:r w:rsidR="00EC35D3" w:rsidRPr="002A02AF">
              <w:rPr>
                <w:sz w:val="24"/>
                <w:szCs w:val="24"/>
              </w:rPr>
              <w:t xml:space="preserve"> X</w:t>
            </w:r>
            <w:proofErr w:type="gramEnd"/>
            <w:r w:rsidR="00EC35D3" w:rsidRPr="002A02AF">
              <w:rPr>
                <w:sz w:val="24"/>
                <w:szCs w:val="24"/>
              </w:rPr>
              <w:t xml:space="preserve"> </w:t>
            </w:r>
            <w:r w:rsidRPr="002A02AF">
              <w:rPr>
                <w:sz w:val="24"/>
                <w:szCs w:val="24"/>
              </w:rPr>
              <w:t>)</w:t>
            </w:r>
          </w:p>
        </w:tc>
      </w:tr>
      <w:tr w:rsidR="00E7645F" w:rsidRPr="002A02AF" w14:paraId="36E2BB1D" w14:textId="77777777" w:rsidTr="00471599">
        <w:tc>
          <w:tcPr>
            <w:tcW w:w="1831" w:type="dxa"/>
          </w:tcPr>
          <w:p w14:paraId="095BAFAD" w14:textId="77D07886" w:rsidR="00E7645F" w:rsidRPr="002A02AF" w:rsidRDefault="00EC35D3" w:rsidP="0096434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NF1.2 Consultar livro</w:t>
            </w:r>
          </w:p>
        </w:tc>
        <w:tc>
          <w:tcPr>
            <w:tcW w:w="4019" w:type="dxa"/>
            <w:gridSpan w:val="2"/>
          </w:tcPr>
          <w:p w14:paraId="1D6F3619" w14:textId="4A4D4523" w:rsidR="00E7645F" w:rsidRPr="002A02AF" w:rsidRDefault="00EC35D3" w:rsidP="00964346">
            <w:pPr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O usuário deve ter a opção de consultar as informações dos livros cadastrados, clicando na capa que será exibida de cada livro.</w:t>
            </w:r>
          </w:p>
        </w:tc>
        <w:tc>
          <w:tcPr>
            <w:tcW w:w="1183" w:type="dxa"/>
          </w:tcPr>
          <w:p w14:paraId="4E7B240A" w14:textId="15357F7D" w:rsidR="00E7645F" w:rsidRPr="002A02AF" w:rsidRDefault="00EC35D3" w:rsidP="00964346">
            <w:pPr>
              <w:jc w:val="center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Regra de Negócio</w:t>
            </w:r>
          </w:p>
        </w:tc>
        <w:tc>
          <w:tcPr>
            <w:tcW w:w="1144" w:type="dxa"/>
          </w:tcPr>
          <w:p w14:paraId="65226DFF" w14:textId="690687C9" w:rsidR="00E7645F" w:rsidRPr="002A02AF" w:rsidRDefault="00E7645F" w:rsidP="00EC35D3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</w:t>
            </w:r>
            <w:r w:rsidR="00EC35D3" w:rsidRPr="002A02AF">
              <w:rPr>
                <w:sz w:val="24"/>
                <w:szCs w:val="24"/>
              </w:rPr>
              <w:t xml:space="preserve"> X</w:t>
            </w:r>
            <w:proofErr w:type="gramEnd"/>
            <w:r w:rsidR="00EC35D3" w:rsidRPr="002A02AF">
              <w:rPr>
                <w:sz w:val="24"/>
                <w:szCs w:val="24"/>
              </w:rPr>
              <w:t xml:space="preserve"> </w:t>
            </w:r>
            <w:r w:rsidRPr="002A02AF">
              <w:rPr>
                <w:sz w:val="24"/>
                <w:szCs w:val="24"/>
              </w:rPr>
              <w:t>)</w:t>
            </w:r>
          </w:p>
        </w:tc>
        <w:tc>
          <w:tcPr>
            <w:tcW w:w="1399" w:type="dxa"/>
          </w:tcPr>
          <w:p w14:paraId="74E2ABB8" w14:textId="5B4362FA" w:rsidR="00EC35D3" w:rsidRPr="002A02AF" w:rsidRDefault="00EC35D3" w:rsidP="00EC35D3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</w:tr>
      <w:tr w:rsidR="00EC35D3" w:rsidRPr="002A02AF" w14:paraId="4217FBEE" w14:textId="77777777" w:rsidTr="00471599">
        <w:tc>
          <w:tcPr>
            <w:tcW w:w="1831" w:type="dxa"/>
          </w:tcPr>
          <w:p w14:paraId="0DD116FD" w14:textId="53CD2F05" w:rsidR="00EC35D3" w:rsidRPr="002A02AF" w:rsidRDefault="00EC35D3" w:rsidP="0096434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NF1.3 Editar informações do livro</w:t>
            </w:r>
          </w:p>
        </w:tc>
        <w:tc>
          <w:tcPr>
            <w:tcW w:w="4019" w:type="dxa"/>
            <w:gridSpan w:val="2"/>
          </w:tcPr>
          <w:p w14:paraId="296BA188" w14:textId="310DDD28" w:rsidR="00EC35D3" w:rsidRPr="002A02AF" w:rsidRDefault="00EC35D3" w:rsidP="00964346">
            <w:pPr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Após selecionar para consultar as informações de um livro, o usuário deve poder editar</w:t>
            </w:r>
            <w:r w:rsidR="00E372C5">
              <w:rPr>
                <w:sz w:val="24"/>
                <w:szCs w:val="24"/>
              </w:rPr>
              <w:t xml:space="preserve"> ou deletar</w:t>
            </w:r>
            <w:r w:rsidRPr="002A02AF">
              <w:rPr>
                <w:sz w:val="24"/>
                <w:szCs w:val="24"/>
              </w:rPr>
              <w:t xml:space="preserve"> as informações do livro</w:t>
            </w:r>
            <w:r w:rsidR="00E372C5">
              <w:rPr>
                <w:sz w:val="24"/>
                <w:szCs w:val="24"/>
              </w:rPr>
              <w:t>.</w:t>
            </w:r>
          </w:p>
        </w:tc>
        <w:tc>
          <w:tcPr>
            <w:tcW w:w="1183" w:type="dxa"/>
          </w:tcPr>
          <w:p w14:paraId="2120AC09" w14:textId="7185D17C" w:rsidR="00EC35D3" w:rsidRPr="002A02AF" w:rsidRDefault="00EC35D3" w:rsidP="00964346">
            <w:pPr>
              <w:jc w:val="center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Regra de Negócio</w:t>
            </w:r>
          </w:p>
        </w:tc>
        <w:tc>
          <w:tcPr>
            <w:tcW w:w="1144" w:type="dxa"/>
          </w:tcPr>
          <w:p w14:paraId="7D748FA3" w14:textId="2DB4C42D" w:rsidR="00EC35D3" w:rsidRPr="002A02AF" w:rsidRDefault="00EC35D3" w:rsidP="00EC35D3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  <w:tc>
          <w:tcPr>
            <w:tcW w:w="1399" w:type="dxa"/>
          </w:tcPr>
          <w:p w14:paraId="7BB74D28" w14:textId="31D329CF" w:rsidR="00EC35D3" w:rsidRPr="002A02AF" w:rsidRDefault="00EC35D3" w:rsidP="00EC35D3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</w:tr>
    </w:tbl>
    <w:p w14:paraId="33311862" w14:textId="77777777" w:rsidR="004F4987" w:rsidRDefault="004F4987" w:rsidP="004F4987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2"/>
        <w:gridCol w:w="1594"/>
        <w:gridCol w:w="2110"/>
        <w:gridCol w:w="1229"/>
        <w:gridCol w:w="1189"/>
        <w:gridCol w:w="1456"/>
      </w:tblGrid>
      <w:tr w:rsidR="002A02AF" w:rsidRPr="002A02AF" w14:paraId="415BDC4D" w14:textId="77777777" w:rsidTr="006019BA">
        <w:tc>
          <w:tcPr>
            <w:tcW w:w="34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B1940" w14:textId="0390F1D9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F2 Adicionar Livro</w:t>
            </w:r>
          </w:p>
        </w:tc>
        <w:tc>
          <w:tcPr>
            <w:tcW w:w="59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492AE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Oculto </w:t>
            </w:r>
            <w:proofErr w:type="gramStart"/>
            <w:r w:rsidRPr="002A02AF">
              <w:rPr>
                <w:b/>
                <w:sz w:val="24"/>
                <w:szCs w:val="24"/>
              </w:rPr>
              <w:t xml:space="preserve">(  </w:t>
            </w:r>
            <w:proofErr w:type="gramEnd"/>
            <w:r w:rsidRPr="002A02AF">
              <w:rPr>
                <w:b/>
                <w:sz w:val="24"/>
                <w:szCs w:val="24"/>
              </w:rPr>
              <w:t xml:space="preserve"> )</w:t>
            </w:r>
          </w:p>
        </w:tc>
      </w:tr>
      <w:tr w:rsidR="006019BA" w:rsidRPr="002A02AF" w14:paraId="57EF741D" w14:textId="77777777" w:rsidTr="006019BA">
        <w:tc>
          <w:tcPr>
            <w:tcW w:w="9350" w:type="dxa"/>
            <w:gridSpan w:val="6"/>
            <w:tcBorders>
              <w:bottom w:val="single" w:sz="4" w:space="0" w:color="auto"/>
            </w:tcBorders>
          </w:tcPr>
          <w:p w14:paraId="7C1F4D8F" w14:textId="392D203C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Descrição:</w:t>
            </w:r>
            <w:r w:rsidRPr="002A02AF">
              <w:rPr>
                <w:sz w:val="24"/>
                <w:szCs w:val="24"/>
              </w:rPr>
              <w:t xml:space="preserve"> Para o controle das leituras, o usuário deverá cadastrar previamente seus livros.</w:t>
            </w:r>
          </w:p>
        </w:tc>
      </w:tr>
      <w:tr w:rsidR="006019BA" w:rsidRPr="002A02AF" w14:paraId="5EA2E494" w14:textId="77777777" w:rsidTr="006019BA">
        <w:tc>
          <w:tcPr>
            <w:tcW w:w="9350" w:type="dxa"/>
            <w:gridSpan w:val="6"/>
            <w:tcBorders>
              <w:bottom w:val="single" w:sz="4" w:space="0" w:color="auto"/>
            </w:tcBorders>
            <w:shd w:val="clear" w:color="auto" w:fill="E0E0E0"/>
          </w:tcPr>
          <w:p w14:paraId="18465E78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Requisitos Não-Funcionais</w:t>
            </w:r>
          </w:p>
        </w:tc>
      </w:tr>
      <w:tr w:rsidR="006019BA" w:rsidRPr="002A02AF" w14:paraId="46F9D6FA" w14:textId="77777777" w:rsidTr="006019BA">
        <w:tc>
          <w:tcPr>
            <w:tcW w:w="1796" w:type="dxa"/>
            <w:tcBorders>
              <w:right w:val="nil"/>
            </w:tcBorders>
            <w:shd w:val="clear" w:color="auto" w:fill="E0E0E0"/>
          </w:tcPr>
          <w:p w14:paraId="2A27EA71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3851" w:type="dxa"/>
            <w:gridSpan w:val="2"/>
            <w:tcBorders>
              <w:left w:val="nil"/>
              <w:right w:val="nil"/>
            </w:tcBorders>
            <w:shd w:val="clear" w:color="auto" w:fill="E0E0E0"/>
          </w:tcPr>
          <w:p w14:paraId="5859C15F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Restrição</w:t>
            </w:r>
          </w:p>
        </w:tc>
        <w:tc>
          <w:tcPr>
            <w:tcW w:w="1176" w:type="dxa"/>
            <w:tcBorders>
              <w:left w:val="nil"/>
              <w:right w:val="nil"/>
            </w:tcBorders>
            <w:shd w:val="clear" w:color="auto" w:fill="E0E0E0"/>
          </w:tcPr>
          <w:p w14:paraId="065C4EEE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Categoria</w:t>
            </w:r>
          </w:p>
        </w:tc>
        <w:tc>
          <w:tcPr>
            <w:tcW w:w="1137" w:type="dxa"/>
            <w:tcBorders>
              <w:left w:val="nil"/>
              <w:right w:val="nil"/>
            </w:tcBorders>
            <w:shd w:val="clear" w:color="auto" w:fill="E0E0E0"/>
          </w:tcPr>
          <w:p w14:paraId="1E4CA5C7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Desejável </w:t>
            </w:r>
          </w:p>
        </w:tc>
        <w:tc>
          <w:tcPr>
            <w:tcW w:w="1390" w:type="dxa"/>
            <w:tcBorders>
              <w:left w:val="nil"/>
            </w:tcBorders>
            <w:shd w:val="clear" w:color="auto" w:fill="E0E0E0"/>
          </w:tcPr>
          <w:p w14:paraId="7D80884C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Permanente </w:t>
            </w:r>
          </w:p>
        </w:tc>
      </w:tr>
      <w:tr w:rsidR="002A02AF" w:rsidRPr="002A02AF" w14:paraId="5C8D66FA" w14:textId="77777777" w:rsidTr="006019BA">
        <w:tc>
          <w:tcPr>
            <w:tcW w:w="1796" w:type="dxa"/>
          </w:tcPr>
          <w:p w14:paraId="79B908F6" w14:textId="5341AF96" w:rsidR="006019BA" w:rsidRPr="002A02AF" w:rsidRDefault="006019BA" w:rsidP="00AF30D6">
            <w:pPr>
              <w:rPr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NF1.1 Formulário de cadastro do livro</w:t>
            </w:r>
          </w:p>
        </w:tc>
        <w:tc>
          <w:tcPr>
            <w:tcW w:w="3851" w:type="dxa"/>
            <w:gridSpan w:val="2"/>
          </w:tcPr>
          <w:p w14:paraId="4A99C4E5" w14:textId="0E09C460" w:rsidR="006019BA" w:rsidRPr="002A02AF" w:rsidRDefault="006019BA" w:rsidP="00AF30D6">
            <w:pPr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O usuário deverá inserir as informações do livro através de um formulário, devendo conter título, autor(es), gênero, número de páginas, ano de publicação e link da imagem da capa.</w:t>
            </w:r>
          </w:p>
        </w:tc>
        <w:tc>
          <w:tcPr>
            <w:tcW w:w="1176" w:type="dxa"/>
          </w:tcPr>
          <w:p w14:paraId="08236507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Interface</w:t>
            </w:r>
          </w:p>
        </w:tc>
        <w:tc>
          <w:tcPr>
            <w:tcW w:w="1137" w:type="dxa"/>
          </w:tcPr>
          <w:p w14:paraId="50E77D3B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  <w:tc>
          <w:tcPr>
            <w:tcW w:w="1390" w:type="dxa"/>
          </w:tcPr>
          <w:p w14:paraId="5BBC2968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</w:tr>
      <w:tr w:rsidR="002A02AF" w:rsidRPr="002A02AF" w14:paraId="7FD8619C" w14:textId="77777777" w:rsidTr="006019BA">
        <w:tc>
          <w:tcPr>
            <w:tcW w:w="1796" w:type="dxa"/>
          </w:tcPr>
          <w:p w14:paraId="37B469C0" w14:textId="18BA5DD5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NF1.2 Salvar livro na estante</w:t>
            </w:r>
          </w:p>
        </w:tc>
        <w:tc>
          <w:tcPr>
            <w:tcW w:w="3851" w:type="dxa"/>
            <w:gridSpan w:val="2"/>
          </w:tcPr>
          <w:p w14:paraId="1F49B7EE" w14:textId="78EDB675" w:rsidR="006019BA" w:rsidRPr="002A02AF" w:rsidRDefault="006019BA" w:rsidP="00AF30D6">
            <w:pPr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Após o usuário salvar a informações de cadastro do livro, o sistema deve verificar se todas as informações foram inseridas, e então salvar o livro na estante.</w:t>
            </w:r>
          </w:p>
        </w:tc>
        <w:tc>
          <w:tcPr>
            <w:tcW w:w="1176" w:type="dxa"/>
          </w:tcPr>
          <w:p w14:paraId="6A21DC62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Regra de Negócio</w:t>
            </w:r>
          </w:p>
        </w:tc>
        <w:tc>
          <w:tcPr>
            <w:tcW w:w="1137" w:type="dxa"/>
          </w:tcPr>
          <w:p w14:paraId="30107AE9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  <w:tc>
          <w:tcPr>
            <w:tcW w:w="1390" w:type="dxa"/>
          </w:tcPr>
          <w:p w14:paraId="03481849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</w:tr>
    </w:tbl>
    <w:p w14:paraId="52F78748" w14:textId="7D0DC3F9" w:rsidR="006019BA" w:rsidRDefault="006019BA"/>
    <w:p w14:paraId="2E4D768F" w14:textId="77777777" w:rsidR="002A02AF" w:rsidRDefault="002A02AF"/>
    <w:p w14:paraId="223266E5" w14:textId="77777777" w:rsidR="002A02AF" w:rsidRDefault="002A02AF"/>
    <w:p w14:paraId="1ED57A3E" w14:textId="77777777" w:rsidR="002A02AF" w:rsidRDefault="002A02AF"/>
    <w:p w14:paraId="10720A61" w14:textId="77777777" w:rsidR="002A02AF" w:rsidRDefault="002A02AF"/>
    <w:p w14:paraId="1195D07F" w14:textId="77777777" w:rsidR="002A02AF" w:rsidRDefault="002A02AF"/>
    <w:p w14:paraId="486942FF" w14:textId="77777777" w:rsidR="002A02AF" w:rsidRDefault="002A02AF"/>
    <w:p w14:paraId="61F73EA2" w14:textId="77777777" w:rsidR="002A02AF" w:rsidRDefault="002A02AF"/>
    <w:p w14:paraId="33C1DE03" w14:textId="77777777" w:rsidR="002A02AF" w:rsidRDefault="002A02A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2"/>
        <w:gridCol w:w="1594"/>
        <w:gridCol w:w="2110"/>
        <w:gridCol w:w="1229"/>
        <w:gridCol w:w="1189"/>
        <w:gridCol w:w="1456"/>
      </w:tblGrid>
      <w:tr w:rsidR="002A02AF" w:rsidRPr="002A02AF" w14:paraId="78783C0E" w14:textId="77777777" w:rsidTr="00AF30D6">
        <w:tc>
          <w:tcPr>
            <w:tcW w:w="34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F8611" w14:textId="3A2A8D28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lastRenderedPageBreak/>
              <w:t>F</w:t>
            </w:r>
            <w:r w:rsidR="00EA1187" w:rsidRPr="002A02AF">
              <w:rPr>
                <w:b/>
                <w:sz w:val="24"/>
                <w:szCs w:val="24"/>
              </w:rPr>
              <w:t>3 Adicionar Leitura</w:t>
            </w:r>
          </w:p>
        </w:tc>
        <w:tc>
          <w:tcPr>
            <w:tcW w:w="59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70C86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Oculto </w:t>
            </w:r>
            <w:proofErr w:type="gramStart"/>
            <w:r w:rsidRPr="002A02AF">
              <w:rPr>
                <w:b/>
                <w:sz w:val="24"/>
                <w:szCs w:val="24"/>
              </w:rPr>
              <w:t xml:space="preserve">(  </w:t>
            </w:r>
            <w:proofErr w:type="gramEnd"/>
            <w:r w:rsidRPr="002A02AF">
              <w:rPr>
                <w:b/>
                <w:sz w:val="24"/>
                <w:szCs w:val="24"/>
              </w:rPr>
              <w:t xml:space="preserve"> )</w:t>
            </w:r>
          </w:p>
        </w:tc>
      </w:tr>
      <w:tr w:rsidR="006019BA" w:rsidRPr="002A02AF" w14:paraId="4A706B7A" w14:textId="77777777" w:rsidTr="00AF30D6">
        <w:tc>
          <w:tcPr>
            <w:tcW w:w="9350" w:type="dxa"/>
            <w:gridSpan w:val="6"/>
            <w:tcBorders>
              <w:bottom w:val="single" w:sz="4" w:space="0" w:color="auto"/>
            </w:tcBorders>
          </w:tcPr>
          <w:p w14:paraId="37A4DAF3" w14:textId="104E9AB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Descrição:</w:t>
            </w:r>
            <w:r w:rsidRPr="002A02AF">
              <w:rPr>
                <w:sz w:val="24"/>
                <w:szCs w:val="24"/>
              </w:rPr>
              <w:t xml:space="preserve"> Para o controle das leituras</w:t>
            </w:r>
            <w:r w:rsidR="00EA1187" w:rsidRPr="002A02AF">
              <w:rPr>
                <w:sz w:val="24"/>
                <w:szCs w:val="24"/>
              </w:rPr>
              <w:t>, o usuário poderá cadastrar novas leituras no sistema.</w:t>
            </w:r>
          </w:p>
        </w:tc>
      </w:tr>
      <w:tr w:rsidR="006019BA" w:rsidRPr="002A02AF" w14:paraId="5AA8B3F4" w14:textId="77777777" w:rsidTr="00AF30D6">
        <w:tc>
          <w:tcPr>
            <w:tcW w:w="9350" w:type="dxa"/>
            <w:gridSpan w:val="6"/>
            <w:tcBorders>
              <w:bottom w:val="single" w:sz="4" w:space="0" w:color="auto"/>
            </w:tcBorders>
            <w:shd w:val="clear" w:color="auto" w:fill="E0E0E0"/>
          </w:tcPr>
          <w:p w14:paraId="55D800EF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Requisitos Não-Funcionais</w:t>
            </w:r>
          </w:p>
        </w:tc>
      </w:tr>
      <w:tr w:rsidR="006019BA" w:rsidRPr="002A02AF" w14:paraId="5154E600" w14:textId="77777777" w:rsidTr="00AF30D6">
        <w:tc>
          <w:tcPr>
            <w:tcW w:w="1796" w:type="dxa"/>
            <w:tcBorders>
              <w:right w:val="nil"/>
            </w:tcBorders>
            <w:shd w:val="clear" w:color="auto" w:fill="E0E0E0"/>
          </w:tcPr>
          <w:p w14:paraId="150C7D65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3851" w:type="dxa"/>
            <w:gridSpan w:val="2"/>
            <w:tcBorders>
              <w:left w:val="nil"/>
              <w:right w:val="nil"/>
            </w:tcBorders>
            <w:shd w:val="clear" w:color="auto" w:fill="E0E0E0"/>
          </w:tcPr>
          <w:p w14:paraId="1B3358CC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Restrição</w:t>
            </w:r>
          </w:p>
        </w:tc>
        <w:tc>
          <w:tcPr>
            <w:tcW w:w="1176" w:type="dxa"/>
            <w:tcBorders>
              <w:left w:val="nil"/>
              <w:right w:val="nil"/>
            </w:tcBorders>
            <w:shd w:val="clear" w:color="auto" w:fill="E0E0E0"/>
          </w:tcPr>
          <w:p w14:paraId="1BE23A11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Categoria</w:t>
            </w:r>
          </w:p>
        </w:tc>
        <w:tc>
          <w:tcPr>
            <w:tcW w:w="1137" w:type="dxa"/>
            <w:tcBorders>
              <w:left w:val="nil"/>
              <w:right w:val="nil"/>
            </w:tcBorders>
            <w:shd w:val="clear" w:color="auto" w:fill="E0E0E0"/>
          </w:tcPr>
          <w:p w14:paraId="50DA5B3E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Desejável </w:t>
            </w:r>
          </w:p>
        </w:tc>
        <w:tc>
          <w:tcPr>
            <w:tcW w:w="1390" w:type="dxa"/>
            <w:tcBorders>
              <w:left w:val="nil"/>
            </w:tcBorders>
            <w:shd w:val="clear" w:color="auto" w:fill="E0E0E0"/>
          </w:tcPr>
          <w:p w14:paraId="63EB34C9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Permanente </w:t>
            </w:r>
          </w:p>
        </w:tc>
      </w:tr>
      <w:tr w:rsidR="002A02AF" w:rsidRPr="002A02AF" w14:paraId="234BC082" w14:textId="77777777" w:rsidTr="00AF30D6">
        <w:tc>
          <w:tcPr>
            <w:tcW w:w="1796" w:type="dxa"/>
          </w:tcPr>
          <w:p w14:paraId="410865D1" w14:textId="4391EF5A" w:rsidR="006019BA" w:rsidRPr="002A02AF" w:rsidRDefault="006019BA" w:rsidP="00AF30D6">
            <w:pPr>
              <w:rPr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NF1.1 </w:t>
            </w:r>
            <w:r w:rsidR="00EA1187" w:rsidRPr="002A02AF">
              <w:rPr>
                <w:b/>
                <w:sz w:val="24"/>
                <w:szCs w:val="24"/>
              </w:rPr>
              <w:t>Formulário de cadastro da leitura</w:t>
            </w:r>
          </w:p>
        </w:tc>
        <w:tc>
          <w:tcPr>
            <w:tcW w:w="3851" w:type="dxa"/>
            <w:gridSpan w:val="2"/>
          </w:tcPr>
          <w:p w14:paraId="7A36D844" w14:textId="1185E861" w:rsidR="006019BA" w:rsidRPr="002A02AF" w:rsidRDefault="00EA1187" w:rsidP="00AF30D6">
            <w:pPr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O usuário deverá inserir as informações da leitura através de um formulário, devendo conter o livro que está sendo lido, data de início e, se aplicável, data de conclusão e até que página foi lido</w:t>
            </w:r>
            <w:r w:rsidR="00731CDA" w:rsidRPr="002A02AF">
              <w:rPr>
                <w:sz w:val="24"/>
                <w:szCs w:val="24"/>
              </w:rPr>
              <w:t>.</w:t>
            </w:r>
          </w:p>
        </w:tc>
        <w:tc>
          <w:tcPr>
            <w:tcW w:w="1176" w:type="dxa"/>
          </w:tcPr>
          <w:p w14:paraId="2513A4A3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Interface</w:t>
            </w:r>
          </w:p>
        </w:tc>
        <w:tc>
          <w:tcPr>
            <w:tcW w:w="1137" w:type="dxa"/>
          </w:tcPr>
          <w:p w14:paraId="7D9FC579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  <w:tc>
          <w:tcPr>
            <w:tcW w:w="1390" w:type="dxa"/>
          </w:tcPr>
          <w:p w14:paraId="75679F00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</w:tr>
      <w:tr w:rsidR="002A02AF" w:rsidRPr="002A02AF" w14:paraId="0052ACAD" w14:textId="77777777" w:rsidTr="00AF30D6">
        <w:tc>
          <w:tcPr>
            <w:tcW w:w="1796" w:type="dxa"/>
          </w:tcPr>
          <w:p w14:paraId="2C24F84B" w14:textId="777D6BD4" w:rsidR="006019BA" w:rsidRPr="002A02AF" w:rsidRDefault="006019BA" w:rsidP="00731CDA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NF1.2 </w:t>
            </w:r>
            <w:r w:rsidR="00731CDA" w:rsidRPr="002A02AF">
              <w:rPr>
                <w:b/>
                <w:sz w:val="24"/>
                <w:szCs w:val="24"/>
              </w:rPr>
              <w:t>Salvar leitura no histórico de leitura</w:t>
            </w:r>
          </w:p>
        </w:tc>
        <w:tc>
          <w:tcPr>
            <w:tcW w:w="3851" w:type="dxa"/>
            <w:gridSpan w:val="2"/>
          </w:tcPr>
          <w:p w14:paraId="21563083" w14:textId="2D8A12C3" w:rsidR="006019BA" w:rsidRPr="002A02AF" w:rsidRDefault="00731CDA" w:rsidP="00AF30D6">
            <w:pPr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Após o usuário salvar a informações de cadastro da leitura, o sistema deve verificar se todas as informações foram inseridas, e então salvar a leitura no histórico de leitura.</w:t>
            </w:r>
          </w:p>
        </w:tc>
        <w:tc>
          <w:tcPr>
            <w:tcW w:w="1176" w:type="dxa"/>
          </w:tcPr>
          <w:p w14:paraId="028FCE36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Regra de Negócio</w:t>
            </w:r>
          </w:p>
        </w:tc>
        <w:tc>
          <w:tcPr>
            <w:tcW w:w="1137" w:type="dxa"/>
          </w:tcPr>
          <w:p w14:paraId="61E69F11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  <w:tc>
          <w:tcPr>
            <w:tcW w:w="1390" w:type="dxa"/>
          </w:tcPr>
          <w:p w14:paraId="67714AE2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</w:tr>
    </w:tbl>
    <w:p w14:paraId="6553D004" w14:textId="77777777" w:rsidR="00731CDA" w:rsidRDefault="00731CDA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6"/>
        <w:gridCol w:w="1592"/>
        <w:gridCol w:w="2108"/>
        <w:gridCol w:w="1229"/>
        <w:gridCol w:w="1189"/>
        <w:gridCol w:w="1456"/>
      </w:tblGrid>
      <w:tr w:rsidR="002A02AF" w:rsidRPr="002A02AF" w14:paraId="21340E7C" w14:textId="77777777" w:rsidTr="00AF30D6">
        <w:tc>
          <w:tcPr>
            <w:tcW w:w="34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02403" w14:textId="2A54AA7D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F</w:t>
            </w:r>
            <w:r w:rsidR="00731CDA" w:rsidRPr="002A02AF">
              <w:rPr>
                <w:b/>
                <w:sz w:val="24"/>
                <w:szCs w:val="24"/>
              </w:rPr>
              <w:t>4 Histórico de Leituras</w:t>
            </w:r>
          </w:p>
        </w:tc>
        <w:tc>
          <w:tcPr>
            <w:tcW w:w="59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27B60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Oculto </w:t>
            </w:r>
            <w:proofErr w:type="gramStart"/>
            <w:r w:rsidRPr="002A02AF">
              <w:rPr>
                <w:b/>
                <w:sz w:val="24"/>
                <w:szCs w:val="24"/>
              </w:rPr>
              <w:t xml:space="preserve">(  </w:t>
            </w:r>
            <w:proofErr w:type="gramEnd"/>
            <w:r w:rsidRPr="002A02AF">
              <w:rPr>
                <w:b/>
                <w:sz w:val="24"/>
                <w:szCs w:val="24"/>
              </w:rPr>
              <w:t xml:space="preserve"> )</w:t>
            </w:r>
          </w:p>
        </w:tc>
      </w:tr>
      <w:tr w:rsidR="006019BA" w:rsidRPr="002A02AF" w14:paraId="0CCA87B3" w14:textId="77777777" w:rsidTr="00AF30D6">
        <w:tc>
          <w:tcPr>
            <w:tcW w:w="9350" w:type="dxa"/>
            <w:gridSpan w:val="6"/>
            <w:tcBorders>
              <w:bottom w:val="single" w:sz="4" w:space="0" w:color="auto"/>
            </w:tcBorders>
          </w:tcPr>
          <w:p w14:paraId="651C6138" w14:textId="2115CA00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Descrição:</w:t>
            </w:r>
            <w:r w:rsidRPr="002A02AF">
              <w:rPr>
                <w:sz w:val="24"/>
                <w:szCs w:val="24"/>
              </w:rPr>
              <w:t xml:space="preserve"> Para o controle das leituras</w:t>
            </w:r>
            <w:r w:rsidR="00731CDA" w:rsidRPr="002A02AF">
              <w:rPr>
                <w:sz w:val="24"/>
                <w:szCs w:val="24"/>
              </w:rPr>
              <w:t>, o usuário poderá consultar as leituras que já registrou</w:t>
            </w:r>
          </w:p>
        </w:tc>
      </w:tr>
      <w:tr w:rsidR="006019BA" w:rsidRPr="002A02AF" w14:paraId="20C10B85" w14:textId="77777777" w:rsidTr="00AF30D6">
        <w:tc>
          <w:tcPr>
            <w:tcW w:w="9350" w:type="dxa"/>
            <w:gridSpan w:val="6"/>
            <w:tcBorders>
              <w:bottom w:val="single" w:sz="4" w:space="0" w:color="auto"/>
            </w:tcBorders>
            <w:shd w:val="clear" w:color="auto" w:fill="E0E0E0"/>
          </w:tcPr>
          <w:p w14:paraId="50C49626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Requisitos Não-Funcionais</w:t>
            </w:r>
          </w:p>
        </w:tc>
      </w:tr>
      <w:tr w:rsidR="006019BA" w:rsidRPr="002A02AF" w14:paraId="3A42CD39" w14:textId="77777777" w:rsidTr="00AF30D6">
        <w:tc>
          <w:tcPr>
            <w:tcW w:w="1796" w:type="dxa"/>
            <w:tcBorders>
              <w:right w:val="nil"/>
            </w:tcBorders>
            <w:shd w:val="clear" w:color="auto" w:fill="E0E0E0"/>
          </w:tcPr>
          <w:p w14:paraId="28E3AD62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3851" w:type="dxa"/>
            <w:gridSpan w:val="2"/>
            <w:tcBorders>
              <w:left w:val="nil"/>
              <w:right w:val="nil"/>
            </w:tcBorders>
            <w:shd w:val="clear" w:color="auto" w:fill="E0E0E0"/>
          </w:tcPr>
          <w:p w14:paraId="417F47B1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Restrição</w:t>
            </w:r>
          </w:p>
        </w:tc>
        <w:tc>
          <w:tcPr>
            <w:tcW w:w="1176" w:type="dxa"/>
            <w:tcBorders>
              <w:left w:val="nil"/>
              <w:right w:val="nil"/>
            </w:tcBorders>
            <w:shd w:val="clear" w:color="auto" w:fill="E0E0E0"/>
          </w:tcPr>
          <w:p w14:paraId="4AEE28E4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Categoria</w:t>
            </w:r>
          </w:p>
        </w:tc>
        <w:tc>
          <w:tcPr>
            <w:tcW w:w="1137" w:type="dxa"/>
            <w:tcBorders>
              <w:left w:val="nil"/>
              <w:right w:val="nil"/>
            </w:tcBorders>
            <w:shd w:val="clear" w:color="auto" w:fill="E0E0E0"/>
          </w:tcPr>
          <w:p w14:paraId="2DA399A2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Desejável </w:t>
            </w:r>
          </w:p>
        </w:tc>
        <w:tc>
          <w:tcPr>
            <w:tcW w:w="1390" w:type="dxa"/>
            <w:tcBorders>
              <w:left w:val="nil"/>
            </w:tcBorders>
            <w:shd w:val="clear" w:color="auto" w:fill="E0E0E0"/>
          </w:tcPr>
          <w:p w14:paraId="7849976B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Permanente </w:t>
            </w:r>
          </w:p>
        </w:tc>
      </w:tr>
      <w:tr w:rsidR="002A02AF" w:rsidRPr="002A02AF" w14:paraId="449D54CE" w14:textId="77777777" w:rsidTr="00AF30D6">
        <w:tc>
          <w:tcPr>
            <w:tcW w:w="1796" w:type="dxa"/>
          </w:tcPr>
          <w:p w14:paraId="2FC7C62B" w14:textId="44F744E0" w:rsidR="006019BA" w:rsidRPr="002A02AF" w:rsidRDefault="006019BA" w:rsidP="00AF30D6">
            <w:pPr>
              <w:rPr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NF1.1 Listar </w:t>
            </w:r>
            <w:r w:rsidR="00731CDA" w:rsidRPr="002A02AF">
              <w:rPr>
                <w:b/>
                <w:sz w:val="24"/>
                <w:szCs w:val="24"/>
              </w:rPr>
              <w:t>leituras</w:t>
            </w:r>
          </w:p>
        </w:tc>
        <w:tc>
          <w:tcPr>
            <w:tcW w:w="3851" w:type="dxa"/>
            <w:gridSpan w:val="2"/>
          </w:tcPr>
          <w:p w14:paraId="1E0A3DE2" w14:textId="76A99474" w:rsidR="006019BA" w:rsidRPr="002A02AF" w:rsidRDefault="006019BA" w:rsidP="00AF30D6">
            <w:pPr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 xml:space="preserve">O sistema deve listar </w:t>
            </w:r>
            <w:r w:rsidR="00731CDA" w:rsidRPr="002A02AF">
              <w:rPr>
                <w:sz w:val="24"/>
                <w:szCs w:val="24"/>
              </w:rPr>
              <w:t>as leituras cadastradas pelo usuário, ordenados por data de forma decrescente.</w:t>
            </w:r>
          </w:p>
        </w:tc>
        <w:tc>
          <w:tcPr>
            <w:tcW w:w="1176" w:type="dxa"/>
          </w:tcPr>
          <w:p w14:paraId="09F4CDEA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Interface</w:t>
            </w:r>
          </w:p>
        </w:tc>
        <w:tc>
          <w:tcPr>
            <w:tcW w:w="1137" w:type="dxa"/>
          </w:tcPr>
          <w:p w14:paraId="0F8C3013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  <w:tc>
          <w:tcPr>
            <w:tcW w:w="1390" w:type="dxa"/>
          </w:tcPr>
          <w:p w14:paraId="101D06DF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</w:tr>
      <w:tr w:rsidR="002A02AF" w:rsidRPr="002A02AF" w14:paraId="64456198" w14:textId="77777777" w:rsidTr="00AF30D6">
        <w:tc>
          <w:tcPr>
            <w:tcW w:w="1796" w:type="dxa"/>
          </w:tcPr>
          <w:p w14:paraId="62CB3ABA" w14:textId="1DA002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NF1.2 Consultar </w:t>
            </w:r>
            <w:r w:rsidR="00731CDA" w:rsidRPr="002A02AF">
              <w:rPr>
                <w:b/>
                <w:sz w:val="24"/>
                <w:szCs w:val="24"/>
              </w:rPr>
              <w:t>leitura</w:t>
            </w:r>
          </w:p>
        </w:tc>
        <w:tc>
          <w:tcPr>
            <w:tcW w:w="3851" w:type="dxa"/>
            <w:gridSpan w:val="2"/>
          </w:tcPr>
          <w:p w14:paraId="2998CDE2" w14:textId="76BAB2F4" w:rsidR="006019BA" w:rsidRPr="002A02AF" w:rsidRDefault="006019BA" w:rsidP="00AF30D6">
            <w:pPr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 xml:space="preserve">O usuário deve ter a opção de consultar as informações </w:t>
            </w:r>
            <w:r w:rsidR="00731CDA" w:rsidRPr="002A02AF">
              <w:rPr>
                <w:sz w:val="24"/>
                <w:szCs w:val="24"/>
              </w:rPr>
              <w:t>das leituras cadastradas, clicando sobre a leitura.</w:t>
            </w:r>
          </w:p>
        </w:tc>
        <w:tc>
          <w:tcPr>
            <w:tcW w:w="1176" w:type="dxa"/>
          </w:tcPr>
          <w:p w14:paraId="661F288C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Regra de Negócio</w:t>
            </w:r>
          </w:p>
        </w:tc>
        <w:tc>
          <w:tcPr>
            <w:tcW w:w="1137" w:type="dxa"/>
          </w:tcPr>
          <w:p w14:paraId="54636DB5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  <w:tc>
          <w:tcPr>
            <w:tcW w:w="1390" w:type="dxa"/>
          </w:tcPr>
          <w:p w14:paraId="05749359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</w:tr>
      <w:tr w:rsidR="006019BA" w:rsidRPr="002A02AF" w14:paraId="5859DD1B" w14:textId="77777777" w:rsidTr="00AF30D6">
        <w:tc>
          <w:tcPr>
            <w:tcW w:w="1796" w:type="dxa"/>
          </w:tcPr>
          <w:p w14:paraId="54BE0120" w14:textId="483B7878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NF1.3 Editar informações d</w:t>
            </w:r>
            <w:r w:rsidR="00731CDA" w:rsidRPr="002A02AF">
              <w:rPr>
                <w:b/>
                <w:sz w:val="24"/>
                <w:szCs w:val="24"/>
              </w:rPr>
              <w:t>a leitura</w:t>
            </w:r>
          </w:p>
        </w:tc>
        <w:tc>
          <w:tcPr>
            <w:tcW w:w="3851" w:type="dxa"/>
            <w:gridSpan w:val="2"/>
          </w:tcPr>
          <w:p w14:paraId="183DFA99" w14:textId="5CDC91AC" w:rsidR="006019BA" w:rsidRPr="002A02AF" w:rsidRDefault="006019BA" w:rsidP="00AF30D6">
            <w:pPr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Após selecionar para consultar as informações de um</w:t>
            </w:r>
            <w:r w:rsidR="00731CDA" w:rsidRPr="002A02AF">
              <w:rPr>
                <w:sz w:val="24"/>
                <w:szCs w:val="24"/>
              </w:rPr>
              <w:t>a leitura</w:t>
            </w:r>
            <w:r w:rsidRPr="002A02AF">
              <w:rPr>
                <w:sz w:val="24"/>
                <w:szCs w:val="24"/>
              </w:rPr>
              <w:t>, o usuário deve poder editar</w:t>
            </w:r>
            <w:r w:rsidR="002A02AF">
              <w:rPr>
                <w:sz w:val="24"/>
                <w:szCs w:val="24"/>
              </w:rPr>
              <w:t xml:space="preserve"> ou deletar</w:t>
            </w:r>
            <w:r w:rsidRPr="002A02AF">
              <w:rPr>
                <w:sz w:val="24"/>
                <w:szCs w:val="24"/>
              </w:rPr>
              <w:t xml:space="preserve"> as informações </w:t>
            </w:r>
            <w:r w:rsidR="00731CDA" w:rsidRPr="002A02AF">
              <w:rPr>
                <w:sz w:val="24"/>
                <w:szCs w:val="24"/>
              </w:rPr>
              <w:t>da leitura</w:t>
            </w:r>
            <w:r w:rsidR="002A02AF">
              <w:rPr>
                <w:sz w:val="24"/>
                <w:szCs w:val="24"/>
              </w:rPr>
              <w:t>.</w:t>
            </w:r>
          </w:p>
        </w:tc>
        <w:tc>
          <w:tcPr>
            <w:tcW w:w="1176" w:type="dxa"/>
          </w:tcPr>
          <w:p w14:paraId="1CC38E7C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Regra de Negócio</w:t>
            </w:r>
          </w:p>
        </w:tc>
        <w:tc>
          <w:tcPr>
            <w:tcW w:w="1137" w:type="dxa"/>
          </w:tcPr>
          <w:p w14:paraId="153DE8CA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  <w:tc>
          <w:tcPr>
            <w:tcW w:w="1390" w:type="dxa"/>
          </w:tcPr>
          <w:p w14:paraId="03185AA3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</w:tr>
    </w:tbl>
    <w:p w14:paraId="677AC764" w14:textId="77777777" w:rsidR="006019BA" w:rsidRDefault="006019BA"/>
    <w:p w14:paraId="707C19A9" w14:textId="77777777" w:rsidR="00E7645F" w:rsidRPr="004F4987" w:rsidRDefault="00E7645F" w:rsidP="004F4987"/>
    <w:p w14:paraId="1C94FAED" w14:textId="77777777" w:rsidR="002A02AF" w:rsidRDefault="002A02AF">
      <w:pPr>
        <w:widowControl/>
        <w:spacing w:line="240" w:lineRule="auto"/>
        <w:rPr>
          <w:rStyle w:val="Forte"/>
          <w:sz w:val="24"/>
        </w:rPr>
      </w:pPr>
      <w:bookmarkStart w:id="6" w:name="_Toc256513228"/>
      <w:r>
        <w:rPr>
          <w:rStyle w:val="Forte"/>
        </w:rPr>
        <w:br w:type="page"/>
      </w:r>
    </w:p>
    <w:p w14:paraId="63F167FF" w14:textId="1F70CCA3" w:rsidR="00D8327F" w:rsidRPr="00685ADB" w:rsidRDefault="00D8327F" w:rsidP="00612A3E">
      <w:pPr>
        <w:pStyle w:val="Ttulo2"/>
        <w:numPr>
          <w:ilvl w:val="1"/>
          <w:numId w:val="6"/>
        </w:numPr>
        <w:rPr>
          <w:rStyle w:val="Forte"/>
          <w:b/>
          <w:bCs w:val="0"/>
          <w:color w:val="0070C0"/>
        </w:rPr>
      </w:pPr>
      <w:bookmarkStart w:id="7" w:name="_Toc189572883"/>
      <w:r w:rsidRPr="00685ADB">
        <w:rPr>
          <w:rStyle w:val="Forte"/>
          <w:b/>
          <w:bCs w:val="0"/>
        </w:rPr>
        <w:lastRenderedPageBreak/>
        <w:t>Requisitos</w:t>
      </w:r>
      <w:bookmarkEnd w:id="6"/>
      <w:r w:rsidR="008651BB" w:rsidRPr="00685ADB">
        <w:rPr>
          <w:rStyle w:val="Forte"/>
          <w:b/>
          <w:bCs w:val="0"/>
        </w:rPr>
        <w:t xml:space="preserve"> Suplementares</w:t>
      </w:r>
      <w:bookmarkEnd w:id="7"/>
    </w:p>
    <w:p w14:paraId="3F2F885D" w14:textId="77777777" w:rsidR="00E7645F" w:rsidRDefault="00E7645F" w:rsidP="00E7645F"/>
    <w:tbl>
      <w:tblPr>
        <w:tblW w:w="96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07"/>
        <w:gridCol w:w="3367"/>
        <w:gridCol w:w="1786"/>
        <w:gridCol w:w="1360"/>
        <w:gridCol w:w="1456"/>
      </w:tblGrid>
      <w:tr w:rsidR="00E7645F" w:rsidRPr="002A02AF" w14:paraId="7C1C51B9" w14:textId="77777777" w:rsidTr="00964346">
        <w:tc>
          <w:tcPr>
            <w:tcW w:w="1707" w:type="dxa"/>
          </w:tcPr>
          <w:p w14:paraId="1D8F32C0" w14:textId="77777777" w:rsidR="00E7645F" w:rsidRPr="002A02AF" w:rsidRDefault="00E7645F" w:rsidP="00964346">
            <w:pPr>
              <w:jc w:val="both"/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3367" w:type="dxa"/>
          </w:tcPr>
          <w:p w14:paraId="199AB6DC" w14:textId="77777777" w:rsidR="00E7645F" w:rsidRPr="002A02AF" w:rsidRDefault="00E7645F" w:rsidP="00964346">
            <w:pPr>
              <w:jc w:val="both"/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Restrição</w:t>
            </w:r>
          </w:p>
        </w:tc>
        <w:tc>
          <w:tcPr>
            <w:tcW w:w="1786" w:type="dxa"/>
          </w:tcPr>
          <w:p w14:paraId="5F65D7DB" w14:textId="77777777" w:rsidR="00E7645F" w:rsidRPr="002A02AF" w:rsidRDefault="00E7645F" w:rsidP="00964346">
            <w:pPr>
              <w:jc w:val="both"/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Categoria</w:t>
            </w:r>
          </w:p>
        </w:tc>
        <w:tc>
          <w:tcPr>
            <w:tcW w:w="1360" w:type="dxa"/>
            <w:shd w:val="clear" w:color="auto" w:fill="auto"/>
          </w:tcPr>
          <w:p w14:paraId="6116E6C4" w14:textId="77777777" w:rsidR="00E7645F" w:rsidRPr="002A02AF" w:rsidRDefault="00E7645F" w:rsidP="00964346">
            <w:pPr>
              <w:jc w:val="both"/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Desejável</w:t>
            </w:r>
          </w:p>
        </w:tc>
        <w:tc>
          <w:tcPr>
            <w:tcW w:w="1456" w:type="dxa"/>
            <w:shd w:val="clear" w:color="auto" w:fill="auto"/>
          </w:tcPr>
          <w:p w14:paraId="469FD0DC" w14:textId="77777777" w:rsidR="00E7645F" w:rsidRPr="002A02AF" w:rsidRDefault="00E7645F" w:rsidP="00964346">
            <w:pPr>
              <w:jc w:val="both"/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Permanente</w:t>
            </w:r>
          </w:p>
        </w:tc>
      </w:tr>
      <w:tr w:rsidR="00E7645F" w:rsidRPr="002A02AF" w14:paraId="60EF1580" w14:textId="77777777" w:rsidTr="00964346">
        <w:tc>
          <w:tcPr>
            <w:tcW w:w="1707" w:type="dxa"/>
          </w:tcPr>
          <w:p w14:paraId="4CEAC160" w14:textId="77777777" w:rsidR="00E7645F" w:rsidRPr="002A02AF" w:rsidRDefault="00E7645F" w:rsidP="00964346">
            <w:pPr>
              <w:jc w:val="both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S1</w:t>
            </w:r>
          </w:p>
          <w:p w14:paraId="65097104" w14:textId="77777777" w:rsidR="00E7645F" w:rsidRPr="002A02AF" w:rsidRDefault="00E7645F" w:rsidP="00964346">
            <w:pPr>
              <w:jc w:val="both"/>
              <w:rPr>
                <w:sz w:val="24"/>
                <w:szCs w:val="24"/>
              </w:rPr>
            </w:pPr>
          </w:p>
          <w:p w14:paraId="36418AEF" w14:textId="77777777" w:rsidR="00E7645F" w:rsidRPr="002A02AF" w:rsidRDefault="00E7645F" w:rsidP="0096434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367" w:type="dxa"/>
          </w:tcPr>
          <w:p w14:paraId="0B7BBC8F" w14:textId="77777777" w:rsidR="00E7645F" w:rsidRPr="002A02AF" w:rsidRDefault="00E7645F" w:rsidP="00964346">
            <w:pPr>
              <w:pStyle w:val="Requisito"/>
              <w:numPr>
                <w:ilvl w:val="0"/>
                <w:numId w:val="0"/>
              </w:numPr>
              <w:ind w:left="35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O sistema deve possuir uma interface leve e simples, de forma a facilitar o seu uso efetivo por parte dos usuários.</w:t>
            </w:r>
          </w:p>
          <w:p w14:paraId="24FD633D" w14:textId="77777777" w:rsidR="00E7645F" w:rsidRPr="002A02AF" w:rsidRDefault="00E7645F" w:rsidP="0096434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786" w:type="dxa"/>
          </w:tcPr>
          <w:p w14:paraId="27D4D1DC" w14:textId="77777777" w:rsidR="00E7645F" w:rsidRPr="002A02AF" w:rsidRDefault="00E7645F" w:rsidP="00964346">
            <w:pPr>
              <w:jc w:val="both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Usabilidade</w:t>
            </w:r>
          </w:p>
        </w:tc>
        <w:tc>
          <w:tcPr>
            <w:tcW w:w="1360" w:type="dxa"/>
            <w:shd w:val="clear" w:color="auto" w:fill="auto"/>
            <w:vAlign w:val="center"/>
          </w:tcPr>
          <w:p w14:paraId="2A83AF54" w14:textId="6D8EB722" w:rsidR="00E7645F" w:rsidRPr="002A02AF" w:rsidRDefault="00731CDA" w:rsidP="00731CDA">
            <w:pPr>
              <w:jc w:val="center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(  )</w:t>
            </w:r>
          </w:p>
        </w:tc>
        <w:tc>
          <w:tcPr>
            <w:tcW w:w="1456" w:type="dxa"/>
            <w:shd w:val="clear" w:color="auto" w:fill="auto"/>
            <w:vAlign w:val="center"/>
          </w:tcPr>
          <w:p w14:paraId="18E9EB28" w14:textId="51E35922" w:rsidR="00E7645F" w:rsidRPr="002A02AF" w:rsidRDefault="00731CDA" w:rsidP="0096434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</w:tr>
      <w:tr w:rsidR="00E7645F" w:rsidRPr="002A02AF" w14:paraId="4B0CBF40" w14:textId="77777777" w:rsidTr="00964346">
        <w:tc>
          <w:tcPr>
            <w:tcW w:w="1707" w:type="dxa"/>
          </w:tcPr>
          <w:p w14:paraId="62AAECCE" w14:textId="77777777" w:rsidR="00E7645F" w:rsidRPr="002A02AF" w:rsidRDefault="00E7645F" w:rsidP="00964346">
            <w:pPr>
              <w:jc w:val="both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S2</w:t>
            </w:r>
          </w:p>
          <w:p w14:paraId="524B7978" w14:textId="77777777" w:rsidR="00E7645F" w:rsidRPr="002A02AF" w:rsidRDefault="00E7645F" w:rsidP="0096434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367" w:type="dxa"/>
          </w:tcPr>
          <w:p w14:paraId="347FDA3E" w14:textId="77777777" w:rsidR="00E7645F" w:rsidRPr="002A02AF" w:rsidRDefault="00E7645F" w:rsidP="00964346">
            <w:pPr>
              <w:pStyle w:val="Requisito"/>
              <w:numPr>
                <w:ilvl w:val="0"/>
                <w:numId w:val="0"/>
              </w:numPr>
              <w:ind w:left="35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O sistema deve possuir mecanismos que garantam que o usuário não perca informações. Sendo assim, o sistema deve apresentar uma ferramenta de backup.</w:t>
            </w:r>
          </w:p>
        </w:tc>
        <w:tc>
          <w:tcPr>
            <w:tcW w:w="1786" w:type="dxa"/>
          </w:tcPr>
          <w:p w14:paraId="27E45AB6" w14:textId="77777777" w:rsidR="00E7645F" w:rsidRPr="002A02AF" w:rsidRDefault="00E7645F" w:rsidP="00964346">
            <w:pPr>
              <w:jc w:val="both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Confiabilidade</w:t>
            </w:r>
          </w:p>
        </w:tc>
        <w:tc>
          <w:tcPr>
            <w:tcW w:w="1360" w:type="dxa"/>
            <w:shd w:val="clear" w:color="auto" w:fill="auto"/>
            <w:vAlign w:val="center"/>
          </w:tcPr>
          <w:p w14:paraId="7E78B7F4" w14:textId="18D63A7E" w:rsidR="00E7645F" w:rsidRPr="002A02AF" w:rsidRDefault="00731CDA" w:rsidP="00964346">
            <w:pPr>
              <w:jc w:val="center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(  )</w:t>
            </w:r>
          </w:p>
        </w:tc>
        <w:tc>
          <w:tcPr>
            <w:tcW w:w="1456" w:type="dxa"/>
            <w:shd w:val="clear" w:color="auto" w:fill="auto"/>
            <w:vAlign w:val="center"/>
          </w:tcPr>
          <w:p w14:paraId="7836028C" w14:textId="72A3D281" w:rsidR="00E7645F" w:rsidRPr="002A02AF" w:rsidRDefault="00731CDA" w:rsidP="0096434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</w:tr>
      <w:tr w:rsidR="00E7645F" w:rsidRPr="002A02AF" w14:paraId="4FEA0EB8" w14:textId="77777777" w:rsidTr="00964346">
        <w:tc>
          <w:tcPr>
            <w:tcW w:w="1707" w:type="dxa"/>
          </w:tcPr>
          <w:p w14:paraId="4311E6F9" w14:textId="77777777" w:rsidR="00E7645F" w:rsidRPr="002A02AF" w:rsidRDefault="00E7645F" w:rsidP="00964346">
            <w:pPr>
              <w:jc w:val="both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S3</w:t>
            </w:r>
          </w:p>
        </w:tc>
        <w:tc>
          <w:tcPr>
            <w:tcW w:w="3367" w:type="dxa"/>
          </w:tcPr>
          <w:p w14:paraId="20D6A770" w14:textId="51AC547C" w:rsidR="00E7645F" w:rsidRPr="002A02AF" w:rsidRDefault="00731CDA" w:rsidP="00964346">
            <w:pPr>
              <w:pStyle w:val="Requisito"/>
              <w:numPr>
                <w:ilvl w:val="0"/>
                <w:numId w:val="0"/>
              </w:numPr>
              <w:ind w:left="35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O sistema será desenvolvido em uma interface web, para que o sistema seja multiplataforma.</w:t>
            </w:r>
          </w:p>
        </w:tc>
        <w:tc>
          <w:tcPr>
            <w:tcW w:w="1786" w:type="dxa"/>
          </w:tcPr>
          <w:p w14:paraId="65E24A61" w14:textId="33F90706" w:rsidR="00E7645F" w:rsidRPr="002A02AF" w:rsidRDefault="00731CDA" w:rsidP="00731CDA">
            <w:pPr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Usabilidade / Hardware</w:t>
            </w:r>
          </w:p>
        </w:tc>
        <w:tc>
          <w:tcPr>
            <w:tcW w:w="1360" w:type="dxa"/>
            <w:shd w:val="clear" w:color="auto" w:fill="auto"/>
            <w:vAlign w:val="center"/>
          </w:tcPr>
          <w:p w14:paraId="354C4B26" w14:textId="15447B62" w:rsidR="00E7645F" w:rsidRPr="002A02AF" w:rsidRDefault="00731CDA" w:rsidP="0096434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  <w:tc>
          <w:tcPr>
            <w:tcW w:w="1456" w:type="dxa"/>
            <w:shd w:val="clear" w:color="auto" w:fill="auto"/>
            <w:vAlign w:val="center"/>
          </w:tcPr>
          <w:p w14:paraId="4AEBB776" w14:textId="0C313077" w:rsidR="00E7645F" w:rsidRPr="002A02AF" w:rsidRDefault="00731CDA" w:rsidP="0096434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</w:tr>
    </w:tbl>
    <w:p w14:paraId="6143956A" w14:textId="77777777" w:rsidR="00E7645F" w:rsidRPr="00E7645F" w:rsidRDefault="00E7645F" w:rsidP="00E7645F"/>
    <w:p w14:paraId="78C7E4E9" w14:textId="77777777" w:rsidR="00D8327F" w:rsidRDefault="00D8327F">
      <w:pPr>
        <w:pStyle w:val="Paragraph2CharCharChar"/>
        <w:ind w:left="0"/>
        <w:rPr>
          <w:color w:val="auto"/>
          <w:lang w:val="pt-BR"/>
        </w:rPr>
      </w:pPr>
    </w:p>
    <w:p w14:paraId="20C74173" w14:textId="77777777" w:rsidR="00B83894" w:rsidRDefault="00B83894">
      <w:pPr>
        <w:widowControl/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27A5C3F2" w14:textId="64B90DBF" w:rsidR="00E7645F" w:rsidRDefault="00E7645F" w:rsidP="00E4204B">
      <w:pPr>
        <w:pStyle w:val="Ttulo1"/>
        <w:numPr>
          <w:ilvl w:val="0"/>
          <w:numId w:val="6"/>
        </w:numPr>
      </w:pPr>
      <w:bookmarkStart w:id="8" w:name="_Toc189572884"/>
      <w:r w:rsidRPr="00E7645F">
        <w:lastRenderedPageBreak/>
        <w:t>Casos de Uso</w:t>
      </w:r>
      <w:bookmarkEnd w:id="8"/>
    </w:p>
    <w:p w14:paraId="4E194147" w14:textId="77777777" w:rsidR="002A02AF" w:rsidRPr="002A3554" w:rsidRDefault="002A02AF">
      <w:pPr>
        <w:pStyle w:val="Paragraph2CharCharChar"/>
        <w:ind w:left="0"/>
        <w:rPr>
          <w:b/>
          <w:color w:val="0070C0"/>
          <w:lang w:val="pt-BR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1E0" w:firstRow="1" w:lastRow="1" w:firstColumn="1" w:lastColumn="1" w:noHBand="0" w:noVBand="0"/>
      </w:tblPr>
      <w:tblGrid>
        <w:gridCol w:w="555"/>
        <w:gridCol w:w="2530"/>
        <w:gridCol w:w="1843"/>
        <w:gridCol w:w="2126"/>
        <w:gridCol w:w="2268"/>
      </w:tblGrid>
      <w:tr w:rsidR="00471599" w:rsidRPr="002A02AF" w14:paraId="42B948D9" w14:textId="77777777" w:rsidTr="00471599">
        <w:tc>
          <w:tcPr>
            <w:tcW w:w="555" w:type="dxa"/>
            <w:shd w:val="clear" w:color="auto" w:fill="FFFFFF"/>
          </w:tcPr>
          <w:p w14:paraId="1D5AD3C9" w14:textId="77777777" w:rsidR="00471599" w:rsidRPr="002A02AF" w:rsidRDefault="00471599" w:rsidP="00BD516D">
            <w:pPr>
              <w:jc w:val="both"/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ID</w:t>
            </w:r>
          </w:p>
        </w:tc>
        <w:tc>
          <w:tcPr>
            <w:tcW w:w="2530" w:type="dxa"/>
            <w:shd w:val="clear" w:color="auto" w:fill="FFFFFF"/>
          </w:tcPr>
          <w:p w14:paraId="407B9AB0" w14:textId="77777777" w:rsidR="00471599" w:rsidRPr="002A02AF" w:rsidRDefault="00471599" w:rsidP="00BD516D">
            <w:pPr>
              <w:jc w:val="both"/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1843" w:type="dxa"/>
            <w:shd w:val="clear" w:color="auto" w:fill="FFFFFF"/>
          </w:tcPr>
          <w:p w14:paraId="60EA3584" w14:textId="77777777" w:rsidR="00471599" w:rsidRPr="002A02AF" w:rsidRDefault="00471599" w:rsidP="00BD516D">
            <w:pPr>
              <w:jc w:val="both"/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Atores</w:t>
            </w:r>
          </w:p>
        </w:tc>
        <w:tc>
          <w:tcPr>
            <w:tcW w:w="2126" w:type="dxa"/>
            <w:shd w:val="clear" w:color="auto" w:fill="FFFFFF"/>
          </w:tcPr>
          <w:p w14:paraId="1413F228" w14:textId="77777777" w:rsidR="00471599" w:rsidRPr="002A02AF" w:rsidRDefault="00471599" w:rsidP="00BD516D">
            <w:pPr>
              <w:jc w:val="both"/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Referências Cruzadas</w:t>
            </w:r>
          </w:p>
        </w:tc>
        <w:tc>
          <w:tcPr>
            <w:tcW w:w="2268" w:type="dxa"/>
            <w:shd w:val="clear" w:color="auto" w:fill="FFFFFF"/>
          </w:tcPr>
          <w:p w14:paraId="5C3D9CE8" w14:textId="77777777" w:rsidR="00471599" w:rsidRPr="002A02AF" w:rsidRDefault="00471599" w:rsidP="00BD516D">
            <w:pPr>
              <w:jc w:val="both"/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Prioridade de realização</w:t>
            </w:r>
          </w:p>
        </w:tc>
      </w:tr>
      <w:tr w:rsidR="00471599" w:rsidRPr="002A02AF" w14:paraId="45DEB2B9" w14:textId="77777777" w:rsidTr="00471599">
        <w:tc>
          <w:tcPr>
            <w:tcW w:w="555" w:type="dxa"/>
            <w:shd w:val="clear" w:color="auto" w:fill="FFFFFF"/>
          </w:tcPr>
          <w:p w14:paraId="592C7B22" w14:textId="77777777" w:rsidR="00471599" w:rsidRPr="002A02AF" w:rsidRDefault="00471599" w:rsidP="00BD516D">
            <w:pPr>
              <w:jc w:val="both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1</w:t>
            </w:r>
          </w:p>
        </w:tc>
        <w:tc>
          <w:tcPr>
            <w:tcW w:w="2530" w:type="dxa"/>
            <w:shd w:val="clear" w:color="auto" w:fill="FFFFFF"/>
          </w:tcPr>
          <w:p w14:paraId="1A7C9A13" w14:textId="2BE3D1C2" w:rsidR="00471599" w:rsidRPr="002A02AF" w:rsidRDefault="0007205C" w:rsidP="002A02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Adicionar</w:t>
            </w:r>
            <w:r w:rsidR="002A02AF" w:rsidRPr="002A02AF">
              <w:rPr>
                <w:sz w:val="24"/>
                <w:szCs w:val="24"/>
              </w:rPr>
              <w:t xml:space="preserve"> Livro</w:t>
            </w:r>
            <w:r w:rsidR="00471599" w:rsidRPr="002A02AF">
              <w:rPr>
                <w:sz w:val="24"/>
                <w:szCs w:val="24"/>
              </w:rPr>
              <w:t xml:space="preserve"> (CRUD)</w:t>
            </w:r>
          </w:p>
        </w:tc>
        <w:tc>
          <w:tcPr>
            <w:tcW w:w="1843" w:type="dxa"/>
            <w:shd w:val="clear" w:color="auto" w:fill="FFFFFF"/>
          </w:tcPr>
          <w:p w14:paraId="392F92C2" w14:textId="4A3ED354" w:rsidR="00471599" w:rsidRPr="002A02AF" w:rsidRDefault="002A02AF" w:rsidP="00BD516D">
            <w:pPr>
              <w:jc w:val="both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Usuário</w:t>
            </w:r>
          </w:p>
        </w:tc>
        <w:tc>
          <w:tcPr>
            <w:tcW w:w="2126" w:type="dxa"/>
            <w:shd w:val="clear" w:color="auto" w:fill="FFFFFF"/>
          </w:tcPr>
          <w:p w14:paraId="711DFDBB" w14:textId="49A79838" w:rsidR="00471599" w:rsidRPr="002A02AF" w:rsidRDefault="00471599" w:rsidP="00BD516D">
            <w:pPr>
              <w:jc w:val="both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F</w:t>
            </w:r>
            <w:r w:rsidR="002A02AF" w:rsidRPr="002A02AF">
              <w:rPr>
                <w:sz w:val="24"/>
                <w:szCs w:val="24"/>
              </w:rPr>
              <w:t>1, F2</w:t>
            </w:r>
          </w:p>
        </w:tc>
        <w:tc>
          <w:tcPr>
            <w:tcW w:w="2268" w:type="dxa"/>
            <w:shd w:val="clear" w:color="auto" w:fill="FFFFFF"/>
          </w:tcPr>
          <w:p w14:paraId="269BE64C" w14:textId="0F738CC2" w:rsidR="00471599" w:rsidRPr="002A02AF" w:rsidRDefault="0007205C" w:rsidP="00BD516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471599" w:rsidRPr="002A02AF" w14:paraId="384A7237" w14:textId="77777777" w:rsidTr="00471599">
        <w:tc>
          <w:tcPr>
            <w:tcW w:w="555" w:type="dxa"/>
            <w:shd w:val="clear" w:color="auto" w:fill="FFFFFF"/>
          </w:tcPr>
          <w:p w14:paraId="0B7B3721" w14:textId="77777777" w:rsidR="00471599" w:rsidRPr="002A02AF" w:rsidRDefault="00471599" w:rsidP="00BD516D">
            <w:pPr>
              <w:jc w:val="both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2</w:t>
            </w:r>
          </w:p>
        </w:tc>
        <w:tc>
          <w:tcPr>
            <w:tcW w:w="2530" w:type="dxa"/>
            <w:shd w:val="clear" w:color="auto" w:fill="FFFFFF"/>
          </w:tcPr>
          <w:p w14:paraId="15E2A9F0" w14:textId="52E6CD66" w:rsidR="00471599" w:rsidRPr="002A02AF" w:rsidRDefault="0007205C" w:rsidP="000720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Adicionar Leitura (CRUD)</w:t>
            </w:r>
          </w:p>
        </w:tc>
        <w:tc>
          <w:tcPr>
            <w:tcW w:w="1843" w:type="dxa"/>
            <w:shd w:val="clear" w:color="auto" w:fill="FFFFFF"/>
          </w:tcPr>
          <w:p w14:paraId="339E0CD1" w14:textId="54EA6608" w:rsidR="00471599" w:rsidRPr="002A02AF" w:rsidRDefault="0007205C" w:rsidP="00E12371">
            <w:pPr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Usuário</w:t>
            </w:r>
          </w:p>
        </w:tc>
        <w:tc>
          <w:tcPr>
            <w:tcW w:w="2126" w:type="dxa"/>
            <w:shd w:val="clear" w:color="auto" w:fill="FFFFFF"/>
          </w:tcPr>
          <w:p w14:paraId="515E8358" w14:textId="562A0D94" w:rsidR="00471599" w:rsidRPr="002A02AF" w:rsidRDefault="0007205C" w:rsidP="00BD516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F3, F4</w:t>
            </w:r>
          </w:p>
        </w:tc>
        <w:tc>
          <w:tcPr>
            <w:tcW w:w="2268" w:type="dxa"/>
            <w:shd w:val="clear" w:color="auto" w:fill="FFFFFF"/>
          </w:tcPr>
          <w:p w14:paraId="31E1A382" w14:textId="1454356A" w:rsidR="00471599" w:rsidRPr="002A02AF" w:rsidRDefault="0007205C" w:rsidP="00BD516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471599" w:rsidRPr="002A02AF" w14:paraId="2D6B2346" w14:textId="77777777" w:rsidTr="00471599">
        <w:tc>
          <w:tcPr>
            <w:tcW w:w="555" w:type="dxa"/>
            <w:shd w:val="clear" w:color="auto" w:fill="FFFFFF"/>
          </w:tcPr>
          <w:p w14:paraId="1B0C8678" w14:textId="77777777" w:rsidR="00471599" w:rsidRPr="002A02AF" w:rsidRDefault="00471599" w:rsidP="00BD516D">
            <w:pPr>
              <w:jc w:val="both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3</w:t>
            </w:r>
          </w:p>
        </w:tc>
        <w:tc>
          <w:tcPr>
            <w:tcW w:w="2530" w:type="dxa"/>
            <w:shd w:val="clear" w:color="auto" w:fill="FFFFFF"/>
          </w:tcPr>
          <w:p w14:paraId="47694146" w14:textId="055BA9AF" w:rsidR="00471599" w:rsidRPr="002A02AF" w:rsidRDefault="0007205C" w:rsidP="00BD516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Listar Livros</w:t>
            </w:r>
          </w:p>
        </w:tc>
        <w:tc>
          <w:tcPr>
            <w:tcW w:w="1843" w:type="dxa"/>
            <w:shd w:val="clear" w:color="auto" w:fill="FFFFFF"/>
          </w:tcPr>
          <w:p w14:paraId="2BF9F22C" w14:textId="4A05CCAB" w:rsidR="00471599" w:rsidRPr="002A02AF" w:rsidRDefault="00E12371" w:rsidP="00BD516D">
            <w:pPr>
              <w:jc w:val="both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Usuário, S</w:t>
            </w:r>
            <w:r>
              <w:rPr>
                <w:sz w:val="24"/>
                <w:szCs w:val="24"/>
              </w:rPr>
              <w:t>ubs</w:t>
            </w:r>
            <w:r w:rsidRPr="002A02AF">
              <w:rPr>
                <w:sz w:val="24"/>
                <w:szCs w:val="24"/>
              </w:rPr>
              <w:t>istema</w:t>
            </w:r>
          </w:p>
        </w:tc>
        <w:tc>
          <w:tcPr>
            <w:tcW w:w="2126" w:type="dxa"/>
            <w:shd w:val="clear" w:color="auto" w:fill="FFFFFF"/>
          </w:tcPr>
          <w:p w14:paraId="2ECC505C" w14:textId="3AD0A768" w:rsidR="00471599" w:rsidRPr="002A02AF" w:rsidRDefault="0007205C" w:rsidP="00BD516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F1</w:t>
            </w:r>
          </w:p>
        </w:tc>
        <w:tc>
          <w:tcPr>
            <w:tcW w:w="2268" w:type="dxa"/>
            <w:shd w:val="clear" w:color="auto" w:fill="FFFFFF"/>
          </w:tcPr>
          <w:p w14:paraId="6F33B31C" w14:textId="7B486303" w:rsidR="00471599" w:rsidRPr="002A02AF" w:rsidRDefault="0007205C" w:rsidP="00BD516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471599" w:rsidRPr="002A02AF" w14:paraId="7254115B" w14:textId="77777777" w:rsidTr="00471599">
        <w:tc>
          <w:tcPr>
            <w:tcW w:w="555" w:type="dxa"/>
            <w:shd w:val="clear" w:color="auto" w:fill="FFFFFF"/>
          </w:tcPr>
          <w:p w14:paraId="0234EFB4" w14:textId="77777777" w:rsidR="00471599" w:rsidRPr="002A02AF" w:rsidRDefault="00471599" w:rsidP="00BD516D">
            <w:pPr>
              <w:jc w:val="both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4</w:t>
            </w:r>
          </w:p>
        </w:tc>
        <w:tc>
          <w:tcPr>
            <w:tcW w:w="2530" w:type="dxa"/>
            <w:shd w:val="clear" w:color="auto" w:fill="FFFFFF"/>
          </w:tcPr>
          <w:p w14:paraId="43DC7381" w14:textId="6394BD33" w:rsidR="00471599" w:rsidRPr="002A02AF" w:rsidRDefault="00436794" w:rsidP="004367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Histórico de Leituras</w:t>
            </w:r>
            <w:r w:rsidR="0007205C">
              <w:rPr>
                <w:sz w:val="24"/>
                <w:szCs w:val="24"/>
              </w:rPr>
              <w:t xml:space="preserve"> </w:t>
            </w:r>
            <w:r w:rsidR="0007205C" w:rsidRPr="002A02AF">
              <w:rPr>
                <w:sz w:val="24"/>
                <w:szCs w:val="24"/>
              </w:rPr>
              <w:t>(</w:t>
            </w:r>
            <w:proofErr w:type="spellStart"/>
            <w:r w:rsidR="0007205C" w:rsidRPr="002A02AF">
              <w:rPr>
                <w:sz w:val="24"/>
                <w:szCs w:val="24"/>
              </w:rPr>
              <w:t>rel</w:t>
            </w:r>
            <w:proofErr w:type="spellEnd"/>
            <w:r w:rsidR="0007205C" w:rsidRPr="002A02AF">
              <w:rPr>
                <w:sz w:val="24"/>
                <w:szCs w:val="24"/>
              </w:rPr>
              <w:t>)</w:t>
            </w:r>
          </w:p>
        </w:tc>
        <w:tc>
          <w:tcPr>
            <w:tcW w:w="1843" w:type="dxa"/>
            <w:shd w:val="clear" w:color="auto" w:fill="FFFFFF"/>
          </w:tcPr>
          <w:p w14:paraId="7B47EEA8" w14:textId="48D7A9B4" w:rsidR="00471599" w:rsidRPr="002A02AF" w:rsidRDefault="00E12371" w:rsidP="00BD516D">
            <w:pPr>
              <w:jc w:val="both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Usuário, S</w:t>
            </w:r>
            <w:r>
              <w:rPr>
                <w:sz w:val="24"/>
                <w:szCs w:val="24"/>
              </w:rPr>
              <w:t>ubs</w:t>
            </w:r>
            <w:r w:rsidRPr="002A02AF">
              <w:rPr>
                <w:sz w:val="24"/>
                <w:szCs w:val="24"/>
              </w:rPr>
              <w:t>istema</w:t>
            </w:r>
          </w:p>
        </w:tc>
        <w:tc>
          <w:tcPr>
            <w:tcW w:w="2126" w:type="dxa"/>
            <w:shd w:val="clear" w:color="auto" w:fill="FFFFFF"/>
          </w:tcPr>
          <w:p w14:paraId="119BAF3A" w14:textId="6328BCB3" w:rsidR="00471599" w:rsidRPr="002A02AF" w:rsidRDefault="00471599" w:rsidP="00BD516D">
            <w:pPr>
              <w:jc w:val="both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F</w:t>
            </w:r>
            <w:r w:rsidR="0007205C">
              <w:rPr>
                <w:sz w:val="24"/>
                <w:szCs w:val="24"/>
              </w:rPr>
              <w:t>4</w:t>
            </w:r>
          </w:p>
        </w:tc>
        <w:tc>
          <w:tcPr>
            <w:tcW w:w="2268" w:type="dxa"/>
            <w:shd w:val="clear" w:color="auto" w:fill="FFFFFF"/>
          </w:tcPr>
          <w:p w14:paraId="1C9DF1DB" w14:textId="100675E2" w:rsidR="00471599" w:rsidRPr="002A02AF" w:rsidRDefault="0007205C" w:rsidP="00BD516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</w:tbl>
    <w:p w14:paraId="77E30542" w14:textId="77777777" w:rsidR="006515B7" w:rsidRPr="006515B7" w:rsidRDefault="006515B7" w:rsidP="006515B7">
      <w:pPr>
        <w:jc w:val="center"/>
        <w:rPr>
          <w:color w:val="C00000"/>
          <w:sz w:val="28"/>
          <w:szCs w:val="28"/>
        </w:rPr>
      </w:pPr>
    </w:p>
    <w:p w14:paraId="5B4DB002" w14:textId="77777777" w:rsidR="00E7645F" w:rsidRDefault="00E7645F" w:rsidP="00E7645F">
      <w:pPr>
        <w:jc w:val="center"/>
        <w:rPr>
          <w:sz w:val="28"/>
          <w:szCs w:val="28"/>
        </w:rPr>
      </w:pPr>
    </w:p>
    <w:p w14:paraId="61F74573" w14:textId="77777777" w:rsidR="00666336" w:rsidRDefault="00175697" w:rsidP="00666336">
      <w:pPr>
        <w:keepNext/>
      </w:pPr>
      <w:r>
        <w:rPr>
          <w:b/>
          <w:noProof/>
          <w:sz w:val="24"/>
          <w:szCs w:val="24"/>
        </w:rPr>
        <w:drawing>
          <wp:inline distT="0" distB="0" distL="0" distR="0" wp14:anchorId="130369C5" wp14:editId="776A15AA">
            <wp:extent cx="5939790" cy="3898866"/>
            <wp:effectExtent l="0" t="0" r="3810" b="6985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9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02FD5" w14:textId="0DB6D9EA" w:rsidR="00666336" w:rsidRDefault="00666336" w:rsidP="00666336">
      <w:pPr>
        <w:pStyle w:val="Legend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258A">
        <w:rPr>
          <w:noProof/>
        </w:rPr>
        <w:t>6</w:t>
      </w:r>
      <w:r>
        <w:fldChar w:fldCharType="end"/>
      </w:r>
      <w:r>
        <w:t xml:space="preserve"> - Diagrama de Casos de Uso - Acervo Pessoal</w:t>
      </w:r>
    </w:p>
    <w:p w14:paraId="4E662075" w14:textId="0ECDF9E4" w:rsidR="00E7645F" w:rsidRPr="00612A3E" w:rsidRDefault="00547AEC" w:rsidP="00612A3E">
      <w:pPr>
        <w:pStyle w:val="PargrafodaLista"/>
        <w:numPr>
          <w:ilvl w:val="1"/>
          <w:numId w:val="6"/>
        </w:numPr>
        <w:rPr>
          <w:rFonts w:ascii="Times New Roman" w:hAnsi="Times New Roman"/>
          <w:color w:val="0070C0"/>
          <w:sz w:val="24"/>
          <w:szCs w:val="24"/>
        </w:rPr>
      </w:pPr>
      <w:r w:rsidRPr="00612A3E">
        <w:rPr>
          <w:b/>
          <w:sz w:val="24"/>
          <w:szCs w:val="24"/>
        </w:rPr>
        <w:br w:type="page"/>
      </w:r>
      <w:r w:rsidR="00E7645F" w:rsidRPr="00612A3E">
        <w:rPr>
          <w:rFonts w:ascii="Times New Roman" w:hAnsi="Times New Roman"/>
          <w:b/>
          <w:sz w:val="24"/>
          <w:szCs w:val="24"/>
        </w:rPr>
        <w:lastRenderedPageBreak/>
        <w:t>Expansão dos Casos de Uso</w:t>
      </w:r>
      <w:r w:rsidR="00BE2769" w:rsidRPr="00612A3E">
        <w:rPr>
          <w:rFonts w:ascii="Times New Roman" w:hAnsi="Times New Roman"/>
          <w:color w:val="FF0000"/>
        </w:rPr>
        <w:t xml:space="preserve"> </w:t>
      </w:r>
    </w:p>
    <w:p w14:paraId="4A22EB4A" w14:textId="77777777" w:rsidR="00E7645F" w:rsidRPr="00E7645F" w:rsidRDefault="00E7645F" w:rsidP="00E7645F">
      <w:pPr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350"/>
      </w:tblGrid>
      <w:tr w:rsidR="00E7645F" w:rsidRPr="009242A9" w14:paraId="66B9D4E4" w14:textId="77777777" w:rsidTr="00516614">
        <w:tc>
          <w:tcPr>
            <w:tcW w:w="9350" w:type="dxa"/>
          </w:tcPr>
          <w:p w14:paraId="38A94F33" w14:textId="31899203" w:rsidR="00E7645F" w:rsidRPr="009242A9" w:rsidRDefault="00E7645F" w:rsidP="00964346">
            <w:pPr>
              <w:rPr>
                <w:b/>
                <w:sz w:val="24"/>
                <w:szCs w:val="24"/>
              </w:rPr>
            </w:pPr>
            <w:r w:rsidRPr="009242A9">
              <w:rPr>
                <w:b/>
                <w:sz w:val="24"/>
                <w:szCs w:val="24"/>
              </w:rPr>
              <w:t xml:space="preserve">Caso de Uso: </w:t>
            </w:r>
            <w:r w:rsidR="009242A9" w:rsidRPr="009242A9">
              <w:rPr>
                <w:sz w:val="24"/>
                <w:szCs w:val="24"/>
              </w:rPr>
              <w:t>Adicionar Livro (CRUD)</w:t>
            </w:r>
          </w:p>
          <w:p w14:paraId="52501EC9" w14:textId="77777777" w:rsidR="00E7645F" w:rsidRPr="009242A9" w:rsidRDefault="00E7645F" w:rsidP="00964346">
            <w:pPr>
              <w:rPr>
                <w:b/>
                <w:sz w:val="24"/>
                <w:szCs w:val="24"/>
              </w:rPr>
            </w:pPr>
          </w:p>
        </w:tc>
      </w:tr>
      <w:tr w:rsidR="00E7645F" w:rsidRPr="009242A9" w14:paraId="3EADF73C" w14:textId="77777777" w:rsidTr="00516614">
        <w:tc>
          <w:tcPr>
            <w:tcW w:w="9350" w:type="dxa"/>
          </w:tcPr>
          <w:p w14:paraId="7EDBF026" w14:textId="2CF88058" w:rsidR="00E7645F" w:rsidRPr="009242A9" w:rsidRDefault="00E7645F" w:rsidP="00964346">
            <w:pPr>
              <w:rPr>
                <w:b/>
                <w:sz w:val="24"/>
                <w:szCs w:val="24"/>
              </w:rPr>
            </w:pPr>
            <w:r w:rsidRPr="009242A9">
              <w:rPr>
                <w:b/>
                <w:sz w:val="24"/>
                <w:szCs w:val="24"/>
              </w:rPr>
              <w:t xml:space="preserve">Atores: </w:t>
            </w:r>
            <w:r w:rsidR="009242A9" w:rsidRPr="002A02AF">
              <w:rPr>
                <w:sz w:val="24"/>
                <w:szCs w:val="24"/>
              </w:rPr>
              <w:t>Usuário</w:t>
            </w:r>
            <w:r w:rsidR="009242A9">
              <w:rPr>
                <w:sz w:val="24"/>
                <w:szCs w:val="24"/>
              </w:rPr>
              <w:t>.</w:t>
            </w:r>
          </w:p>
          <w:p w14:paraId="5698CAEE" w14:textId="77777777" w:rsidR="00E7645F" w:rsidRPr="009242A9" w:rsidRDefault="00E7645F" w:rsidP="00964346">
            <w:pPr>
              <w:rPr>
                <w:b/>
                <w:sz w:val="24"/>
                <w:szCs w:val="24"/>
              </w:rPr>
            </w:pPr>
          </w:p>
        </w:tc>
      </w:tr>
      <w:tr w:rsidR="00E7645F" w:rsidRPr="009242A9" w14:paraId="4254B0EE" w14:textId="77777777" w:rsidTr="00516614">
        <w:tc>
          <w:tcPr>
            <w:tcW w:w="9350" w:type="dxa"/>
          </w:tcPr>
          <w:p w14:paraId="32F28C6B" w14:textId="3D9B3464" w:rsidR="00E7645F" w:rsidRPr="009242A9" w:rsidRDefault="00E7645F" w:rsidP="00964346">
            <w:pPr>
              <w:rPr>
                <w:b/>
                <w:color w:val="0070C0"/>
                <w:sz w:val="24"/>
                <w:szCs w:val="24"/>
              </w:rPr>
            </w:pPr>
            <w:r w:rsidRPr="009242A9">
              <w:rPr>
                <w:b/>
                <w:sz w:val="24"/>
                <w:szCs w:val="24"/>
              </w:rPr>
              <w:t xml:space="preserve">Precondições: </w:t>
            </w:r>
          </w:p>
          <w:p w14:paraId="1E01B3A0" w14:textId="77777777" w:rsidR="00E7645F" w:rsidRPr="009242A9" w:rsidRDefault="00E7645F" w:rsidP="00964346">
            <w:pPr>
              <w:rPr>
                <w:b/>
                <w:sz w:val="24"/>
                <w:szCs w:val="24"/>
              </w:rPr>
            </w:pPr>
          </w:p>
        </w:tc>
      </w:tr>
      <w:tr w:rsidR="00E7645F" w:rsidRPr="009242A9" w14:paraId="679C7D57" w14:textId="77777777" w:rsidTr="00516614">
        <w:tc>
          <w:tcPr>
            <w:tcW w:w="9350" w:type="dxa"/>
          </w:tcPr>
          <w:p w14:paraId="1917C726" w14:textId="54607700" w:rsidR="00E7645F" w:rsidRPr="0036029E" w:rsidRDefault="00E7645F" w:rsidP="00964346">
            <w:pPr>
              <w:rPr>
                <w:bCs/>
                <w:color w:val="000000" w:themeColor="text1"/>
                <w:sz w:val="24"/>
                <w:szCs w:val="24"/>
              </w:rPr>
            </w:pPr>
            <w:r w:rsidRPr="009242A9">
              <w:rPr>
                <w:b/>
                <w:sz w:val="24"/>
                <w:szCs w:val="24"/>
              </w:rPr>
              <w:t>Pós-condições:</w:t>
            </w:r>
            <w:r w:rsidR="00516614">
              <w:rPr>
                <w:bCs/>
                <w:sz w:val="24"/>
                <w:szCs w:val="24"/>
              </w:rPr>
              <w:t xml:space="preserve"> Salvar o Livro na Estante. Adicionar Leitura.</w:t>
            </w:r>
          </w:p>
          <w:p w14:paraId="403FB8AC" w14:textId="77777777" w:rsidR="00E7645F" w:rsidRPr="009242A9" w:rsidRDefault="00E7645F" w:rsidP="00964346">
            <w:pPr>
              <w:rPr>
                <w:b/>
                <w:sz w:val="24"/>
                <w:szCs w:val="24"/>
              </w:rPr>
            </w:pPr>
          </w:p>
        </w:tc>
      </w:tr>
      <w:tr w:rsidR="00E7645F" w:rsidRPr="009242A9" w14:paraId="6920C9A5" w14:textId="77777777" w:rsidTr="00516614">
        <w:tc>
          <w:tcPr>
            <w:tcW w:w="9350" w:type="dxa"/>
          </w:tcPr>
          <w:p w14:paraId="79817128" w14:textId="77777777" w:rsidR="00E7645F" w:rsidRPr="009242A9" w:rsidRDefault="00E7645F" w:rsidP="00964346">
            <w:pPr>
              <w:rPr>
                <w:b/>
                <w:sz w:val="24"/>
                <w:szCs w:val="24"/>
              </w:rPr>
            </w:pPr>
            <w:r w:rsidRPr="009242A9">
              <w:rPr>
                <w:b/>
                <w:sz w:val="24"/>
                <w:szCs w:val="24"/>
              </w:rPr>
              <w:t xml:space="preserve">Sequência típica de eventos (Fluxo Principal): </w:t>
            </w:r>
          </w:p>
          <w:p w14:paraId="75DF03B7" w14:textId="77777777" w:rsidR="00E7645F" w:rsidRPr="009242A9" w:rsidRDefault="00E7645F" w:rsidP="00964346">
            <w:pPr>
              <w:rPr>
                <w:b/>
                <w:sz w:val="24"/>
                <w:szCs w:val="24"/>
              </w:rPr>
            </w:pPr>
          </w:p>
          <w:p w14:paraId="079E6ACF" w14:textId="77777777" w:rsidR="006515B7" w:rsidRPr="009242A9" w:rsidRDefault="006515B7" w:rsidP="00964346">
            <w:pPr>
              <w:rPr>
                <w:color w:val="0070C0"/>
                <w:sz w:val="24"/>
                <w:szCs w:val="24"/>
              </w:rPr>
            </w:pPr>
            <w:r w:rsidRPr="00516614">
              <w:rPr>
                <w:color w:val="000000" w:themeColor="text1"/>
                <w:sz w:val="24"/>
                <w:szCs w:val="24"/>
              </w:rPr>
              <w:t>Esse caso de uso inicia quando:</w:t>
            </w:r>
          </w:p>
          <w:p w14:paraId="63744D41" w14:textId="6D4F1462" w:rsidR="00E7645F" w:rsidRPr="00516614" w:rsidRDefault="006515B7" w:rsidP="00E7645F">
            <w:pPr>
              <w:widowControl/>
              <w:numPr>
                <w:ilvl w:val="0"/>
                <w:numId w:val="7"/>
              </w:numPr>
              <w:spacing w:line="240" w:lineRule="auto"/>
              <w:rPr>
                <w:color w:val="000000" w:themeColor="text1"/>
                <w:sz w:val="24"/>
                <w:szCs w:val="24"/>
              </w:rPr>
            </w:pPr>
            <w:r w:rsidRPr="00516614">
              <w:rPr>
                <w:color w:val="000000" w:themeColor="text1"/>
                <w:sz w:val="24"/>
                <w:szCs w:val="24"/>
              </w:rPr>
              <w:t>[IN] O</w:t>
            </w:r>
            <w:r w:rsidR="00E7645F" w:rsidRPr="00516614">
              <w:rPr>
                <w:color w:val="000000" w:themeColor="text1"/>
                <w:sz w:val="24"/>
                <w:szCs w:val="24"/>
              </w:rPr>
              <w:t xml:space="preserve"> </w:t>
            </w:r>
            <w:r w:rsidR="00516614">
              <w:rPr>
                <w:color w:val="000000" w:themeColor="text1"/>
                <w:sz w:val="24"/>
                <w:szCs w:val="24"/>
              </w:rPr>
              <w:t>usuário seleciona a opção de Adicionar Livro</w:t>
            </w:r>
            <w:r w:rsidR="0036029E">
              <w:rPr>
                <w:color w:val="000000" w:themeColor="text1"/>
                <w:sz w:val="24"/>
                <w:szCs w:val="24"/>
              </w:rPr>
              <w:t>.</w:t>
            </w:r>
          </w:p>
          <w:p w14:paraId="7FC4B071" w14:textId="61930CE1" w:rsidR="00E7645F" w:rsidRPr="00516614" w:rsidRDefault="006515B7" w:rsidP="00E7645F">
            <w:pPr>
              <w:widowControl/>
              <w:numPr>
                <w:ilvl w:val="0"/>
                <w:numId w:val="7"/>
              </w:numPr>
              <w:spacing w:line="240" w:lineRule="auto"/>
              <w:rPr>
                <w:color w:val="000000" w:themeColor="text1"/>
                <w:sz w:val="24"/>
                <w:szCs w:val="24"/>
              </w:rPr>
            </w:pPr>
            <w:r w:rsidRPr="00516614">
              <w:rPr>
                <w:color w:val="000000" w:themeColor="text1"/>
                <w:sz w:val="24"/>
                <w:szCs w:val="24"/>
              </w:rPr>
              <w:t xml:space="preserve">[IN] </w:t>
            </w:r>
            <w:r w:rsidR="00E7645F" w:rsidRPr="00516614">
              <w:rPr>
                <w:color w:val="000000" w:themeColor="text1"/>
                <w:sz w:val="24"/>
                <w:szCs w:val="24"/>
              </w:rPr>
              <w:t xml:space="preserve">O </w:t>
            </w:r>
            <w:r w:rsidR="00516614">
              <w:rPr>
                <w:color w:val="000000" w:themeColor="text1"/>
                <w:sz w:val="24"/>
                <w:szCs w:val="24"/>
              </w:rPr>
              <w:t xml:space="preserve">usuário informa o </w:t>
            </w:r>
            <w:r w:rsidR="00516614" w:rsidRPr="00516614">
              <w:rPr>
                <w:color w:val="000000" w:themeColor="text1"/>
                <w:sz w:val="24"/>
                <w:szCs w:val="24"/>
              </w:rPr>
              <w:t>título, autor(es), gênero, número de páginas, ano de publicação e link da imagem da capa</w:t>
            </w:r>
            <w:r w:rsidR="00E7645F" w:rsidRPr="00516614">
              <w:rPr>
                <w:color w:val="000000" w:themeColor="text1"/>
                <w:sz w:val="24"/>
                <w:szCs w:val="24"/>
              </w:rPr>
              <w:t>.</w:t>
            </w:r>
          </w:p>
          <w:p w14:paraId="37B1EC97" w14:textId="47005C27" w:rsidR="00E7645F" w:rsidRPr="00516614" w:rsidRDefault="006515B7" w:rsidP="00E7645F">
            <w:pPr>
              <w:widowControl/>
              <w:numPr>
                <w:ilvl w:val="0"/>
                <w:numId w:val="7"/>
              </w:numPr>
              <w:spacing w:line="240" w:lineRule="auto"/>
              <w:rPr>
                <w:color w:val="000000" w:themeColor="text1"/>
                <w:sz w:val="24"/>
                <w:szCs w:val="24"/>
              </w:rPr>
            </w:pPr>
            <w:r w:rsidRPr="00516614">
              <w:rPr>
                <w:color w:val="000000" w:themeColor="text1"/>
                <w:sz w:val="24"/>
                <w:szCs w:val="24"/>
              </w:rPr>
              <w:t xml:space="preserve">[IN] </w:t>
            </w:r>
            <w:r w:rsidR="00E7645F" w:rsidRPr="00516614">
              <w:rPr>
                <w:color w:val="000000" w:themeColor="text1"/>
                <w:sz w:val="24"/>
                <w:szCs w:val="24"/>
              </w:rPr>
              <w:t xml:space="preserve">O </w:t>
            </w:r>
            <w:r w:rsidR="00516614">
              <w:rPr>
                <w:color w:val="000000" w:themeColor="text1"/>
                <w:sz w:val="24"/>
                <w:szCs w:val="24"/>
              </w:rPr>
              <w:t>usuário seleciona a opção de salvar as informações inseridas</w:t>
            </w:r>
            <w:r w:rsidR="00E7645F" w:rsidRPr="00516614">
              <w:rPr>
                <w:color w:val="000000" w:themeColor="text1"/>
                <w:sz w:val="24"/>
                <w:szCs w:val="24"/>
              </w:rPr>
              <w:t>.</w:t>
            </w:r>
          </w:p>
          <w:p w14:paraId="16FBBD08" w14:textId="77777777" w:rsidR="00E7645F" w:rsidRDefault="006515B7" w:rsidP="00516614">
            <w:pPr>
              <w:widowControl/>
              <w:numPr>
                <w:ilvl w:val="0"/>
                <w:numId w:val="7"/>
              </w:numPr>
              <w:spacing w:line="240" w:lineRule="auto"/>
              <w:rPr>
                <w:color w:val="000000" w:themeColor="text1"/>
                <w:sz w:val="24"/>
                <w:szCs w:val="24"/>
              </w:rPr>
            </w:pPr>
            <w:r w:rsidRPr="00516614">
              <w:rPr>
                <w:color w:val="000000" w:themeColor="text1"/>
                <w:sz w:val="24"/>
                <w:szCs w:val="24"/>
              </w:rPr>
              <w:t xml:space="preserve">[OUT] </w:t>
            </w:r>
            <w:r w:rsidR="00E7645F" w:rsidRPr="00516614">
              <w:rPr>
                <w:color w:val="000000" w:themeColor="text1"/>
                <w:sz w:val="24"/>
                <w:szCs w:val="24"/>
              </w:rPr>
              <w:t xml:space="preserve">O sistema </w:t>
            </w:r>
            <w:r w:rsidR="00516614">
              <w:rPr>
                <w:color w:val="000000" w:themeColor="text1"/>
                <w:sz w:val="24"/>
                <w:szCs w:val="24"/>
              </w:rPr>
              <w:t xml:space="preserve">confirma </w:t>
            </w:r>
            <w:r w:rsidR="00C9311A">
              <w:rPr>
                <w:color w:val="000000" w:themeColor="text1"/>
                <w:sz w:val="24"/>
                <w:szCs w:val="24"/>
              </w:rPr>
              <w:t>que</w:t>
            </w:r>
            <w:r w:rsidR="00516614">
              <w:rPr>
                <w:color w:val="000000" w:themeColor="text1"/>
                <w:sz w:val="24"/>
                <w:szCs w:val="24"/>
              </w:rPr>
              <w:t xml:space="preserve"> um novo livro foi adicionado e finaliza o caso de uso</w:t>
            </w:r>
            <w:r w:rsidR="00E7645F" w:rsidRPr="00516614">
              <w:rPr>
                <w:color w:val="000000" w:themeColor="text1"/>
                <w:sz w:val="24"/>
                <w:szCs w:val="24"/>
              </w:rPr>
              <w:t>.</w:t>
            </w:r>
          </w:p>
          <w:p w14:paraId="2AFA8DDB" w14:textId="23ACAB4C" w:rsidR="0036029E" w:rsidRPr="00516614" w:rsidRDefault="0036029E" w:rsidP="0036029E">
            <w:pPr>
              <w:widowControl/>
              <w:spacing w:line="240" w:lineRule="auto"/>
              <w:ind w:left="720"/>
              <w:rPr>
                <w:color w:val="000000" w:themeColor="text1"/>
                <w:sz w:val="24"/>
                <w:szCs w:val="24"/>
              </w:rPr>
            </w:pPr>
          </w:p>
        </w:tc>
      </w:tr>
      <w:tr w:rsidR="00E7645F" w:rsidRPr="009242A9" w14:paraId="097802D5" w14:textId="77777777" w:rsidTr="00516614">
        <w:tc>
          <w:tcPr>
            <w:tcW w:w="9350" w:type="dxa"/>
          </w:tcPr>
          <w:p w14:paraId="29E4BCE6" w14:textId="77777777" w:rsidR="00E7645F" w:rsidRDefault="00E7645F" w:rsidP="00964346">
            <w:pPr>
              <w:rPr>
                <w:b/>
                <w:color w:val="0070C0"/>
                <w:sz w:val="24"/>
                <w:szCs w:val="24"/>
              </w:rPr>
            </w:pPr>
            <w:r w:rsidRPr="009242A9">
              <w:rPr>
                <w:b/>
                <w:sz w:val="24"/>
                <w:szCs w:val="24"/>
              </w:rPr>
              <w:t>Tratamento de Exceções e Variantes:</w:t>
            </w:r>
            <w:r w:rsidRPr="009242A9">
              <w:rPr>
                <w:b/>
                <w:color w:val="0070C0"/>
                <w:sz w:val="24"/>
                <w:szCs w:val="24"/>
              </w:rPr>
              <w:t xml:space="preserve"> </w:t>
            </w:r>
          </w:p>
          <w:p w14:paraId="526A8176" w14:textId="77777777" w:rsidR="00041D47" w:rsidRPr="009242A9" w:rsidRDefault="00041D47" w:rsidP="00964346">
            <w:pPr>
              <w:rPr>
                <w:b/>
                <w:color w:val="0070C0"/>
                <w:sz w:val="24"/>
                <w:szCs w:val="24"/>
              </w:rPr>
            </w:pPr>
          </w:p>
          <w:p w14:paraId="472F83FE" w14:textId="2EA784A9" w:rsidR="00E7645F" w:rsidRPr="00516614" w:rsidRDefault="00E7645F" w:rsidP="00964346">
            <w:pPr>
              <w:rPr>
                <w:b/>
                <w:color w:val="000000" w:themeColor="text1"/>
                <w:sz w:val="24"/>
                <w:szCs w:val="24"/>
              </w:rPr>
            </w:pPr>
            <w:r w:rsidRPr="00516614">
              <w:rPr>
                <w:b/>
                <w:color w:val="000000" w:themeColor="text1"/>
                <w:sz w:val="24"/>
                <w:szCs w:val="24"/>
              </w:rPr>
              <w:t xml:space="preserve">Exceção </w:t>
            </w:r>
            <w:r w:rsidR="00516614">
              <w:rPr>
                <w:b/>
                <w:color w:val="000000" w:themeColor="text1"/>
                <w:sz w:val="24"/>
                <w:szCs w:val="24"/>
              </w:rPr>
              <w:t>4</w:t>
            </w:r>
            <w:r w:rsidRPr="00516614">
              <w:rPr>
                <w:b/>
                <w:color w:val="000000" w:themeColor="text1"/>
                <w:sz w:val="24"/>
                <w:szCs w:val="24"/>
              </w:rPr>
              <w:t xml:space="preserve">a: </w:t>
            </w:r>
            <w:r w:rsidR="00516614">
              <w:rPr>
                <w:b/>
                <w:color w:val="000000" w:themeColor="text1"/>
                <w:sz w:val="24"/>
                <w:szCs w:val="24"/>
              </w:rPr>
              <w:t>Informações faltantes</w:t>
            </w:r>
            <w:r w:rsidRPr="00516614">
              <w:rPr>
                <w:b/>
                <w:color w:val="000000" w:themeColor="text1"/>
                <w:sz w:val="24"/>
                <w:szCs w:val="24"/>
              </w:rPr>
              <w:t>.</w:t>
            </w:r>
          </w:p>
          <w:p w14:paraId="04E78935" w14:textId="0C5AE580" w:rsidR="00E7645F" w:rsidRPr="00516614" w:rsidRDefault="00AB2BAF" w:rsidP="0096434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</w:r>
            <w:r w:rsidR="00516614">
              <w:rPr>
                <w:color w:val="000000" w:themeColor="text1"/>
                <w:sz w:val="24"/>
                <w:szCs w:val="24"/>
              </w:rPr>
              <w:t>4</w:t>
            </w:r>
            <w:r w:rsidR="006515B7" w:rsidRPr="00516614">
              <w:rPr>
                <w:color w:val="000000" w:themeColor="text1"/>
                <w:sz w:val="24"/>
                <w:szCs w:val="24"/>
              </w:rPr>
              <w:t xml:space="preserve">a.1 </w:t>
            </w:r>
            <w:r w:rsidR="00F55CEA" w:rsidRPr="00516614">
              <w:rPr>
                <w:color w:val="000000" w:themeColor="text1"/>
                <w:sz w:val="24"/>
                <w:szCs w:val="24"/>
              </w:rPr>
              <w:t>[IN]</w:t>
            </w:r>
            <w:r w:rsidR="00D70840">
              <w:rPr>
                <w:color w:val="000000" w:themeColor="text1"/>
                <w:sz w:val="24"/>
                <w:szCs w:val="24"/>
              </w:rPr>
              <w:t xml:space="preserve"> </w:t>
            </w:r>
            <w:r w:rsidR="00D70840" w:rsidRPr="00C9311A">
              <w:rPr>
                <w:color w:val="000000" w:themeColor="text1"/>
                <w:sz w:val="24"/>
                <w:szCs w:val="24"/>
              </w:rPr>
              <w:t xml:space="preserve">O </w:t>
            </w:r>
            <w:r w:rsidR="00D70840">
              <w:rPr>
                <w:color w:val="000000" w:themeColor="text1"/>
                <w:sz w:val="24"/>
                <w:szCs w:val="24"/>
              </w:rPr>
              <w:t>usuário</w:t>
            </w:r>
            <w:r w:rsidR="00D70840" w:rsidRPr="00C9311A">
              <w:rPr>
                <w:color w:val="000000" w:themeColor="text1"/>
                <w:sz w:val="24"/>
                <w:szCs w:val="24"/>
              </w:rPr>
              <w:t xml:space="preserve"> informa</w:t>
            </w:r>
            <w:r w:rsidR="00D70840">
              <w:rPr>
                <w:color w:val="000000" w:themeColor="text1"/>
                <w:sz w:val="24"/>
                <w:szCs w:val="24"/>
              </w:rPr>
              <w:t xml:space="preserve"> os dados da leitura</w:t>
            </w:r>
            <w:r w:rsidR="00D70840" w:rsidRPr="00C9311A">
              <w:rPr>
                <w:color w:val="000000" w:themeColor="text1"/>
                <w:sz w:val="24"/>
                <w:szCs w:val="24"/>
              </w:rPr>
              <w:t>.</w:t>
            </w:r>
          </w:p>
          <w:p w14:paraId="4187793D" w14:textId="1C60281A" w:rsidR="00E7645F" w:rsidRPr="00516614" w:rsidRDefault="00AB2BAF" w:rsidP="0096434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</w:r>
            <w:r w:rsidR="00516614">
              <w:rPr>
                <w:color w:val="000000" w:themeColor="text1"/>
                <w:sz w:val="24"/>
                <w:szCs w:val="24"/>
              </w:rPr>
              <w:t>4</w:t>
            </w:r>
            <w:r w:rsidR="006515B7" w:rsidRPr="00516614">
              <w:rPr>
                <w:color w:val="000000" w:themeColor="text1"/>
                <w:sz w:val="24"/>
                <w:szCs w:val="24"/>
              </w:rPr>
              <w:t xml:space="preserve">a.2 </w:t>
            </w:r>
            <w:r w:rsidR="00F55CEA" w:rsidRPr="00516614">
              <w:rPr>
                <w:color w:val="000000" w:themeColor="text1"/>
                <w:sz w:val="24"/>
                <w:szCs w:val="24"/>
              </w:rPr>
              <w:t>[OUT] O sistema</w:t>
            </w:r>
            <w:r w:rsidR="00516614">
              <w:rPr>
                <w:color w:val="000000" w:themeColor="text1"/>
                <w:sz w:val="24"/>
                <w:szCs w:val="24"/>
              </w:rPr>
              <w:t xml:space="preserve"> alerta o usuário de que há informações faltantes e retorna ao passo 2</w:t>
            </w:r>
            <w:r w:rsidR="00E7645F" w:rsidRPr="00516614">
              <w:rPr>
                <w:color w:val="000000" w:themeColor="text1"/>
                <w:sz w:val="24"/>
                <w:szCs w:val="24"/>
              </w:rPr>
              <w:t>.</w:t>
            </w:r>
          </w:p>
          <w:p w14:paraId="054301D7" w14:textId="77777777" w:rsidR="00E7645F" w:rsidRDefault="00E7645F" w:rsidP="00964346">
            <w:pPr>
              <w:rPr>
                <w:b/>
                <w:color w:val="000000" w:themeColor="text1"/>
                <w:sz w:val="24"/>
                <w:szCs w:val="24"/>
              </w:rPr>
            </w:pPr>
          </w:p>
          <w:p w14:paraId="58EEEC5A" w14:textId="6C984BB3" w:rsidR="004D1620" w:rsidRDefault="004D1620" w:rsidP="004D1620">
            <w:pPr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Variante</w:t>
            </w:r>
            <w:r w:rsidRPr="00516614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b/>
                <w:color w:val="000000" w:themeColor="text1"/>
                <w:sz w:val="24"/>
                <w:szCs w:val="24"/>
              </w:rPr>
              <w:t>1</w:t>
            </w:r>
            <w:r w:rsidRPr="00516614">
              <w:rPr>
                <w:b/>
                <w:color w:val="000000" w:themeColor="text1"/>
                <w:sz w:val="24"/>
                <w:szCs w:val="24"/>
              </w:rPr>
              <w:t xml:space="preserve">a: </w:t>
            </w:r>
            <w:r>
              <w:rPr>
                <w:b/>
                <w:color w:val="000000" w:themeColor="text1"/>
                <w:sz w:val="24"/>
                <w:szCs w:val="24"/>
              </w:rPr>
              <w:t>O usuário finaliza o caso de uso</w:t>
            </w:r>
          </w:p>
          <w:p w14:paraId="108E3459" w14:textId="0372D38C" w:rsidR="004D1620" w:rsidRDefault="00AB2BAF" w:rsidP="004D1620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</w:r>
            <w:r w:rsidR="004D1620">
              <w:rPr>
                <w:color w:val="000000" w:themeColor="text1"/>
                <w:sz w:val="24"/>
                <w:szCs w:val="24"/>
              </w:rPr>
              <w:t>1</w:t>
            </w:r>
            <w:r w:rsidR="004D1620" w:rsidRPr="00516614">
              <w:rPr>
                <w:color w:val="000000" w:themeColor="text1"/>
                <w:sz w:val="24"/>
                <w:szCs w:val="24"/>
              </w:rPr>
              <w:t xml:space="preserve">a.1 [IN] </w:t>
            </w:r>
            <w:r w:rsidR="004D1620">
              <w:rPr>
                <w:color w:val="000000" w:themeColor="text1"/>
                <w:sz w:val="24"/>
                <w:szCs w:val="24"/>
              </w:rPr>
              <w:t>O usuário seleciona a opção de voltar e finaliza o caso de uso.</w:t>
            </w:r>
          </w:p>
          <w:p w14:paraId="56B7132B" w14:textId="77777777" w:rsidR="004D1620" w:rsidRDefault="004D1620" w:rsidP="004D1620">
            <w:pPr>
              <w:rPr>
                <w:color w:val="000000" w:themeColor="text1"/>
                <w:sz w:val="24"/>
                <w:szCs w:val="24"/>
              </w:rPr>
            </w:pPr>
          </w:p>
          <w:p w14:paraId="1A2BBF12" w14:textId="6DCBEB7D" w:rsidR="004D1620" w:rsidRDefault="004D1620" w:rsidP="004D1620">
            <w:pPr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Variante</w:t>
            </w:r>
            <w:r w:rsidRPr="00516614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b/>
                <w:color w:val="000000" w:themeColor="text1"/>
                <w:sz w:val="24"/>
                <w:szCs w:val="24"/>
              </w:rPr>
              <w:t>2</w:t>
            </w:r>
            <w:r w:rsidRPr="00516614">
              <w:rPr>
                <w:b/>
                <w:color w:val="000000" w:themeColor="text1"/>
                <w:sz w:val="24"/>
                <w:szCs w:val="24"/>
              </w:rPr>
              <w:t xml:space="preserve">a: </w:t>
            </w:r>
            <w:r>
              <w:rPr>
                <w:b/>
                <w:color w:val="000000" w:themeColor="text1"/>
                <w:sz w:val="24"/>
                <w:szCs w:val="24"/>
              </w:rPr>
              <w:t>O usuário finaliza o caso de uso</w:t>
            </w:r>
          </w:p>
          <w:p w14:paraId="39415377" w14:textId="608B39B8" w:rsidR="004D1620" w:rsidRDefault="00AB2BAF" w:rsidP="004D1620">
            <w:pPr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</w:r>
            <w:r w:rsidR="004D1620">
              <w:rPr>
                <w:color w:val="000000" w:themeColor="text1"/>
                <w:sz w:val="24"/>
                <w:szCs w:val="24"/>
              </w:rPr>
              <w:t>2</w:t>
            </w:r>
            <w:r w:rsidR="004D1620" w:rsidRPr="00516614">
              <w:rPr>
                <w:color w:val="000000" w:themeColor="text1"/>
                <w:sz w:val="24"/>
                <w:szCs w:val="24"/>
              </w:rPr>
              <w:t xml:space="preserve">a.1 [IN] </w:t>
            </w:r>
            <w:r w:rsidR="004D1620">
              <w:rPr>
                <w:color w:val="000000" w:themeColor="text1"/>
                <w:sz w:val="24"/>
                <w:szCs w:val="24"/>
              </w:rPr>
              <w:t>O usuário seleciona a opção de voltar e finaliza o caso de uso.</w:t>
            </w:r>
          </w:p>
          <w:p w14:paraId="18B4535E" w14:textId="77777777" w:rsidR="004D1620" w:rsidRPr="00516614" w:rsidRDefault="004D1620" w:rsidP="00964346">
            <w:pPr>
              <w:rPr>
                <w:b/>
                <w:color w:val="000000" w:themeColor="text1"/>
                <w:sz w:val="24"/>
                <w:szCs w:val="24"/>
              </w:rPr>
            </w:pPr>
          </w:p>
          <w:p w14:paraId="2BAB6D38" w14:textId="6E2404A6" w:rsidR="00516614" w:rsidRDefault="00516614" w:rsidP="00964346">
            <w:pPr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Variante</w:t>
            </w:r>
            <w:r w:rsidR="00E7645F" w:rsidRPr="00516614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b/>
                <w:color w:val="000000" w:themeColor="text1"/>
                <w:sz w:val="24"/>
                <w:szCs w:val="24"/>
              </w:rPr>
              <w:t>3</w:t>
            </w:r>
            <w:r w:rsidR="00E7645F" w:rsidRPr="00516614">
              <w:rPr>
                <w:b/>
                <w:color w:val="000000" w:themeColor="text1"/>
                <w:sz w:val="24"/>
                <w:szCs w:val="24"/>
              </w:rPr>
              <w:t xml:space="preserve">a: </w:t>
            </w:r>
            <w:r>
              <w:rPr>
                <w:b/>
                <w:color w:val="000000" w:themeColor="text1"/>
                <w:sz w:val="24"/>
                <w:szCs w:val="24"/>
              </w:rPr>
              <w:t>O usuário finaliza o caso de uso</w:t>
            </w:r>
          </w:p>
          <w:p w14:paraId="797C2E7F" w14:textId="198A627C" w:rsidR="00E7645F" w:rsidRDefault="00AB2BAF" w:rsidP="00E7645F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</w:r>
            <w:r w:rsidR="00C9311A">
              <w:rPr>
                <w:color w:val="000000" w:themeColor="text1"/>
                <w:sz w:val="24"/>
                <w:szCs w:val="24"/>
              </w:rPr>
              <w:t>3</w:t>
            </w:r>
            <w:r w:rsidR="006515B7" w:rsidRPr="00516614">
              <w:rPr>
                <w:color w:val="000000" w:themeColor="text1"/>
                <w:sz w:val="24"/>
                <w:szCs w:val="24"/>
              </w:rPr>
              <w:t xml:space="preserve">a.1 </w:t>
            </w:r>
            <w:r w:rsidR="00F55CEA" w:rsidRPr="00516614">
              <w:rPr>
                <w:color w:val="000000" w:themeColor="text1"/>
                <w:sz w:val="24"/>
                <w:szCs w:val="24"/>
              </w:rPr>
              <w:t xml:space="preserve">[IN] </w:t>
            </w:r>
            <w:r w:rsidR="00516614">
              <w:rPr>
                <w:color w:val="000000" w:themeColor="text1"/>
                <w:sz w:val="24"/>
                <w:szCs w:val="24"/>
              </w:rPr>
              <w:t>O usuário seleciona a opção de voltar e finaliza o caso de uso.</w:t>
            </w:r>
          </w:p>
          <w:p w14:paraId="776C1BEB" w14:textId="367314F4" w:rsidR="0036029E" w:rsidRPr="00516614" w:rsidRDefault="0036029E" w:rsidP="00E7645F">
            <w:pPr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632FF439" w14:textId="77777777" w:rsidR="00E7645F" w:rsidRDefault="00E7645F" w:rsidP="00E7645F">
      <w:pPr>
        <w:rPr>
          <w:szCs w:val="28"/>
        </w:rPr>
      </w:pPr>
    </w:p>
    <w:p w14:paraId="5E2FDFF9" w14:textId="77777777" w:rsidR="00516614" w:rsidRDefault="00516614" w:rsidP="00E7645F">
      <w:pPr>
        <w:rPr>
          <w:szCs w:val="28"/>
        </w:rPr>
      </w:pPr>
    </w:p>
    <w:p w14:paraId="1C8CB9DA" w14:textId="77777777" w:rsidR="00516614" w:rsidRDefault="00516614" w:rsidP="00E7645F">
      <w:pPr>
        <w:rPr>
          <w:szCs w:val="28"/>
        </w:rPr>
      </w:pPr>
    </w:p>
    <w:p w14:paraId="0CBEFE20" w14:textId="77777777" w:rsidR="00516614" w:rsidRDefault="00516614" w:rsidP="00E7645F">
      <w:pPr>
        <w:rPr>
          <w:szCs w:val="28"/>
        </w:rPr>
      </w:pPr>
    </w:p>
    <w:p w14:paraId="0F7EFF96" w14:textId="77777777" w:rsidR="00516614" w:rsidRDefault="00516614" w:rsidP="00E7645F">
      <w:pPr>
        <w:rPr>
          <w:szCs w:val="28"/>
        </w:rPr>
      </w:pPr>
    </w:p>
    <w:p w14:paraId="5D0B127D" w14:textId="77777777" w:rsidR="00516614" w:rsidRDefault="00516614" w:rsidP="00E7645F">
      <w:pPr>
        <w:rPr>
          <w:szCs w:val="28"/>
        </w:rPr>
      </w:pPr>
    </w:p>
    <w:p w14:paraId="50F5C5E6" w14:textId="77777777" w:rsidR="00516614" w:rsidRDefault="00516614" w:rsidP="00E7645F">
      <w:pPr>
        <w:rPr>
          <w:szCs w:val="28"/>
        </w:rPr>
      </w:pPr>
    </w:p>
    <w:p w14:paraId="0210F378" w14:textId="77777777" w:rsidR="00516614" w:rsidRDefault="00516614" w:rsidP="00E7645F">
      <w:pPr>
        <w:rPr>
          <w:szCs w:val="28"/>
        </w:rPr>
      </w:pPr>
    </w:p>
    <w:p w14:paraId="779B0932" w14:textId="77777777" w:rsidR="0036029E" w:rsidRDefault="0036029E" w:rsidP="00E7645F">
      <w:pPr>
        <w:rPr>
          <w:szCs w:val="28"/>
        </w:rPr>
      </w:pPr>
    </w:p>
    <w:p w14:paraId="0ED11F3B" w14:textId="77777777" w:rsidR="0036029E" w:rsidRDefault="0036029E" w:rsidP="00E7645F">
      <w:pPr>
        <w:rPr>
          <w:szCs w:val="28"/>
        </w:rPr>
      </w:pPr>
    </w:p>
    <w:p w14:paraId="70DF797D" w14:textId="77777777" w:rsidR="00516614" w:rsidRDefault="00516614" w:rsidP="00E7645F">
      <w:pPr>
        <w:rPr>
          <w:szCs w:val="28"/>
        </w:rPr>
      </w:pPr>
    </w:p>
    <w:p w14:paraId="5AD63910" w14:textId="77777777" w:rsidR="00516614" w:rsidRDefault="00516614" w:rsidP="00E7645F">
      <w:pPr>
        <w:rPr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350"/>
      </w:tblGrid>
      <w:tr w:rsidR="0092786E" w:rsidRPr="00C9311A" w14:paraId="1DBAF71D" w14:textId="77777777" w:rsidTr="00C9311A">
        <w:tc>
          <w:tcPr>
            <w:tcW w:w="9350" w:type="dxa"/>
          </w:tcPr>
          <w:p w14:paraId="7CC483B1" w14:textId="2D939ABF" w:rsidR="009242A9" w:rsidRPr="00C9311A" w:rsidRDefault="009242A9" w:rsidP="005A3589">
            <w:pPr>
              <w:rPr>
                <w:b/>
                <w:color w:val="000000" w:themeColor="text1"/>
                <w:sz w:val="24"/>
                <w:szCs w:val="24"/>
              </w:rPr>
            </w:pPr>
            <w:r w:rsidRPr="00C9311A">
              <w:rPr>
                <w:b/>
                <w:color w:val="000000" w:themeColor="text1"/>
                <w:sz w:val="24"/>
                <w:szCs w:val="24"/>
              </w:rPr>
              <w:t xml:space="preserve">Caso de Uso: </w:t>
            </w:r>
            <w:r w:rsidR="0092786E" w:rsidRPr="00C9311A">
              <w:rPr>
                <w:color w:val="000000" w:themeColor="text1"/>
                <w:sz w:val="24"/>
                <w:szCs w:val="24"/>
              </w:rPr>
              <w:t>Adicionar Leitura (CRUD)</w:t>
            </w:r>
          </w:p>
          <w:p w14:paraId="19FD1929" w14:textId="77777777" w:rsidR="009242A9" w:rsidRPr="00C9311A" w:rsidRDefault="009242A9" w:rsidP="005A3589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92786E" w:rsidRPr="00C9311A" w14:paraId="3C7EB03A" w14:textId="77777777" w:rsidTr="00C9311A">
        <w:tc>
          <w:tcPr>
            <w:tcW w:w="9350" w:type="dxa"/>
          </w:tcPr>
          <w:p w14:paraId="28A6D65F" w14:textId="05AD0415" w:rsidR="009242A9" w:rsidRPr="00C9311A" w:rsidRDefault="009242A9" w:rsidP="005A3589">
            <w:pPr>
              <w:rPr>
                <w:bCs/>
                <w:color w:val="000000" w:themeColor="text1"/>
                <w:sz w:val="24"/>
                <w:szCs w:val="24"/>
              </w:rPr>
            </w:pPr>
            <w:r w:rsidRPr="00C9311A">
              <w:rPr>
                <w:b/>
                <w:color w:val="000000" w:themeColor="text1"/>
                <w:sz w:val="24"/>
                <w:szCs w:val="24"/>
              </w:rPr>
              <w:t xml:space="preserve">Atores: </w:t>
            </w:r>
            <w:r w:rsidR="0092786E" w:rsidRPr="00C9311A">
              <w:rPr>
                <w:bCs/>
                <w:color w:val="000000" w:themeColor="text1"/>
                <w:sz w:val="24"/>
                <w:szCs w:val="24"/>
              </w:rPr>
              <w:t>Usuário</w:t>
            </w:r>
          </w:p>
          <w:p w14:paraId="3A53D0D1" w14:textId="77777777" w:rsidR="009242A9" w:rsidRPr="00C9311A" w:rsidRDefault="009242A9" w:rsidP="005A3589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92786E" w:rsidRPr="00C9311A" w14:paraId="7DFBC733" w14:textId="77777777" w:rsidTr="00C9311A">
        <w:tc>
          <w:tcPr>
            <w:tcW w:w="9350" w:type="dxa"/>
          </w:tcPr>
          <w:p w14:paraId="633B73CA" w14:textId="19B2FA37" w:rsidR="009242A9" w:rsidRPr="00C9311A" w:rsidRDefault="009242A9" w:rsidP="005A3589">
            <w:pPr>
              <w:rPr>
                <w:bCs/>
                <w:color w:val="000000" w:themeColor="text1"/>
                <w:sz w:val="24"/>
                <w:szCs w:val="24"/>
              </w:rPr>
            </w:pPr>
            <w:r w:rsidRPr="00C9311A">
              <w:rPr>
                <w:b/>
                <w:color w:val="000000" w:themeColor="text1"/>
                <w:sz w:val="24"/>
                <w:szCs w:val="24"/>
              </w:rPr>
              <w:t xml:space="preserve">Precondições: </w:t>
            </w:r>
            <w:r w:rsidR="0092786E" w:rsidRPr="00C9311A">
              <w:rPr>
                <w:bCs/>
                <w:color w:val="000000" w:themeColor="text1"/>
                <w:sz w:val="24"/>
                <w:szCs w:val="24"/>
              </w:rPr>
              <w:t>O livro ao qual deseja-se vincular a leitura deve estar previamente cadastrado.</w:t>
            </w:r>
          </w:p>
          <w:p w14:paraId="7AD5FA99" w14:textId="77777777" w:rsidR="009242A9" w:rsidRPr="00C9311A" w:rsidRDefault="009242A9" w:rsidP="005A3589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92786E" w:rsidRPr="00C9311A" w14:paraId="7FB8149E" w14:textId="77777777" w:rsidTr="00C9311A">
        <w:tc>
          <w:tcPr>
            <w:tcW w:w="9350" w:type="dxa"/>
          </w:tcPr>
          <w:p w14:paraId="3F15E70A" w14:textId="6896C0A2" w:rsidR="009242A9" w:rsidRPr="00C9311A" w:rsidRDefault="009242A9" w:rsidP="005A3589">
            <w:pPr>
              <w:rPr>
                <w:bCs/>
                <w:color w:val="000000" w:themeColor="text1"/>
                <w:sz w:val="24"/>
                <w:szCs w:val="24"/>
              </w:rPr>
            </w:pPr>
            <w:r w:rsidRPr="00C9311A">
              <w:rPr>
                <w:b/>
                <w:color w:val="000000" w:themeColor="text1"/>
                <w:sz w:val="24"/>
                <w:szCs w:val="24"/>
              </w:rPr>
              <w:t xml:space="preserve">Pós-condições: </w:t>
            </w:r>
            <w:r w:rsidR="0092786E" w:rsidRPr="00C9311A">
              <w:rPr>
                <w:bCs/>
                <w:color w:val="000000" w:themeColor="text1"/>
                <w:sz w:val="24"/>
                <w:szCs w:val="24"/>
              </w:rPr>
              <w:t>Histórico de leituras.</w:t>
            </w:r>
          </w:p>
          <w:p w14:paraId="1BAABA41" w14:textId="77777777" w:rsidR="009242A9" w:rsidRPr="00C9311A" w:rsidRDefault="009242A9" w:rsidP="005A3589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C9311A" w:rsidRPr="00C9311A" w14:paraId="05A59F95" w14:textId="77777777" w:rsidTr="00C9311A">
        <w:tc>
          <w:tcPr>
            <w:tcW w:w="9350" w:type="dxa"/>
          </w:tcPr>
          <w:p w14:paraId="4E963EA2" w14:textId="77777777" w:rsidR="00C9311A" w:rsidRPr="00C9311A" w:rsidRDefault="00C9311A" w:rsidP="00C9311A">
            <w:pPr>
              <w:rPr>
                <w:b/>
                <w:sz w:val="24"/>
                <w:szCs w:val="24"/>
              </w:rPr>
            </w:pPr>
            <w:r w:rsidRPr="00C9311A">
              <w:rPr>
                <w:b/>
                <w:sz w:val="24"/>
                <w:szCs w:val="24"/>
              </w:rPr>
              <w:t xml:space="preserve">Sequência típica de eventos (Fluxo Principal): </w:t>
            </w:r>
          </w:p>
          <w:p w14:paraId="74EDB5AC" w14:textId="77777777" w:rsidR="00C9311A" w:rsidRPr="00C9311A" w:rsidRDefault="00C9311A" w:rsidP="00C9311A">
            <w:pPr>
              <w:rPr>
                <w:b/>
                <w:sz w:val="24"/>
                <w:szCs w:val="24"/>
              </w:rPr>
            </w:pPr>
          </w:p>
          <w:p w14:paraId="5E5F8C1B" w14:textId="77777777" w:rsidR="00C9311A" w:rsidRPr="00C9311A" w:rsidRDefault="00C9311A" w:rsidP="00C9311A">
            <w:pPr>
              <w:rPr>
                <w:color w:val="0070C0"/>
                <w:sz w:val="24"/>
                <w:szCs w:val="24"/>
              </w:rPr>
            </w:pPr>
            <w:r w:rsidRPr="00C9311A">
              <w:rPr>
                <w:color w:val="000000" w:themeColor="text1"/>
                <w:sz w:val="24"/>
                <w:szCs w:val="24"/>
              </w:rPr>
              <w:t>Esse caso de uso inicia quando:</w:t>
            </w:r>
          </w:p>
          <w:p w14:paraId="128ED522" w14:textId="2154BECA" w:rsidR="00C9311A" w:rsidRPr="00C9311A" w:rsidRDefault="00C9311A" w:rsidP="00C9311A">
            <w:pPr>
              <w:pStyle w:val="PargrafodaLista"/>
              <w:numPr>
                <w:ilvl w:val="0"/>
                <w:numId w:val="20"/>
              </w:num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9311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[IN] O usuário seleciona a opção de Adicionar </w:t>
            </w:r>
            <w:r w:rsidRPr="00C9311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Leitura</w:t>
            </w:r>
            <w:r w:rsidR="0036029E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.</w:t>
            </w:r>
          </w:p>
          <w:p w14:paraId="0C932D5B" w14:textId="7144104F" w:rsidR="00C9311A" w:rsidRPr="00C9311A" w:rsidRDefault="00C9311A" w:rsidP="00C9311A">
            <w:pPr>
              <w:pStyle w:val="PargrafodaLista"/>
              <w:numPr>
                <w:ilvl w:val="0"/>
                <w:numId w:val="20"/>
              </w:num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9311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[IN] O usuário informa </w:t>
            </w:r>
            <w:r w:rsidRPr="00C9311A">
              <w:rPr>
                <w:rFonts w:ascii="Times New Roman" w:hAnsi="Times New Roman"/>
                <w:sz w:val="24"/>
                <w:szCs w:val="24"/>
              </w:rPr>
              <w:t>o livro que está sendo lido, data de início e, se aplicável, data de conclusão e até que página foi lido.</w:t>
            </w:r>
          </w:p>
          <w:p w14:paraId="053FB1C9" w14:textId="77777777" w:rsidR="00C9311A" w:rsidRPr="00C9311A" w:rsidRDefault="00C9311A" w:rsidP="00C9311A">
            <w:pPr>
              <w:pStyle w:val="PargrafodaLista"/>
              <w:numPr>
                <w:ilvl w:val="0"/>
                <w:numId w:val="20"/>
              </w:num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9311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[IN] O usuário seleciona a opção de salvar as informações inseridas.</w:t>
            </w:r>
          </w:p>
          <w:p w14:paraId="25F3663B" w14:textId="06CC2D02" w:rsidR="0036029E" w:rsidRPr="0036029E" w:rsidRDefault="00C9311A" w:rsidP="0036029E">
            <w:pPr>
              <w:pStyle w:val="PargrafodaLista"/>
              <w:numPr>
                <w:ilvl w:val="0"/>
                <w:numId w:val="20"/>
              </w:numPr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C9311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[OUT] O sistema confirma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que uma nova leitura</w:t>
            </w:r>
            <w:r w:rsidRPr="00C9311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foi adicionad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</w:t>
            </w:r>
            <w:r w:rsidRPr="00C9311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e finaliza o caso de uso.</w:t>
            </w:r>
          </w:p>
        </w:tc>
      </w:tr>
      <w:tr w:rsidR="00C9311A" w:rsidRPr="00C9311A" w14:paraId="08B56691" w14:textId="77777777" w:rsidTr="00C9311A">
        <w:tc>
          <w:tcPr>
            <w:tcW w:w="9350" w:type="dxa"/>
          </w:tcPr>
          <w:p w14:paraId="2E6B176F" w14:textId="77777777" w:rsidR="00C9311A" w:rsidRDefault="00C9311A" w:rsidP="00C9311A">
            <w:pPr>
              <w:rPr>
                <w:b/>
                <w:color w:val="0070C0"/>
                <w:sz w:val="24"/>
                <w:szCs w:val="24"/>
              </w:rPr>
            </w:pPr>
            <w:r w:rsidRPr="00C9311A">
              <w:rPr>
                <w:b/>
                <w:sz w:val="24"/>
                <w:szCs w:val="24"/>
              </w:rPr>
              <w:t>Tratamento de Exceções e Variantes:</w:t>
            </w:r>
            <w:r w:rsidRPr="00C9311A">
              <w:rPr>
                <w:b/>
                <w:color w:val="0070C0"/>
                <w:sz w:val="24"/>
                <w:szCs w:val="24"/>
              </w:rPr>
              <w:t xml:space="preserve"> </w:t>
            </w:r>
          </w:p>
          <w:p w14:paraId="2C7980D9" w14:textId="77777777" w:rsidR="00041D47" w:rsidRPr="00C9311A" w:rsidRDefault="00041D47" w:rsidP="00C9311A">
            <w:pPr>
              <w:rPr>
                <w:b/>
                <w:color w:val="0070C0"/>
                <w:sz w:val="24"/>
                <w:szCs w:val="24"/>
              </w:rPr>
            </w:pPr>
          </w:p>
          <w:p w14:paraId="5D6ED97C" w14:textId="77777777" w:rsidR="00C9311A" w:rsidRPr="00C9311A" w:rsidRDefault="00C9311A" w:rsidP="00C9311A">
            <w:pPr>
              <w:rPr>
                <w:b/>
                <w:color w:val="000000" w:themeColor="text1"/>
                <w:sz w:val="24"/>
                <w:szCs w:val="24"/>
              </w:rPr>
            </w:pPr>
            <w:r w:rsidRPr="00C9311A">
              <w:rPr>
                <w:b/>
                <w:color w:val="000000" w:themeColor="text1"/>
                <w:sz w:val="24"/>
                <w:szCs w:val="24"/>
              </w:rPr>
              <w:t>Exceção 4a: Informações faltantes.</w:t>
            </w:r>
          </w:p>
          <w:p w14:paraId="009A53ED" w14:textId="79897BA6" w:rsidR="00C9311A" w:rsidRPr="00C9311A" w:rsidRDefault="00AB2BAF" w:rsidP="00C9311A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</w:r>
            <w:r w:rsidR="00C9311A" w:rsidRPr="00C9311A">
              <w:rPr>
                <w:color w:val="000000" w:themeColor="text1"/>
                <w:sz w:val="24"/>
                <w:szCs w:val="24"/>
              </w:rPr>
              <w:t xml:space="preserve">4a.1 [IN] O </w:t>
            </w:r>
            <w:r w:rsidR="00426460">
              <w:rPr>
                <w:color w:val="000000" w:themeColor="text1"/>
                <w:sz w:val="24"/>
                <w:szCs w:val="24"/>
              </w:rPr>
              <w:t>usuário</w:t>
            </w:r>
            <w:r w:rsidR="00C9311A" w:rsidRPr="00C9311A">
              <w:rPr>
                <w:color w:val="000000" w:themeColor="text1"/>
                <w:sz w:val="24"/>
                <w:szCs w:val="24"/>
              </w:rPr>
              <w:t xml:space="preserve"> informa</w:t>
            </w:r>
            <w:r w:rsidR="00426460">
              <w:rPr>
                <w:color w:val="000000" w:themeColor="text1"/>
                <w:sz w:val="24"/>
                <w:szCs w:val="24"/>
              </w:rPr>
              <w:t xml:space="preserve"> os dados da leitura</w:t>
            </w:r>
            <w:r w:rsidR="00C9311A" w:rsidRPr="00C9311A">
              <w:rPr>
                <w:color w:val="000000" w:themeColor="text1"/>
                <w:sz w:val="24"/>
                <w:szCs w:val="24"/>
              </w:rPr>
              <w:t>.</w:t>
            </w:r>
          </w:p>
          <w:p w14:paraId="3B925176" w14:textId="6F114DF9" w:rsidR="00C9311A" w:rsidRPr="00C9311A" w:rsidRDefault="00AB2BAF" w:rsidP="00C9311A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</w:r>
            <w:r w:rsidR="00C9311A" w:rsidRPr="00C9311A">
              <w:rPr>
                <w:color w:val="000000" w:themeColor="text1"/>
                <w:sz w:val="24"/>
                <w:szCs w:val="24"/>
              </w:rPr>
              <w:t>4a.2 [OUT] O sistema alerta o usuário de que há informações faltantes e retorna ao passo 2.</w:t>
            </w:r>
          </w:p>
          <w:p w14:paraId="774BF5B4" w14:textId="77777777" w:rsidR="00C9311A" w:rsidRPr="00C9311A" w:rsidRDefault="00C9311A" w:rsidP="00C9311A">
            <w:pPr>
              <w:rPr>
                <w:b/>
                <w:color w:val="000000" w:themeColor="text1"/>
                <w:sz w:val="24"/>
                <w:szCs w:val="24"/>
              </w:rPr>
            </w:pPr>
          </w:p>
          <w:p w14:paraId="662CA87A" w14:textId="77777777" w:rsidR="004A0021" w:rsidRDefault="004A0021" w:rsidP="004A0021">
            <w:pPr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Variante</w:t>
            </w:r>
            <w:r w:rsidRPr="00516614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b/>
                <w:color w:val="000000" w:themeColor="text1"/>
                <w:sz w:val="24"/>
                <w:szCs w:val="24"/>
              </w:rPr>
              <w:t>1</w:t>
            </w:r>
            <w:r w:rsidRPr="00516614">
              <w:rPr>
                <w:b/>
                <w:color w:val="000000" w:themeColor="text1"/>
                <w:sz w:val="24"/>
                <w:szCs w:val="24"/>
              </w:rPr>
              <w:t xml:space="preserve">a: </w:t>
            </w:r>
            <w:r>
              <w:rPr>
                <w:b/>
                <w:color w:val="000000" w:themeColor="text1"/>
                <w:sz w:val="24"/>
                <w:szCs w:val="24"/>
              </w:rPr>
              <w:t>O usuário finaliza o caso de uso</w:t>
            </w:r>
          </w:p>
          <w:p w14:paraId="5A4843C9" w14:textId="5F09C92E" w:rsidR="004A0021" w:rsidRDefault="00AB2BAF" w:rsidP="004A0021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</w:r>
            <w:r w:rsidR="004A0021">
              <w:rPr>
                <w:color w:val="000000" w:themeColor="text1"/>
                <w:sz w:val="24"/>
                <w:szCs w:val="24"/>
              </w:rPr>
              <w:t>1</w:t>
            </w:r>
            <w:r w:rsidR="004A0021" w:rsidRPr="00516614">
              <w:rPr>
                <w:color w:val="000000" w:themeColor="text1"/>
                <w:sz w:val="24"/>
                <w:szCs w:val="24"/>
              </w:rPr>
              <w:t xml:space="preserve">a.1 [IN] </w:t>
            </w:r>
            <w:r w:rsidR="004A0021">
              <w:rPr>
                <w:color w:val="000000" w:themeColor="text1"/>
                <w:sz w:val="24"/>
                <w:szCs w:val="24"/>
              </w:rPr>
              <w:t>O usuário seleciona a opção de voltar e finaliza o caso de uso.</w:t>
            </w:r>
          </w:p>
          <w:p w14:paraId="215D4C57" w14:textId="77777777" w:rsidR="004A0021" w:rsidRDefault="004A0021" w:rsidP="004A0021">
            <w:pPr>
              <w:rPr>
                <w:color w:val="000000" w:themeColor="text1"/>
                <w:sz w:val="24"/>
                <w:szCs w:val="24"/>
              </w:rPr>
            </w:pPr>
          </w:p>
          <w:p w14:paraId="134662AD" w14:textId="77777777" w:rsidR="004A0021" w:rsidRDefault="004A0021" w:rsidP="004A0021">
            <w:pPr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Variante</w:t>
            </w:r>
            <w:r w:rsidRPr="00516614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b/>
                <w:color w:val="000000" w:themeColor="text1"/>
                <w:sz w:val="24"/>
                <w:szCs w:val="24"/>
              </w:rPr>
              <w:t>2</w:t>
            </w:r>
            <w:r w:rsidRPr="00516614">
              <w:rPr>
                <w:b/>
                <w:color w:val="000000" w:themeColor="text1"/>
                <w:sz w:val="24"/>
                <w:szCs w:val="24"/>
              </w:rPr>
              <w:t xml:space="preserve">a: </w:t>
            </w:r>
            <w:r>
              <w:rPr>
                <w:b/>
                <w:color w:val="000000" w:themeColor="text1"/>
                <w:sz w:val="24"/>
                <w:szCs w:val="24"/>
              </w:rPr>
              <w:t>O usuário finaliza o caso de uso</w:t>
            </w:r>
          </w:p>
          <w:p w14:paraId="0E443BC0" w14:textId="2E4DED21" w:rsidR="004A0021" w:rsidRDefault="00AB2BAF" w:rsidP="004A0021">
            <w:pPr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</w:r>
            <w:r w:rsidR="004A0021">
              <w:rPr>
                <w:color w:val="000000" w:themeColor="text1"/>
                <w:sz w:val="24"/>
                <w:szCs w:val="24"/>
              </w:rPr>
              <w:t>2</w:t>
            </w:r>
            <w:r w:rsidR="004A0021" w:rsidRPr="00516614">
              <w:rPr>
                <w:color w:val="000000" w:themeColor="text1"/>
                <w:sz w:val="24"/>
                <w:szCs w:val="24"/>
              </w:rPr>
              <w:t xml:space="preserve">a.1 [IN] </w:t>
            </w:r>
            <w:r w:rsidR="004A0021">
              <w:rPr>
                <w:color w:val="000000" w:themeColor="text1"/>
                <w:sz w:val="24"/>
                <w:szCs w:val="24"/>
              </w:rPr>
              <w:t>O usuário seleciona a opção de voltar e finaliza o caso de uso.</w:t>
            </w:r>
          </w:p>
          <w:p w14:paraId="6AB4F15D" w14:textId="77777777" w:rsidR="004A0021" w:rsidRPr="00516614" w:rsidRDefault="004A0021" w:rsidP="004A0021">
            <w:pPr>
              <w:rPr>
                <w:b/>
                <w:color w:val="000000" w:themeColor="text1"/>
                <w:sz w:val="24"/>
                <w:szCs w:val="24"/>
              </w:rPr>
            </w:pPr>
          </w:p>
          <w:p w14:paraId="3A9C7AF7" w14:textId="77777777" w:rsidR="004A0021" w:rsidRDefault="004A0021" w:rsidP="004A0021">
            <w:pPr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Variante</w:t>
            </w:r>
            <w:r w:rsidRPr="00516614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b/>
                <w:color w:val="000000" w:themeColor="text1"/>
                <w:sz w:val="24"/>
                <w:szCs w:val="24"/>
              </w:rPr>
              <w:t>3</w:t>
            </w:r>
            <w:r w:rsidRPr="00516614">
              <w:rPr>
                <w:b/>
                <w:color w:val="000000" w:themeColor="text1"/>
                <w:sz w:val="24"/>
                <w:szCs w:val="24"/>
              </w:rPr>
              <w:t xml:space="preserve">a: </w:t>
            </w:r>
            <w:r>
              <w:rPr>
                <w:b/>
                <w:color w:val="000000" w:themeColor="text1"/>
                <w:sz w:val="24"/>
                <w:szCs w:val="24"/>
              </w:rPr>
              <w:t>O usuário finaliza o caso de uso</w:t>
            </w:r>
          </w:p>
          <w:p w14:paraId="633D5BC9" w14:textId="490D6049" w:rsidR="00C9311A" w:rsidRDefault="00AB2BAF" w:rsidP="004A0021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</w:r>
            <w:r w:rsidR="004A0021">
              <w:rPr>
                <w:color w:val="000000" w:themeColor="text1"/>
                <w:sz w:val="24"/>
                <w:szCs w:val="24"/>
              </w:rPr>
              <w:t>3</w:t>
            </w:r>
            <w:r w:rsidR="004A0021" w:rsidRPr="00516614">
              <w:rPr>
                <w:color w:val="000000" w:themeColor="text1"/>
                <w:sz w:val="24"/>
                <w:szCs w:val="24"/>
              </w:rPr>
              <w:t xml:space="preserve">a.1 [IN] </w:t>
            </w:r>
            <w:r w:rsidR="004A0021">
              <w:rPr>
                <w:color w:val="000000" w:themeColor="text1"/>
                <w:sz w:val="24"/>
                <w:szCs w:val="24"/>
              </w:rPr>
              <w:t>O usuário seleciona a opção de voltar e finaliza o caso de uso.</w:t>
            </w:r>
          </w:p>
          <w:p w14:paraId="366CD85E" w14:textId="20262B13" w:rsidR="0036029E" w:rsidRPr="00C9311A" w:rsidRDefault="0036029E" w:rsidP="004A0021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E3D9D33" w14:textId="77777777" w:rsidR="009242A9" w:rsidRDefault="009242A9" w:rsidP="00E7645F">
      <w:pPr>
        <w:rPr>
          <w:szCs w:val="28"/>
        </w:rPr>
      </w:pPr>
    </w:p>
    <w:p w14:paraId="3C97920D" w14:textId="77777777" w:rsidR="00C9311A" w:rsidRDefault="00C9311A" w:rsidP="00E7645F">
      <w:pPr>
        <w:rPr>
          <w:szCs w:val="28"/>
        </w:rPr>
      </w:pPr>
    </w:p>
    <w:p w14:paraId="08936FA1" w14:textId="77777777" w:rsidR="00C9311A" w:rsidRDefault="00C9311A" w:rsidP="00E7645F">
      <w:pPr>
        <w:rPr>
          <w:szCs w:val="28"/>
        </w:rPr>
      </w:pPr>
    </w:p>
    <w:p w14:paraId="529FBA2A" w14:textId="77777777" w:rsidR="00C9311A" w:rsidRDefault="00C9311A" w:rsidP="00E7645F">
      <w:pPr>
        <w:rPr>
          <w:szCs w:val="28"/>
        </w:rPr>
      </w:pPr>
    </w:p>
    <w:p w14:paraId="59A2D2BC" w14:textId="77777777" w:rsidR="00C9311A" w:rsidRDefault="00C9311A" w:rsidP="00E7645F">
      <w:pPr>
        <w:rPr>
          <w:szCs w:val="28"/>
        </w:rPr>
      </w:pPr>
    </w:p>
    <w:p w14:paraId="58476C23" w14:textId="77777777" w:rsidR="00C9311A" w:rsidRDefault="00C9311A" w:rsidP="00E7645F">
      <w:pPr>
        <w:rPr>
          <w:szCs w:val="28"/>
        </w:rPr>
      </w:pPr>
    </w:p>
    <w:p w14:paraId="4278B634" w14:textId="77777777" w:rsidR="00C9311A" w:rsidRDefault="00C9311A" w:rsidP="00E7645F">
      <w:pPr>
        <w:rPr>
          <w:szCs w:val="28"/>
        </w:rPr>
      </w:pPr>
    </w:p>
    <w:p w14:paraId="188A6F9D" w14:textId="77777777" w:rsidR="00C9311A" w:rsidRDefault="00C9311A" w:rsidP="00E7645F">
      <w:pPr>
        <w:rPr>
          <w:szCs w:val="28"/>
        </w:rPr>
      </w:pPr>
    </w:p>
    <w:p w14:paraId="0330933F" w14:textId="77777777" w:rsidR="0036029E" w:rsidRDefault="0036029E" w:rsidP="00E7645F">
      <w:pPr>
        <w:rPr>
          <w:szCs w:val="28"/>
        </w:rPr>
      </w:pPr>
    </w:p>
    <w:p w14:paraId="21057236" w14:textId="77777777" w:rsidR="00C9311A" w:rsidRDefault="00C9311A" w:rsidP="00E7645F">
      <w:pPr>
        <w:rPr>
          <w:szCs w:val="28"/>
        </w:rPr>
      </w:pPr>
    </w:p>
    <w:p w14:paraId="0D88EDD6" w14:textId="77777777" w:rsidR="00C9311A" w:rsidRDefault="00C9311A" w:rsidP="00E7645F">
      <w:pPr>
        <w:rPr>
          <w:szCs w:val="28"/>
        </w:rPr>
      </w:pPr>
    </w:p>
    <w:p w14:paraId="19EB22F5" w14:textId="77777777" w:rsidR="00C9311A" w:rsidRDefault="00C9311A" w:rsidP="00E7645F">
      <w:pPr>
        <w:rPr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350"/>
      </w:tblGrid>
      <w:tr w:rsidR="00C9311A" w:rsidRPr="0036029E" w14:paraId="5495729D" w14:textId="77777777" w:rsidTr="00C9311A">
        <w:tc>
          <w:tcPr>
            <w:tcW w:w="9350" w:type="dxa"/>
          </w:tcPr>
          <w:p w14:paraId="01E2396F" w14:textId="6142D73D" w:rsidR="00C9311A" w:rsidRPr="0036029E" w:rsidRDefault="00C9311A" w:rsidP="005A3589">
            <w:pPr>
              <w:rPr>
                <w:b/>
                <w:color w:val="000000" w:themeColor="text1"/>
                <w:sz w:val="24"/>
                <w:szCs w:val="24"/>
              </w:rPr>
            </w:pPr>
            <w:r w:rsidRPr="0036029E">
              <w:rPr>
                <w:b/>
                <w:color w:val="000000" w:themeColor="text1"/>
                <w:sz w:val="24"/>
                <w:szCs w:val="24"/>
              </w:rPr>
              <w:lastRenderedPageBreak/>
              <w:t xml:space="preserve">Caso de Uso: </w:t>
            </w:r>
            <w:r w:rsidR="0036029E" w:rsidRPr="0036029E">
              <w:rPr>
                <w:sz w:val="24"/>
                <w:szCs w:val="24"/>
              </w:rPr>
              <w:t>Listar Livros</w:t>
            </w:r>
          </w:p>
          <w:p w14:paraId="5EC2070D" w14:textId="77777777" w:rsidR="00C9311A" w:rsidRPr="0036029E" w:rsidRDefault="00C9311A" w:rsidP="005A3589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C9311A" w:rsidRPr="0036029E" w14:paraId="4BCF9DB7" w14:textId="77777777" w:rsidTr="00C9311A">
        <w:tc>
          <w:tcPr>
            <w:tcW w:w="9350" w:type="dxa"/>
          </w:tcPr>
          <w:p w14:paraId="485E86FB" w14:textId="77777777" w:rsidR="00C9311A" w:rsidRPr="0036029E" w:rsidRDefault="00C9311A" w:rsidP="005A3589">
            <w:pPr>
              <w:rPr>
                <w:bCs/>
                <w:color w:val="000000" w:themeColor="text1"/>
                <w:sz w:val="24"/>
                <w:szCs w:val="24"/>
              </w:rPr>
            </w:pPr>
            <w:r w:rsidRPr="0036029E">
              <w:rPr>
                <w:b/>
                <w:color w:val="000000" w:themeColor="text1"/>
                <w:sz w:val="24"/>
                <w:szCs w:val="24"/>
              </w:rPr>
              <w:t xml:space="preserve">Atores: </w:t>
            </w:r>
            <w:r w:rsidRPr="0036029E">
              <w:rPr>
                <w:bCs/>
                <w:color w:val="000000" w:themeColor="text1"/>
                <w:sz w:val="24"/>
                <w:szCs w:val="24"/>
              </w:rPr>
              <w:t>Usuário</w:t>
            </w:r>
            <w:r w:rsidR="0036029E" w:rsidRPr="0036029E">
              <w:rPr>
                <w:bCs/>
                <w:color w:val="000000" w:themeColor="text1"/>
                <w:sz w:val="24"/>
                <w:szCs w:val="24"/>
              </w:rPr>
              <w:t>, Subsistema</w:t>
            </w:r>
          </w:p>
          <w:p w14:paraId="7A3E870B" w14:textId="3E6111E6" w:rsidR="0036029E" w:rsidRPr="0036029E" w:rsidRDefault="0036029E" w:rsidP="005A3589">
            <w:pPr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9311A" w:rsidRPr="0036029E" w14:paraId="19797EEC" w14:textId="77777777" w:rsidTr="00C9311A">
        <w:tc>
          <w:tcPr>
            <w:tcW w:w="9350" w:type="dxa"/>
          </w:tcPr>
          <w:p w14:paraId="76E264E5" w14:textId="3856FE72" w:rsidR="00C9311A" w:rsidRPr="0036029E" w:rsidRDefault="00C9311A" w:rsidP="005A3589">
            <w:pPr>
              <w:rPr>
                <w:bCs/>
                <w:color w:val="000000" w:themeColor="text1"/>
                <w:sz w:val="24"/>
                <w:szCs w:val="24"/>
              </w:rPr>
            </w:pPr>
            <w:r w:rsidRPr="0036029E">
              <w:rPr>
                <w:b/>
                <w:color w:val="000000" w:themeColor="text1"/>
                <w:sz w:val="24"/>
                <w:szCs w:val="24"/>
              </w:rPr>
              <w:t xml:space="preserve">Precondições: </w:t>
            </w:r>
            <w:r w:rsidR="0036029E" w:rsidRPr="0036029E">
              <w:rPr>
                <w:bCs/>
                <w:color w:val="000000" w:themeColor="text1"/>
                <w:sz w:val="24"/>
                <w:szCs w:val="24"/>
              </w:rPr>
              <w:t>Deve haver um ou mais livros cadastrados no sistema.</w:t>
            </w:r>
          </w:p>
          <w:p w14:paraId="6645A937" w14:textId="77777777" w:rsidR="00C9311A" w:rsidRPr="0036029E" w:rsidRDefault="00C9311A" w:rsidP="005A3589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C9311A" w:rsidRPr="0036029E" w14:paraId="3A93427A" w14:textId="77777777" w:rsidTr="00C9311A">
        <w:tc>
          <w:tcPr>
            <w:tcW w:w="9350" w:type="dxa"/>
          </w:tcPr>
          <w:p w14:paraId="6506D256" w14:textId="7C6C38C5" w:rsidR="00C9311A" w:rsidRPr="0036029E" w:rsidRDefault="00C9311A" w:rsidP="005A3589">
            <w:pPr>
              <w:rPr>
                <w:bCs/>
                <w:color w:val="000000" w:themeColor="text1"/>
                <w:sz w:val="24"/>
                <w:szCs w:val="24"/>
              </w:rPr>
            </w:pPr>
            <w:r w:rsidRPr="0036029E">
              <w:rPr>
                <w:b/>
                <w:color w:val="000000" w:themeColor="text1"/>
                <w:sz w:val="24"/>
                <w:szCs w:val="24"/>
              </w:rPr>
              <w:t xml:space="preserve">Pós-condições: </w:t>
            </w:r>
          </w:p>
          <w:p w14:paraId="547F8161" w14:textId="77777777" w:rsidR="00C9311A" w:rsidRPr="0036029E" w:rsidRDefault="00C9311A" w:rsidP="005A3589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36029E" w:rsidRPr="0036029E" w14:paraId="74685DF9" w14:textId="77777777" w:rsidTr="00C9311A">
        <w:tc>
          <w:tcPr>
            <w:tcW w:w="9350" w:type="dxa"/>
          </w:tcPr>
          <w:p w14:paraId="10D3460F" w14:textId="77777777" w:rsidR="0036029E" w:rsidRPr="0036029E" w:rsidRDefault="0036029E" w:rsidP="0036029E">
            <w:pPr>
              <w:rPr>
                <w:b/>
                <w:sz w:val="24"/>
                <w:szCs w:val="24"/>
              </w:rPr>
            </w:pPr>
            <w:r w:rsidRPr="0036029E">
              <w:rPr>
                <w:b/>
                <w:sz w:val="24"/>
                <w:szCs w:val="24"/>
              </w:rPr>
              <w:t xml:space="preserve">Sequência típica de eventos (Fluxo Principal): </w:t>
            </w:r>
          </w:p>
          <w:p w14:paraId="143378D5" w14:textId="77777777" w:rsidR="0036029E" w:rsidRPr="0036029E" w:rsidRDefault="0036029E" w:rsidP="0036029E">
            <w:pPr>
              <w:rPr>
                <w:b/>
                <w:sz w:val="24"/>
                <w:szCs w:val="24"/>
              </w:rPr>
            </w:pPr>
          </w:p>
          <w:p w14:paraId="15AF2C84" w14:textId="77777777" w:rsidR="0036029E" w:rsidRPr="0036029E" w:rsidRDefault="0036029E" w:rsidP="0036029E">
            <w:pPr>
              <w:rPr>
                <w:color w:val="0070C0"/>
                <w:sz w:val="24"/>
                <w:szCs w:val="24"/>
              </w:rPr>
            </w:pPr>
            <w:r w:rsidRPr="0036029E">
              <w:rPr>
                <w:color w:val="000000" w:themeColor="text1"/>
                <w:sz w:val="24"/>
                <w:szCs w:val="24"/>
              </w:rPr>
              <w:t>Esse caso de uso inicia quando:</w:t>
            </w:r>
          </w:p>
          <w:p w14:paraId="7C4B9313" w14:textId="3D592E5F" w:rsidR="0036029E" w:rsidRPr="0036029E" w:rsidRDefault="0036029E" w:rsidP="0036029E">
            <w:pPr>
              <w:pStyle w:val="PargrafodaLista"/>
              <w:numPr>
                <w:ilvl w:val="0"/>
                <w:numId w:val="22"/>
              </w:num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36029E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[IN] O usuário seleciona a opção de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Listar Livros.</w:t>
            </w:r>
          </w:p>
          <w:p w14:paraId="7A5638E9" w14:textId="14A82D7C" w:rsidR="0036029E" w:rsidRPr="0036029E" w:rsidRDefault="0036029E" w:rsidP="0036029E">
            <w:pPr>
              <w:pStyle w:val="PargrafodaLista"/>
              <w:numPr>
                <w:ilvl w:val="0"/>
                <w:numId w:val="22"/>
              </w:num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36029E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[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OUT</w:t>
            </w:r>
            <w:r w:rsidRPr="0036029E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] O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sistema exibe na tela as capas dos livros cadastrados</w:t>
            </w:r>
            <w:r w:rsidRPr="0036029E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5AE0EECA" w14:textId="771C75BE" w:rsidR="0036029E" w:rsidRPr="0036029E" w:rsidRDefault="0036029E" w:rsidP="0036029E">
            <w:pPr>
              <w:pStyle w:val="PargrafodaLista"/>
              <w:numPr>
                <w:ilvl w:val="0"/>
                <w:numId w:val="22"/>
              </w:numPr>
              <w:spacing w:line="240" w:lineRule="auto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36029E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[IN] O usuário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toma uma das ações:</w:t>
            </w:r>
          </w:p>
          <w:p w14:paraId="5AB131C2" w14:textId="2D09E553" w:rsidR="0036029E" w:rsidRDefault="0036029E" w:rsidP="0036029E">
            <w:pPr>
              <w:pStyle w:val="PargrafodaLista"/>
              <w:spacing w:line="24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 xml:space="preserve">Variante 3.1 [IN] O usuário </w:t>
            </w:r>
            <w:r w:rsidR="008D02DC"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>seleciona</w:t>
            </w:r>
            <w:r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 xml:space="preserve"> um dos livros</w:t>
            </w:r>
            <w:r w:rsidR="008D02DC"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>.</w:t>
            </w:r>
          </w:p>
          <w:p w14:paraId="7BFEAE0F" w14:textId="47847767" w:rsidR="0036029E" w:rsidRPr="0036029E" w:rsidRDefault="0036029E" w:rsidP="0036029E">
            <w:pPr>
              <w:pStyle w:val="PargrafodaLista"/>
              <w:spacing w:line="24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 xml:space="preserve">Variante 3.2 [IN] </w:t>
            </w:r>
            <w:r w:rsidRPr="0036029E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 usuário seleciona a opção de voltar e finaliza o caso de uso.</w:t>
            </w:r>
          </w:p>
        </w:tc>
      </w:tr>
      <w:tr w:rsidR="0036029E" w:rsidRPr="0036029E" w14:paraId="3D8B7089" w14:textId="77777777" w:rsidTr="00C9311A">
        <w:tc>
          <w:tcPr>
            <w:tcW w:w="9350" w:type="dxa"/>
          </w:tcPr>
          <w:p w14:paraId="67DDCA6C" w14:textId="77777777" w:rsidR="0036029E" w:rsidRPr="0036029E" w:rsidRDefault="0036029E" w:rsidP="0036029E">
            <w:pPr>
              <w:rPr>
                <w:b/>
                <w:color w:val="0070C0"/>
                <w:sz w:val="24"/>
                <w:szCs w:val="24"/>
              </w:rPr>
            </w:pPr>
            <w:r w:rsidRPr="0036029E">
              <w:rPr>
                <w:b/>
                <w:sz w:val="24"/>
                <w:szCs w:val="24"/>
              </w:rPr>
              <w:t>Tratamento de Exceções e Variantes:</w:t>
            </w:r>
            <w:r w:rsidRPr="0036029E">
              <w:rPr>
                <w:b/>
                <w:color w:val="0070C0"/>
                <w:sz w:val="24"/>
                <w:szCs w:val="24"/>
              </w:rPr>
              <w:t xml:space="preserve"> </w:t>
            </w:r>
          </w:p>
          <w:p w14:paraId="56111DE4" w14:textId="77777777" w:rsidR="0036029E" w:rsidRDefault="0036029E" w:rsidP="0036029E">
            <w:pPr>
              <w:rPr>
                <w:b/>
                <w:color w:val="000000" w:themeColor="text1"/>
                <w:sz w:val="24"/>
                <w:szCs w:val="24"/>
              </w:rPr>
            </w:pPr>
          </w:p>
          <w:p w14:paraId="49906BCB" w14:textId="77777777" w:rsidR="008D02DC" w:rsidRPr="0036029E" w:rsidRDefault="008D02DC" w:rsidP="008D02DC">
            <w:pPr>
              <w:rPr>
                <w:b/>
                <w:color w:val="000000" w:themeColor="text1"/>
                <w:sz w:val="24"/>
                <w:szCs w:val="24"/>
              </w:rPr>
            </w:pPr>
            <w:r w:rsidRPr="0036029E">
              <w:rPr>
                <w:b/>
                <w:color w:val="000000" w:themeColor="text1"/>
                <w:sz w:val="24"/>
                <w:szCs w:val="24"/>
              </w:rPr>
              <w:t>Variante 2a: O usuário finaliza o caso de uso</w:t>
            </w:r>
          </w:p>
          <w:p w14:paraId="44842915" w14:textId="77777777" w:rsidR="008D02DC" w:rsidRPr="0036029E" w:rsidRDefault="008D02DC" w:rsidP="008D02DC">
            <w:pPr>
              <w:rPr>
                <w:b/>
                <w:color w:val="000000" w:themeColor="text1"/>
                <w:sz w:val="24"/>
                <w:szCs w:val="24"/>
              </w:rPr>
            </w:pPr>
            <w:r w:rsidRPr="0036029E">
              <w:rPr>
                <w:color w:val="000000" w:themeColor="text1"/>
                <w:sz w:val="24"/>
                <w:szCs w:val="24"/>
              </w:rPr>
              <w:t xml:space="preserve">                     2a.1 [IN] O usuário seleciona a opção de voltar e finaliza o caso de uso.</w:t>
            </w:r>
          </w:p>
          <w:p w14:paraId="330E6048" w14:textId="77777777" w:rsidR="008D02DC" w:rsidRPr="0036029E" w:rsidRDefault="008D02DC" w:rsidP="0036029E">
            <w:pPr>
              <w:rPr>
                <w:b/>
                <w:color w:val="000000" w:themeColor="text1"/>
                <w:sz w:val="24"/>
                <w:szCs w:val="24"/>
              </w:rPr>
            </w:pPr>
          </w:p>
          <w:p w14:paraId="69B48F03" w14:textId="6F6AFED4" w:rsidR="0036029E" w:rsidRPr="0036029E" w:rsidRDefault="0036029E" w:rsidP="0036029E">
            <w:pPr>
              <w:rPr>
                <w:b/>
                <w:color w:val="000000" w:themeColor="text1"/>
                <w:sz w:val="24"/>
                <w:szCs w:val="24"/>
              </w:rPr>
            </w:pPr>
            <w:r w:rsidRPr="0036029E">
              <w:rPr>
                <w:b/>
                <w:color w:val="000000" w:themeColor="text1"/>
                <w:sz w:val="24"/>
                <w:szCs w:val="24"/>
              </w:rPr>
              <w:t xml:space="preserve">Variante </w:t>
            </w:r>
            <w:r>
              <w:rPr>
                <w:b/>
                <w:color w:val="000000" w:themeColor="text1"/>
                <w:sz w:val="24"/>
                <w:szCs w:val="24"/>
              </w:rPr>
              <w:t>3.1</w:t>
            </w:r>
            <w:r w:rsidR="00AB2BAF">
              <w:rPr>
                <w:b/>
                <w:color w:val="000000" w:themeColor="text1"/>
                <w:sz w:val="24"/>
                <w:szCs w:val="24"/>
              </w:rPr>
              <w:t>a [IN]</w:t>
            </w:r>
            <w:r w:rsidRPr="0036029E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="00AB2BAF">
              <w:rPr>
                <w:b/>
                <w:color w:val="000000" w:themeColor="text1"/>
                <w:sz w:val="24"/>
                <w:szCs w:val="24"/>
              </w:rPr>
              <w:t>O usuário clica na capa de um dos livros</w:t>
            </w:r>
          </w:p>
          <w:p w14:paraId="4EDF6877" w14:textId="1117D589" w:rsidR="0036029E" w:rsidRDefault="00AB2BAF" w:rsidP="0036029E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  <w:t>3.1a.1 [OUT] O sistema exibe as informações do livro selecionado.</w:t>
            </w:r>
          </w:p>
          <w:p w14:paraId="084E3673" w14:textId="52F0796C" w:rsidR="00AB2BAF" w:rsidRDefault="00AB2BAF" w:rsidP="0036029E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  <w:t xml:space="preserve">3.1a.2 [IN] </w:t>
            </w:r>
            <w:r w:rsidRPr="0036029E">
              <w:rPr>
                <w:color w:val="000000" w:themeColor="text1"/>
                <w:sz w:val="24"/>
                <w:szCs w:val="24"/>
              </w:rPr>
              <w:t xml:space="preserve">O usuário </w:t>
            </w:r>
            <w:r>
              <w:rPr>
                <w:color w:val="000000" w:themeColor="text1"/>
                <w:sz w:val="24"/>
                <w:szCs w:val="24"/>
              </w:rPr>
              <w:t>toma uma das ações:</w:t>
            </w:r>
          </w:p>
          <w:p w14:paraId="5BBC9898" w14:textId="76448038" w:rsidR="00AB2BAF" w:rsidRDefault="00AB2BAF" w:rsidP="0036029E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  <w:t xml:space="preserve">   Variante </w:t>
            </w:r>
            <w:r>
              <w:rPr>
                <w:color w:val="000000" w:themeColor="text1"/>
                <w:sz w:val="24"/>
                <w:szCs w:val="24"/>
              </w:rPr>
              <w:t>3.1a.2</w:t>
            </w:r>
            <w:r>
              <w:rPr>
                <w:color w:val="000000" w:themeColor="text1"/>
                <w:sz w:val="24"/>
                <w:szCs w:val="24"/>
              </w:rPr>
              <w:t>.1</w:t>
            </w:r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[IN] O usuário seleciona a opção de editar as informações do livro.</w:t>
            </w:r>
          </w:p>
          <w:p w14:paraId="27349F97" w14:textId="3E70521D" w:rsidR="008D02DC" w:rsidRDefault="008D02DC" w:rsidP="0036029E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</w:r>
            <w:r>
              <w:rPr>
                <w:color w:val="000000" w:themeColor="text1"/>
                <w:sz w:val="24"/>
                <w:szCs w:val="24"/>
              </w:rPr>
              <w:tab/>
              <w:t>[IN] O usuário edita e salva as informações do livro.</w:t>
            </w:r>
          </w:p>
          <w:p w14:paraId="7FC19B4A" w14:textId="7091E496" w:rsidR="00AB2BAF" w:rsidRPr="0036029E" w:rsidRDefault="00AB2BAF" w:rsidP="0036029E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  <w:t xml:space="preserve">   </w:t>
            </w:r>
            <w:r>
              <w:rPr>
                <w:color w:val="000000" w:themeColor="text1"/>
                <w:sz w:val="24"/>
                <w:szCs w:val="24"/>
              </w:rPr>
              <w:t>Variante 3.1a.2.</w:t>
            </w:r>
            <w:r w:rsidR="008D02DC">
              <w:rPr>
                <w:color w:val="000000" w:themeColor="text1"/>
                <w:sz w:val="24"/>
                <w:szCs w:val="24"/>
              </w:rPr>
              <w:t>2</w:t>
            </w:r>
            <w:r>
              <w:rPr>
                <w:color w:val="000000" w:themeColor="text1"/>
                <w:sz w:val="24"/>
                <w:szCs w:val="24"/>
              </w:rPr>
              <w:t xml:space="preserve"> [IN]</w:t>
            </w:r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r w:rsidRPr="0036029E">
              <w:rPr>
                <w:color w:val="000000" w:themeColor="text1"/>
                <w:sz w:val="24"/>
                <w:szCs w:val="24"/>
              </w:rPr>
              <w:t>O usuário seleciona a opção de voltar</w:t>
            </w:r>
            <w:r>
              <w:rPr>
                <w:color w:val="000000" w:themeColor="text1"/>
                <w:sz w:val="24"/>
                <w:szCs w:val="24"/>
              </w:rPr>
              <w:t xml:space="preserve"> e o sistema retorna a estante.</w:t>
            </w:r>
          </w:p>
          <w:p w14:paraId="143B2F1F" w14:textId="77777777" w:rsidR="0036029E" w:rsidRPr="0036029E" w:rsidRDefault="0036029E" w:rsidP="008D02DC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0523ED2" w14:textId="77777777" w:rsidR="0092786E" w:rsidRDefault="0092786E" w:rsidP="00E7645F">
      <w:pPr>
        <w:rPr>
          <w:szCs w:val="28"/>
        </w:rPr>
      </w:pPr>
    </w:p>
    <w:p w14:paraId="408BEE84" w14:textId="77777777" w:rsidR="008D02DC" w:rsidRDefault="008D02DC" w:rsidP="00E7645F">
      <w:pPr>
        <w:rPr>
          <w:szCs w:val="28"/>
        </w:rPr>
      </w:pPr>
    </w:p>
    <w:p w14:paraId="5999F9C8" w14:textId="77777777" w:rsidR="008D02DC" w:rsidRDefault="008D02DC" w:rsidP="00E7645F">
      <w:pPr>
        <w:rPr>
          <w:szCs w:val="28"/>
        </w:rPr>
      </w:pPr>
    </w:p>
    <w:p w14:paraId="269E7641" w14:textId="77777777" w:rsidR="008D02DC" w:rsidRDefault="008D02DC" w:rsidP="00E7645F">
      <w:pPr>
        <w:rPr>
          <w:szCs w:val="28"/>
        </w:rPr>
      </w:pPr>
    </w:p>
    <w:p w14:paraId="2257B915" w14:textId="77777777" w:rsidR="008D02DC" w:rsidRDefault="008D02DC" w:rsidP="00E7645F">
      <w:pPr>
        <w:rPr>
          <w:szCs w:val="28"/>
        </w:rPr>
      </w:pPr>
    </w:p>
    <w:p w14:paraId="0D807C56" w14:textId="77777777" w:rsidR="008D02DC" w:rsidRDefault="008D02DC" w:rsidP="00E7645F">
      <w:pPr>
        <w:rPr>
          <w:szCs w:val="28"/>
        </w:rPr>
      </w:pPr>
    </w:p>
    <w:p w14:paraId="37C3AE6C" w14:textId="77777777" w:rsidR="008D02DC" w:rsidRDefault="008D02DC" w:rsidP="00E7645F">
      <w:pPr>
        <w:rPr>
          <w:szCs w:val="28"/>
        </w:rPr>
      </w:pPr>
    </w:p>
    <w:p w14:paraId="5733A041" w14:textId="77777777" w:rsidR="008D02DC" w:rsidRDefault="008D02DC" w:rsidP="00E7645F">
      <w:pPr>
        <w:rPr>
          <w:szCs w:val="28"/>
        </w:rPr>
      </w:pPr>
    </w:p>
    <w:p w14:paraId="40F593DB" w14:textId="77777777" w:rsidR="008D02DC" w:rsidRDefault="008D02DC" w:rsidP="00E7645F">
      <w:pPr>
        <w:rPr>
          <w:szCs w:val="28"/>
        </w:rPr>
      </w:pPr>
    </w:p>
    <w:p w14:paraId="3E7518D4" w14:textId="77777777" w:rsidR="008D02DC" w:rsidRDefault="008D02DC" w:rsidP="00E7645F">
      <w:pPr>
        <w:rPr>
          <w:szCs w:val="28"/>
        </w:rPr>
      </w:pPr>
    </w:p>
    <w:p w14:paraId="7F1A1A3E" w14:textId="77777777" w:rsidR="008D02DC" w:rsidRDefault="008D02DC" w:rsidP="00E7645F">
      <w:pPr>
        <w:rPr>
          <w:szCs w:val="28"/>
        </w:rPr>
      </w:pPr>
    </w:p>
    <w:p w14:paraId="3901F0E7" w14:textId="77777777" w:rsidR="008D02DC" w:rsidRDefault="008D02DC" w:rsidP="00E7645F">
      <w:pPr>
        <w:rPr>
          <w:szCs w:val="28"/>
        </w:rPr>
      </w:pPr>
    </w:p>
    <w:p w14:paraId="46F5B897" w14:textId="77777777" w:rsidR="008D02DC" w:rsidRDefault="008D02DC" w:rsidP="00E7645F">
      <w:pPr>
        <w:rPr>
          <w:szCs w:val="28"/>
        </w:rPr>
      </w:pPr>
    </w:p>
    <w:p w14:paraId="21F23397" w14:textId="77777777" w:rsidR="008D02DC" w:rsidRDefault="008D02DC" w:rsidP="00E7645F">
      <w:pPr>
        <w:rPr>
          <w:szCs w:val="28"/>
        </w:rPr>
      </w:pPr>
    </w:p>
    <w:p w14:paraId="3B23A770" w14:textId="77777777" w:rsidR="008D02DC" w:rsidRDefault="008D02DC" w:rsidP="00E7645F">
      <w:pPr>
        <w:rPr>
          <w:szCs w:val="28"/>
        </w:rPr>
      </w:pPr>
    </w:p>
    <w:p w14:paraId="33097EEF" w14:textId="77777777" w:rsidR="008D02DC" w:rsidRDefault="008D02DC" w:rsidP="00E7645F">
      <w:pPr>
        <w:rPr>
          <w:szCs w:val="28"/>
        </w:rPr>
      </w:pPr>
    </w:p>
    <w:p w14:paraId="4B2B1FB2" w14:textId="77777777" w:rsidR="008D02DC" w:rsidRDefault="008D02DC" w:rsidP="00E7645F">
      <w:pPr>
        <w:rPr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350"/>
      </w:tblGrid>
      <w:tr w:rsidR="008D02DC" w:rsidRPr="0036029E" w14:paraId="4B8565BA" w14:textId="77777777" w:rsidTr="005A3589">
        <w:tc>
          <w:tcPr>
            <w:tcW w:w="9350" w:type="dxa"/>
          </w:tcPr>
          <w:p w14:paraId="70A4E5F1" w14:textId="74619174" w:rsidR="008D02DC" w:rsidRPr="0036029E" w:rsidRDefault="008D02DC" w:rsidP="005A3589">
            <w:pPr>
              <w:rPr>
                <w:b/>
                <w:color w:val="000000" w:themeColor="text1"/>
                <w:sz w:val="24"/>
                <w:szCs w:val="24"/>
              </w:rPr>
            </w:pPr>
            <w:r w:rsidRPr="0036029E">
              <w:rPr>
                <w:b/>
                <w:color w:val="000000" w:themeColor="text1"/>
                <w:sz w:val="24"/>
                <w:szCs w:val="24"/>
              </w:rPr>
              <w:lastRenderedPageBreak/>
              <w:t xml:space="preserve">Caso de Uso: </w:t>
            </w:r>
            <w:r>
              <w:rPr>
                <w:sz w:val="24"/>
                <w:szCs w:val="24"/>
              </w:rPr>
              <w:t>Histórico de Leituras</w:t>
            </w:r>
            <w:r>
              <w:rPr>
                <w:sz w:val="24"/>
                <w:szCs w:val="24"/>
              </w:rPr>
              <w:t xml:space="preserve"> </w:t>
            </w:r>
            <w:r w:rsidRPr="002A02AF">
              <w:rPr>
                <w:sz w:val="24"/>
                <w:szCs w:val="24"/>
              </w:rPr>
              <w:t>(</w:t>
            </w:r>
            <w:proofErr w:type="spellStart"/>
            <w:r w:rsidRPr="002A02AF">
              <w:rPr>
                <w:sz w:val="24"/>
                <w:szCs w:val="24"/>
              </w:rPr>
              <w:t>rel</w:t>
            </w:r>
            <w:proofErr w:type="spellEnd"/>
            <w:r w:rsidRPr="002A02AF">
              <w:rPr>
                <w:sz w:val="24"/>
                <w:szCs w:val="24"/>
              </w:rPr>
              <w:t>)</w:t>
            </w:r>
          </w:p>
          <w:p w14:paraId="011631E9" w14:textId="77777777" w:rsidR="008D02DC" w:rsidRPr="0036029E" w:rsidRDefault="008D02DC" w:rsidP="005A3589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8D02DC" w:rsidRPr="0036029E" w14:paraId="5E46C8D1" w14:textId="77777777" w:rsidTr="005A3589">
        <w:tc>
          <w:tcPr>
            <w:tcW w:w="9350" w:type="dxa"/>
          </w:tcPr>
          <w:p w14:paraId="579C5F3F" w14:textId="77777777" w:rsidR="008D02DC" w:rsidRPr="0036029E" w:rsidRDefault="008D02DC" w:rsidP="005A3589">
            <w:pPr>
              <w:rPr>
                <w:bCs/>
                <w:color w:val="000000" w:themeColor="text1"/>
                <w:sz w:val="24"/>
                <w:szCs w:val="24"/>
              </w:rPr>
            </w:pPr>
            <w:r w:rsidRPr="0036029E">
              <w:rPr>
                <w:b/>
                <w:color w:val="000000" w:themeColor="text1"/>
                <w:sz w:val="24"/>
                <w:szCs w:val="24"/>
              </w:rPr>
              <w:t xml:space="preserve">Atores: </w:t>
            </w:r>
            <w:r w:rsidRPr="0036029E">
              <w:rPr>
                <w:bCs/>
                <w:color w:val="000000" w:themeColor="text1"/>
                <w:sz w:val="24"/>
                <w:szCs w:val="24"/>
              </w:rPr>
              <w:t>Usuário, Subsistema</w:t>
            </w:r>
          </w:p>
          <w:p w14:paraId="24FECE8D" w14:textId="77777777" w:rsidR="008D02DC" w:rsidRPr="0036029E" w:rsidRDefault="008D02DC" w:rsidP="005A3589">
            <w:pPr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8D02DC" w:rsidRPr="0036029E" w14:paraId="26495A9C" w14:textId="77777777" w:rsidTr="005A3589">
        <w:tc>
          <w:tcPr>
            <w:tcW w:w="9350" w:type="dxa"/>
          </w:tcPr>
          <w:p w14:paraId="5C92F2B5" w14:textId="1A0E8FF7" w:rsidR="008D02DC" w:rsidRPr="0036029E" w:rsidRDefault="008D02DC" w:rsidP="005A3589">
            <w:pPr>
              <w:rPr>
                <w:bCs/>
                <w:color w:val="000000" w:themeColor="text1"/>
                <w:sz w:val="24"/>
                <w:szCs w:val="24"/>
              </w:rPr>
            </w:pPr>
            <w:r w:rsidRPr="0036029E">
              <w:rPr>
                <w:b/>
                <w:color w:val="000000" w:themeColor="text1"/>
                <w:sz w:val="24"/>
                <w:szCs w:val="24"/>
              </w:rPr>
              <w:t xml:space="preserve">Precondições: </w:t>
            </w:r>
            <w:r w:rsidRPr="0036029E">
              <w:rPr>
                <w:bCs/>
                <w:color w:val="000000" w:themeColor="text1"/>
                <w:sz w:val="24"/>
                <w:szCs w:val="24"/>
              </w:rPr>
              <w:t>Deve haver um</w:t>
            </w:r>
            <w:r>
              <w:rPr>
                <w:bCs/>
                <w:color w:val="000000" w:themeColor="text1"/>
                <w:sz w:val="24"/>
                <w:szCs w:val="24"/>
              </w:rPr>
              <w:t>a ou mais leituras</w:t>
            </w:r>
            <w:r w:rsidRPr="0036029E">
              <w:rPr>
                <w:bCs/>
                <w:color w:val="000000" w:themeColor="text1"/>
                <w:sz w:val="24"/>
                <w:szCs w:val="24"/>
              </w:rPr>
              <w:t xml:space="preserve"> cadastrados no sistema.</w:t>
            </w:r>
          </w:p>
          <w:p w14:paraId="0C760278" w14:textId="77777777" w:rsidR="008D02DC" w:rsidRPr="0036029E" w:rsidRDefault="008D02DC" w:rsidP="005A3589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8D02DC" w:rsidRPr="0036029E" w14:paraId="64FFE1D1" w14:textId="77777777" w:rsidTr="005A3589">
        <w:tc>
          <w:tcPr>
            <w:tcW w:w="9350" w:type="dxa"/>
          </w:tcPr>
          <w:p w14:paraId="6725E22B" w14:textId="77777777" w:rsidR="008D02DC" w:rsidRPr="0036029E" w:rsidRDefault="008D02DC" w:rsidP="005A3589">
            <w:pPr>
              <w:rPr>
                <w:bCs/>
                <w:color w:val="000000" w:themeColor="text1"/>
                <w:sz w:val="24"/>
                <w:szCs w:val="24"/>
              </w:rPr>
            </w:pPr>
            <w:r w:rsidRPr="0036029E">
              <w:rPr>
                <w:b/>
                <w:color w:val="000000" w:themeColor="text1"/>
                <w:sz w:val="24"/>
                <w:szCs w:val="24"/>
              </w:rPr>
              <w:t xml:space="preserve">Pós-condições: </w:t>
            </w:r>
          </w:p>
          <w:p w14:paraId="3362811C" w14:textId="77777777" w:rsidR="008D02DC" w:rsidRPr="0036029E" w:rsidRDefault="008D02DC" w:rsidP="005A3589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8D02DC" w:rsidRPr="0036029E" w14:paraId="75F9D5FB" w14:textId="77777777" w:rsidTr="005A3589">
        <w:tc>
          <w:tcPr>
            <w:tcW w:w="9350" w:type="dxa"/>
          </w:tcPr>
          <w:p w14:paraId="4786F62D" w14:textId="77777777" w:rsidR="008D02DC" w:rsidRPr="0036029E" w:rsidRDefault="008D02DC" w:rsidP="005A3589">
            <w:pPr>
              <w:rPr>
                <w:b/>
                <w:sz w:val="24"/>
                <w:szCs w:val="24"/>
              </w:rPr>
            </w:pPr>
            <w:r w:rsidRPr="0036029E">
              <w:rPr>
                <w:b/>
                <w:sz w:val="24"/>
                <w:szCs w:val="24"/>
              </w:rPr>
              <w:t xml:space="preserve">Sequência típica de eventos (Fluxo Principal): </w:t>
            </w:r>
          </w:p>
          <w:p w14:paraId="1F9F01BA" w14:textId="77777777" w:rsidR="008D02DC" w:rsidRPr="0036029E" w:rsidRDefault="008D02DC" w:rsidP="005A3589">
            <w:pPr>
              <w:rPr>
                <w:b/>
                <w:sz w:val="24"/>
                <w:szCs w:val="24"/>
              </w:rPr>
            </w:pPr>
          </w:p>
          <w:p w14:paraId="32120D32" w14:textId="77777777" w:rsidR="008D02DC" w:rsidRPr="0036029E" w:rsidRDefault="008D02DC" w:rsidP="005A3589">
            <w:pPr>
              <w:rPr>
                <w:color w:val="0070C0"/>
                <w:sz w:val="24"/>
                <w:szCs w:val="24"/>
              </w:rPr>
            </w:pPr>
            <w:r w:rsidRPr="0036029E">
              <w:rPr>
                <w:color w:val="000000" w:themeColor="text1"/>
                <w:sz w:val="24"/>
                <w:szCs w:val="24"/>
              </w:rPr>
              <w:t>Esse caso de uso inicia quando:</w:t>
            </w:r>
          </w:p>
          <w:p w14:paraId="7990FBB8" w14:textId="55850526" w:rsidR="008D02DC" w:rsidRPr="0036029E" w:rsidRDefault="008D02DC" w:rsidP="008D02DC">
            <w:pPr>
              <w:pStyle w:val="PargrafodaLista"/>
              <w:numPr>
                <w:ilvl w:val="0"/>
                <w:numId w:val="23"/>
              </w:num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36029E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[IN] O usuário seleciona a opção de </w:t>
            </w:r>
            <w:r w:rsidRPr="008D02D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Histórico de Leituras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.</w:t>
            </w:r>
          </w:p>
          <w:p w14:paraId="4A15C9C3" w14:textId="2190B990" w:rsidR="008D02DC" w:rsidRPr="0036029E" w:rsidRDefault="008D02DC" w:rsidP="008D02DC">
            <w:pPr>
              <w:pStyle w:val="PargrafodaLista"/>
              <w:numPr>
                <w:ilvl w:val="0"/>
                <w:numId w:val="23"/>
              </w:num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36029E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[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OUT</w:t>
            </w:r>
            <w:r w:rsidRPr="0036029E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] O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sistema exibe na tela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as sessões de leitura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cadastrad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</w:t>
            </w:r>
            <w:r w:rsidRPr="0036029E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40EA2ADC" w14:textId="77777777" w:rsidR="008D02DC" w:rsidRPr="0036029E" w:rsidRDefault="008D02DC" w:rsidP="008D02DC">
            <w:pPr>
              <w:pStyle w:val="PargrafodaLista"/>
              <w:numPr>
                <w:ilvl w:val="0"/>
                <w:numId w:val="23"/>
              </w:numPr>
              <w:spacing w:line="240" w:lineRule="auto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36029E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[IN] O usuário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toma uma das ações:</w:t>
            </w:r>
          </w:p>
          <w:p w14:paraId="727B1EC6" w14:textId="2C424101" w:rsidR="008D02DC" w:rsidRDefault="008D02DC" w:rsidP="005A3589">
            <w:pPr>
              <w:pStyle w:val="PargrafodaLista"/>
              <w:spacing w:line="24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 xml:space="preserve">Variante 3.1 [IN] O usuário </w:t>
            </w:r>
            <w:r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>seleciona</w:t>
            </w:r>
            <w:r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 xml:space="preserve"> um</w:t>
            </w:r>
            <w:r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>a</w:t>
            </w:r>
            <w:r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 xml:space="preserve"> d</w:t>
            </w:r>
            <w:r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>a</w:t>
            </w:r>
            <w:r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>s l</w:t>
            </w:r>
            <w:r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>eituras.</w:t>
            </w:r>
          </w:p>
          <w:p w14:paraId="78587E7F" w14:textId="77777777" w:rsidR="008D02DC" w:rsidRPr="0036029E" w:rsidRDefault="008D02DC" w:rsidP="005A3589">
            <w:pPr>
              <w:pStyle w:val="PargrafodaLista"/>
              <w:spacing w:line="24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 xml:space="preserve">Variante 3.2 [IN] </w:t>
            </w:r>
            <w:r w:rsidRPr="0036029E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 usuário seleciona a opção de voltar e finaliza o caso de uso.</w:t>
            </w:r>
          </w:p>
        </w:tc>
      </w:tr>
      <w:tr w:rsidR="008D02DC" w:rsidRPr="0036029E" w14:paraId="5940ED6C" w14:textId="77777777" w:rsidTr="005A3589">
        <w:tc>
          <w:tcPr>
            <w:tcW w:w="9350" w:type="dxa"/>
          </w:tcPr>
          <w:p w14:paraId="0C92E42A" w14:textId="77777777" w:rsidR="008D02DC" w:rsidRPr="0036029E" w:rsidRDefault="008D02DC" w:rsidP="005A3589">
            <w:pPr>
              <w:rPr>
                <w:b/>
                <w:color w:val="0070C0"/>
                <w:sz w:val="24"/>
                <w:szCs w:val="24"/>
              </w:rPr>
            </w:pPr>
            <w:r w:rsidRPr="0036029E">
              <w:rPr>
                <w:b/>
                <w:sz w:val="24"/>
                <w:szCs w:val="24"/>
              </w:rPr>
              <w:t>Tratamento de Exceções e Variantes:</w:t>
            </w:r>
            <w:r w:rsidRPr="0036029E">
              <w:rPr>
                <w:b/>
                <w:color w:val="0070C0"/>
                <w:sz w:val="24"/>
                <w:szCs w:val="24"/>
              </w:rPr>
              <w:t xml:space="preserve"> </w:t>
            </w:r>
          </w:p>
          <w:p w14:paraId="7A47DAF9" w14:textId="77777777" w:rsidR="008D02DC" w:rsidRDefault="008D02DC" w:rsidP="005A3589">
            <w:pPr>
              <w:rPr>
                <w:b/>
                <w:color w:val="000000" w:themeColor="text1"/>
                <w:sz w:val="24"/>
                <w:szCs w:val="24"/>
              </w:rPr>
            </w:pPr>
          </w:p>
          <w:p w14:paraId="2F368875" w14:textId="77777777" w:rsidR="008D02DC" w:rsidRPr="0036029E" w:rsidRDefault="008D02DC" w:rsidP="008D02DC">
            <w:pPr>
              <w:rPr>
                <w:b/>
                <w:color w:val="000000" w:themeColor="text1"/>
                <w:sz w:val="24"/>
                <w:szCs w:val="24"/>
              </w:rPr>
            </w:pPr>
            <w:r w:rsidRPr="0036029E">
              <w:rPr>
                <w:b/>
                <w:color w:val="000000" w:themeColor="text1"/>
                <w:sz w:val="24"/>
                <w:szCs w:val="24"/>
              </w:rPr>
              <w:t>Variante 2a: O usuário finaliza o caso de uso</w:t>
            </w:r>
          </w:p>
          <w:p w14:paraId="2569FE6A" w14:textId="41A69DA3" w:rsidR="008D02DC" w:rsidRDefault="008D02DC" w:rsidP="005A3589">
            <w:pPr>
              <w:rPr>
                <w:b/>
                <w:color w:val="000000" w:themeColor="text1"/>
                <w:sz w:val="24"/>
                <w:szCs w:val="24"/>
              </w:rPr>
            </w:pPr>
            <w:r w:rsidRPr="0036029E">
              <w:rPr>
                <w:color w:val="000000" w:themeColor="text1"/>
                <w:sz w:val="24"/>
                <w:szCs w:val="24"/>
              </w:rPr>
              <w:t xml:space="preserve">                     2a.1 [IN] O usuário seleciona a opção de voltar e finaliza o caso de uso.</w:t>
            </w:r>
          </w:p>
          <w:p w14:paraId="576DED54" w14:textId="77777777" w:rsidR="008D02DC" w:rsidRPr="0036029E" w:rsidRDefault="008D02DC" w:rsidP="005A3589">
            <w:pPr>
              <w:rPr>
                <w:b/>
                <w:color w:val="000000" w:themeColor="text1"/>
                <w:sz w:val="24"/>
                <w:szCs w:val="24"/>
              </w:rPr>
            </w:pPr>
          </w:p>
          <w:p w14:paraId="31A879BE" w14:textId="77777777" w:rsidR="008D02DC" w:rsidRPr="0036029E" w:rsidRDefault="008D02DC" w:rsidP="005A3589">
            <w:pPr>
              <w:rPr>
                <w:b/>
                <w:color w:val="000000" w:themeColor="text1"/>
                <w:sz w:val="24"/>
                <w:szCs w:val="24"/>
              </w:rPr>
            </w:pPr>
            <w:r w:rsidRPr="0036029E">
              <w:rPr>
                <w:b/>
                <w:color w:val="000000" w:themeColor="text1"/>
                <w:sz w:val="24"/>
                <w:szCs w:val="24"/>
              </w:rPr>
              <w:t xml:space="preserve">Variante </w:t>
            </w:r>
            <w:r>
              <w:rPr>
                <w:b/>
                <w:color w:val="000000" w:themeColor="text1"/>
                <w:sz w:val="24"/>
                <w:szCs w:val="24"/>
              </w:rPr>
              <w:t>3.1a [IN]</w:t>
            </w:r>
            <w:r w:rsidRPr="0036029E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b/>
                <w:color w:val="000000" w:themeColor="text1"/>
                <w:sz w:val="24"/>
                <w:szCs w:val="24"/>
              </w:rPr>
              <w:t>O usuário clica na capa de um dos livros</w:t>
            </w:r>
          </w:p>
          <w:p w14:paraId="27534E75" w14:textId="1AF0A39F" w:rsidR="008D02DC" w:rsidRDefault="008D02DC" w:rsidP="005A3589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  <w:t>3.1a.1 [OUT] O sistema exibe as informações d</w:t>
            </w:r>
            <w:r>
              <w:rPr>
                <w:color w:val="000000" w:themeColor="text1"/>
                <w:sz w:val="24"/>
                <w:szCs w:val="24"/>
              </w:rPr>
              <w:t>a leitura</w:t>
            </w:r>
            <w:r>
              <w:rPr>
                <w:color w:val="000000" w:themeColor="text1"/>
                <w:sz w:val="24"/>
                <w:szCs w:val="24"/>
              </w:rPr>
              <w:t xml:space="preserve"> selecionad</w:t>
            </w:r>
            <w:r>
              <w:rPr>
                <w:color w:val="000000" w:themeColor="text1"/>
                <w:sz w:val="24"/>
                <w:szCs w:val="24"/>
              </w:rPr>
              <w:t>a</w:t>
            </w:r>
            <w:r>
              <w:rPr>
                <w:color w:val="000000" w:themeColor="text1"/>
                <w:sz w:val="24"/>
                <w:szCs w:val="24"/>
              </w:rPr>
              <w:t>.</w:t>
            </w:r>
          </w:p>
          <w:p w14:paraId="41F5AF94" w14:textId="77777777" w:rsidR="008D02DC" w:rsidRDefault="008D02DC" w:rsidP="005A3589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  <w:t xml:space="preserve">3.1a.2 [IN] </w:t>
            </w:r>
            <w:r w:rsidRPr="0036029E">
              <w:rPr>
                <w:color w:val="000000" w:themeColor="text1"/>
                <w:sz w:val="24"/>
                <w:szCs w:val="24"/>
              </w:rPr>
              <w:t xml:space="preserve">O usuário </w:t>
            </w:r>
            <w:r>
              <w:rPr>
                <w:color w:val="000000" w:themeColor="text1"/>
                <w:sz w:val="24"/>
                <w:szCs w:val="24"/>
              </w:rPr>
              <w:t>toma uma das ações:</w:t>
            </w:r>
          </w:p>
          <w:p w14:paraId="095D88C6" w14:textId="694D554E" w:rsidR="008D02DC" w:rsidRDefault="008D02DC" w:rsidP="005A3589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  <w:t xml:space="preserve">   Variante 3.1a.2.1 [IN] O usuário seleciona a opção de editar as informações </w:t>
            </w:r>
            <w:r>
              <w:rPr>
                <w:color w:val="000000" w:themeColor="text1"/>
                <w:sz w:val="24"/>
                <w:szCs w:val="24"/>
              </w:rPr>
              <w:t>da leitura</w:t>
            </w:r>
            <w:r>
              <w:rPr>
                <w:color w:val="000000" w:themeColor="text1"/>
                <w:sz w:val="24"/>
                <w:szCs w:val="24"/>
              </w:rPr>
              <w:t>.</w:t>
            </w:r>
          </w:p>
          <w:p w14:paraId="6454DCC2" w14:textId="28E231AD" w:rsidR="008D02DC" w:rsidRDefault="008D02DC" w:rsidP="005A3589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</w:r>
            <w:r>
              <w:rPr>
                <w:color w:val="000000" w:themeColor="text1"/>
                <w:sz w:val="24"/>
                <w:szCs w:val="24"/>
              </w:rPr>
              <w:tab/>
              <w:t xml:space="preserve">[IN] O usuário edita e salva as informações </w:t>
            </w:r>
            <w:r>
              <w:rPr>
                <w:color w:val="000000" w:themeColor="text1"/>
                <w:sz w:val="24"/>
                <w:szCs w:val="24"/>
              </w:rPr>
              <w:t>da leitura</w:t>
            </w:r>
            <w:r>
              <w:rPr>
                <w:color w:val="000000" w:themeColor="text1"/>
                <w:sz w:val="24"/>
                <w:szCs w:val="24"/>
              </w:rPr>
              <w:t>.</w:t>
            </w:r>
          </w:p>
          <w:p w14:paraId="26A5ED99" w14:textId="77777777" w:rsidR="008D02DC" w:rsidRPr="0036029E" w:rsidRDefault="008D02DC" w:rsidP="005A3589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  <w:t xml:space="preserve">   Variante 3.1a.2.2 [IN] </w:t>
            </w:r>
            <w:r w:rsidRPr="0036029E">
              <w:rPr>
                <w:color w:val="000000" w:themeColor="text1"/>
                <w:sz w:val="24"/>
                <w:szCs w:val="24"/>
              </w:rPr>
              <w:t>O usuário seleciona a opção de voltar</w:t>
            </w:r>
            <w:r>
              <w:rPr>
                <w:color w:val="000000" w:themeColor="text1"/>
                <w:sz w:val="24"/>
                <w:szCs w:val="24"/>
              </w:rPr>
              <w:t xml:space="preserve"> e o sistema retorna a estante.</w:t>
            </w:r>
          </w:p>
          <w:p w14:paraId="0CD16CA0" w14:textId="77777777" w:rsidR="008D02DC" w:rsidRPr="0036029E" w:rsidRDefault="008D02DC" w:rsidP="008D02DC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1550E77" w14:textId="77777777" w:rsidR="004B4772" w:rsidRPr="002A3554" w:rsidRDefault="004B4772" w:rsidP="004C3CA8">
      <w:pPr>
        <w:pStyle w:val="Ttulo1"/>
        <w:rPr>
          <w:rStyle w:val="Forte"/>
          <w:color w:val="0070C0"/>
          <w:szCs w:val="24"/>
        </w:rPr>
      </w:pPr>
    </w:p>
    <w:p w14:paraId="4805047B" w14:textId="77777777" w:rsidR="004C3CA8" w:rsidRDefault="004C3CA8">
      <w:pPr>
        <w:widowControl/>
        <w:spacing w:line="240" w:lineRule="auto"/>
        <w:rPr>
          <w:rStyle w:val="Forte"/>
          <w:sz w:val="24"/>
          <w:szCs w:val="24"/>
        </w:rPr>
      </w:pPr>
      <w:r>
        <w:rPr>
          <w:rStyle w:val="Forte"/>
          <w:sz w:val="24"/>
          <w:szCs w:val="24"/>
        </w:rPr>
        <w:br w:type="page"/>
      </w:r>
    </w:p>
    <w:p w14:paraId="4718B9E8" w14:textId="1E9B67A6" w:rsidR="000D39E7" w:rsidRPr="005F509F" w:rsidRDefault="00813A89" w:rsidP="00813A89">
      <w:pPr>
        <w:pStyle w:val="Ttulo1"/>
        <w:numPr>
          <w:ilvl w:val="0"/>
          <w:numId w:val="11"/>
        </w:numPr>
        <w:rPr>
          <w:rStyle w:val="Forte"/>
          <w:b/>
          <w:bCs w:val="0"/>
          <w:szCs w:val="24"/>
        </w:rPr>
      </w:pPr>
      <w:bookmarkStart w:id="9" w:name="_Toc189572885"/>
      <w:r w:rsidRPr="005F509F">
        <w:rPr>
          <w:rStyle w:val="Forte"/>
          <w:b/>
          <w:bCs w:val="0"/>
          <w:szCs w:val="24"/>
        </w:rPr>
        <w:lastRenderedPageBreak/>
        <w:t xml:space="preserve">Diagramas de </w:t>
      </w:r>
      <w:r w:rsidR="00165093" w:rsidRPr="005F509F">
        <w:rPr>
          <w:rStyle w:val="Forte"/>
          <w:b/>
          <w:bCs w:val="0"/>
          <w:szCs w:val="24"/>
        </w:rPr>
        <w:t>Sequência</w:t>
      </w:r>
      <w:bookmarkEnd w:id="9"/>
    </w:p>
    <w:p w14:paraId="234419A5" w14:textId="77777777" w:rsidR="00612A3E" w:rsidRPr="00612A3E" w:rsidRDefault="00612A3E" w:rsidP="00612A3E"/>
    <w:p w14:paraId="2537F04D" w14:textId="08F3B90C" w:rsidR="00813A89" w:rsidRDefault="00BC3FA7" w:rsidP="00612A3E">
      <w:pPr>
        <w:pStyle w:val="Subttulo"/>
        <w:numPr>
          <w:ilvl w:val="1"/>
          <w:numId w:val="25"/>
        </w:numPr>
      </w:pPr>
      <w:r>
        <w:t>Principal</w:t>
      </w:r>
    </w:p>
    <w:p w14:paraId="2B914E71" w14:textId="77777777" w:rsidR="00BC3FA7" w:rsidRDefault="00BC3FA7" w:rsidP="00BC3FA7">
      <w:pPr>
        <w:pStyle w:val="Subttulo"/>
      </w:pPr>
    </w:p>
    <w:p w14:paraId="20B666E5" w14:textId="77777777" w:rsidR="00BC3FA7" w:rsidRDefault="00BC3FA7" w:rsidP="00BC3FA7">
      <w:pPr>
        <w:pStyle w:val="Subttulo"/>
        <w:keepNext/>
        <w:jc w:val="center"/>
      </w:pPr>
      <w:r>
        <w:rPr>
          <w:noProof/>
        </w:rPr>
        <w:drawing>
          <wp:inline distT="0" distB="0" distL="0" distR="0" wp14:anchorId="5198BFEC" wp14:editId="6C478B22">
            <wp:extent cx="5943600" cy="4385945"/>
            <wp:effectExtent l="0" t="0" r="0" b="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3D73" w14:textId="01129E3C" w:rsidR="00BC3FA7" w:rsidRPr="00BC3FA7" w:rsidRDefault="00BC3FA7" w:rsidP="00BC3FA7">
      <w:pPr>
        <w:pStyle w:val="Legend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258A">
        <w:rPr>
          <w:noProof/>
        </w:rPr>
        <w:t>7</w:t>
      </w:r>
      <w:r>
        <w:fldChar w:fldCharType="end"/>
      </w:r>
      <w:r>
        <w:t xml:space="preserve"> - Diagrama de Sequência Principal - Acervo pessoal</w:t>
      </w:r>
    </w:p>
    <w:p w14:paraId="1E272310" w14:textId="77777777" w:rsidR="004B735C" w:rsidRDefault="004B735C" w:rsidP="00813A89">
      <w:pPr>
        <w:pStyle w:val="PargrafodaLista"/>
        <w:spacing w:after="0" w:line="240" w:lineRule="auto"/>
        <w:jc w:val="both"/>
        <w:rPr>
          <w:rFonts w:cs="Arial"/>
          <w:sz w:val="24"/>
          <w:szCs w:val="24"/>
        </w:rPr>
      </w:pPr>
    </w:p>
    <w:p w14:paraId="69E4051F" w14:textId="77777777" w:rsidR="004A5626" w:rsidRDefault="004A5626">
      <w:pPr>
        <w:widowControl/>
        <w:spacing w:line="240" w:lineRule="auto"/>
        <w:rPr>
          <w:b/>
          <w:sz w:val="24"/>
          <w:lang w:val="en-AU"/>
        </w:rPr>
      </w:pPr>
      <w:r>
        <w:br w:type="page"/>
      </w:r>
    </w:p>
    <w:p w14:paraId="75273F41" w14:textId="5589FB89" w:rsidR="004A5626" w:rsidRDefault="004A5626" w:rsidP="00612A3E">
      <w:pPr>
        <w:pStyle w:val="Subttulo"/>
        <w:numPr>
          <w:ilvl w:val="1"/>
          <w:numId w:val="25"/>
        </w:numPr>
      </w:pPr>
      <w:proofErr w:type="spellStart"/>
      <w:r>
        <w:lastRenderedPageBreak/>
        <w:t>Adicionar</w:t>
      </w:r>
      <w:proofErr w:type="spellEnd"/>
      <w:r>
        <w:t xml:space="preserve"> </w:t>
      </w:r>
      <w:proofErr w:type="spellStart"/>
      <w:r>
        <w:t>Livro</w:t>
      </w:r>
      <w:proofErr w:type="spellEnd"/>
    </w:p>
    <w:p w14:paraId="05AF9BC8" w14:textId="77777777" w:rsidR="004A5626" w:rsidRDefault="004A5626" w:rsidP="004A5626">
      <w:pPr>
        <w:pStyle w:val="Subttulo"/>
      </w:pPr>
    </w:p>
    <w:p w14:paraId="612C4E32" w14:textId="77777777" w:rsidR="004A5626" w:rsidRDefault="004A5626" w:rsidP="004A5626">
      <w:pPr>
        <w:pStyle w:val="Subttulo"/>
        <w:keepNext/>
        <w:jc w:val="center"/>
      </w:pPr>
      <w:r>
        <w:rPr>
          <w:noProof/>
        </w:rPr>
        <w:drawing>
          <wp:inline distT="0" distB="0" distL="0" distR="0" wp14:anchorId="2EE816E6" wp14:editId="462B2186">
            <wp:extent cx="5943600" cy="2727325"/>
            <wp:effectExtent l="0" t="0" r="0" b="0"/>
            <wp:docPr id="9" name="Imagem 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E17C" w14:textId="2399E9B6" w:rsidR="004A5626" w:rsidRDefault="004A5626" w:rsidP="004A5626">
      <w:pPr>
        <w:pStyle w:val="Legend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258A">
        <w:rPr>
          <w:noProof/>
        </w:rPr>
        <w:t>8</w:t>
      </w:r>
      <w:r>
        <w:fldChar w:fldCharType="end"/>
      </w:r>
      <w:r>
        <w:t xml:space="preserve"> - </w:t>
      </w:r>
      <w:r w:rsidRPr="001C649F">
        <w:t>Diagrama de Sequência – Adicionar Livro</w:t>
      </w:r>
      <w:r>
        <w:rPr>
          <w:noProof/>
        </w:rPr>
        <w:t xml:space="preserve"> - Acervo Pessoal</w:t>
      </w:r>
    </w:p>
    <w:p w14:paraId="5E0EDF35" w14:textId="77777777" w:rsidR="004B735C" w:rsidRDefault="004B735C" w:rsidP="00813A89">
      <w:pPr>
        <w:pStyle w:val="PargrafodaLista"/>
        <w:spacing w:after="0" w:line="240" w:lineRule="auto"/>
        <w:jc w:val="both"/>
        <w:rPr>
          <w:rFonts w:cs="Arial"/>
          <w:sz w:val="24"/>
          <w:szCs w:val="24"/>
        </w:rPr>
      </w:pPr>
    </w:p>
    <w:p w14:paraId="0C0F8F6C" w14:textId="2983A13F" w:rsidR="004A5626" w:rsidRDefault="004A5626" w:rsidP="00612A3E">
      <w:pPr>
        <w:pStyle w:val="Subttulo"/>
        <w:numPr>
          <w:ilvl w:val="1"/>
          <w:numId w:val="25"/>
        </w:numPr>
      </w:pPr>
      <w:proofErr w:type="spellStart"/>
      <w:r>
        <w:t>Adicionar</w:t>
      </w:r>
      <w:proofErr w:type="spellEnd"/>
      <w:r>
        <w:t xml:space="preserve"> </w:t>
      </w:r>
      <w:proofErr w:type="spellStart"/>
      <w:r>
        <w:t>Leitura</w:t>
      </w:r>
      <w:proofErr w:type="spellEnd"/>
    </w:p>
    <w:p w14:paraId="6D5E63EC" w14:textId="77777777" w:rsidR="004A5626" w:rsidRDefault="004A5626" w:rsidP="004A5626">
      <w:pPr>
        <w:pStyle w:val="Subttulo"/>
      </w:pPr>
    </w:p>
    <w:p w14:paraId="2A02E50D" w14:textId="77777777" w:rsidR="004E26A3" w:rsidRDefault="004E26A3" w:rsidP="004E26A3">
      <w:pPr>
        <w:pStyle w:val="Subttulo"/>
        <w:keepNext/>
        <w:jc w:val="center"/>
      </w:pPr>
      <w:r>
        <w:rPr>
          <w:noProof/>
        </w:rPr>
        <w:drawing>
          <wp:inline distT="0" distB="0" distL="0" distR="0" wp14:anchorId="0222FCB0" wp14:editId="3C49625E">
            <wp:extent cx="5943600" cy="2760980"/>
            <wp:effectExtent l="0" t="0" r="0" b="1270"/>
            <wp:docPr id="10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EEE5" w14:textId="5A26D7E8" w:rsidR="004A5626" w:rsidRDefault="004E26A3" w:rsidP="004E26A3">
      <w:pPr>
        <w:pStyle w:val="Legend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258A">
        <w:rPr>
          <w:noProof/>
        </w:rPr>
        <w:t>9</w:t>
      </w:r>
      <w:r>
        <w:fldChar w:fldCharType="end"/>
      </w:r>
      <w:r>
        <w:t xml:space="preserve"> - </w:t>
      </w:r>
      <w:r w:rsidRPr="002974F9">
        <w:t>Diagrama de Sequência – Adicionar Leitura</w:t>
      </w:r>
      <w:r>
        <w:rPr>
          <w:noProof/>
        </w:rPr>
        <w:t xml:space="preserve"> - Acervo Pessoal</w:t>
      </w:r>
    </w:p>
    <w:p w14:paraId="0B4C2E96" w14:textId="77777777" w:rsidR="004A5626" w:rsidRDefault="004A5626" w:rsidP="004A5626">
      <w:pPr>
        <w:pStyle w:val="Subttulo"/>
      </w:pPr>
    </w:p>
    <w:p w14:paraId="00FB82DF" w14:textId="77777777" w:rsidR="00735C42" w:rsidRDefault="00735C42" w:rsidP="004A5626">
      <w:pPr>
        <w:pStyle w:val="Subttulo"/>
      </w:pPr>
    </w:p>
    <w:p w14:paraId="43C21C5D" w14:textId="77777777" w:rsidR="00735C42" w:rsidRDefault="00735C42" w:rsidP="004A5626">
      <w:pPr>
        <w:pStyle w:val="Subttulo"/>
      </w:pPr>
    </w:p>
    <w:p w14:paraId="519F05C2" w14:textId="77777777" w:rsidR="00735C42" w:rsidRDefault="00735C42" w:rsidP="004A5626">
      <w:pPr>
        <w:pStyle w:val="Subttulo"/>
      </w:pPr>
    </w:p>
    <w:p w14:paraId="684C9097" w14:textId="2504DE30" w:rsidR="00735C42" w:rsidRDefault="00735C42" w:rsidP="00612A3E">
      <w:pPr>
        <w:pStyle w:val="Subttulo"/>
        <w:numPr>
          <w:ilvl w:val="1"/>
          <w:numId w:val="25"/>
        </w:numPr>
      </w:pPr>
      <w:proofErr w:type="spellStart"/>
      <w:r>
        <w:lastRenderedPageBreak/>
        <w:t>Listar</w:t>
      </w:r>
      <w:proofErr w:type="spellEnd"/>
      <w:r>
        <w:t xml:space="preserve"> </w:t>
      </w:r>
      <w:proofErr w:type="spellStart"/>
      <w:r>
        <w:t>Livros</w:t>
      </w:r>
      <w:proofErr w:type="spellEnd"/>
    </w:p>
    <w:p w14:paraId="7D5E26CB" w14:textId="77777777" w:rsidR="00735C42" w:rsidRDefault="00735C42" w:rsidP="00735C42">
      <w:pPr>
        <w:pStyle w:val="Subttulo"/>
      </w:pPr>
    </w:p>
    <w:p w14:paraId="30D6745D" w14:textId="77777777" w:rsidR="00735C42" w:rsidRDefault="00735C42" w:rsidP="00735C42">
      <w:pPr>
        <w:pStyle w:val="Subttulo"/>
        <w:keepNext/>
        <w:jc w:val="center"/>
      </w:pPr>
      <w:r>
        <w:rPr>
          <w:noProof/>
        </w:rPr>
        <w:drawing>
          <wp:inline distT="0" distB="0" distL="0" distR="0" wp14:anchorId="47DEDEE0" wp14:editId="33192D14">
            <wp:extent cx="5943600" cy="4983480"/>
            <wp:effectExtent l="0" t="0" r="0" b="7620"/>
            <wp:docPr id="11" name="Imagem 1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ntendo Diagram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4BD5" w14:textId="51CBB745" w:rsidR="00735C42" w:rsidRDefault="00735C42" w:rsidP="00735C42">
      <w:pPr>
        <w:pStyle w:val="Legend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258A">
        <w:rPr>
          <w:noProof/>
        </w:rPr>
        <w:t>10</w:t>
      </w:r>
      <w:r>
        <w:fldChar w:fldCharType="end"/>
      </w:r>
      <w:r>
        <w:t xml:space="preserve"> - D</w:t>
      </w:r>
      <w:r w:rsidRPr="00956715">
        <w:t>iagrama de Sequência – Listar Livros</w:t>
      </w:r>
      <w:r>
        <w:rPr>
          <w:noProof/>
        </w:rPr>
        <w:t xml:space="preserve"> - Acervo Pessoal</w:t>
      </w:r>
    </w:p>
    <w:p w14:paraId="67CAEB4F" w14:textId="77777777" w:rsidR="00735C42" w:rsidRDefault="00735C42" w:rsidP="00735C42">
      <w:pPr>
        <w:pStyle w:val="Subttulo"/>
      </w:pPr>
    </w:p>
    <w:p w14:paraId="311697E1" w14:textId="77777777" w:rsidR="0047258A" w:rsidRDefault="0047258A" w:rsidP="00735C42">
      <w:pPr>
        <w:pStyle w:val="Subttulo"/>
      </w:pPr>
    </w:p>
    <w:p w14:paraId="4213C63F" w14:textId="77777777" w:rsidR="0047258A" w:rsidRDefault="0047258A" w:rsidP="00735C42">
      <w:pPr>
        <w:pStyle w:val="Subttulo"/>
      </w:pPr>
    </w:p>
    <w:p w14:paraId="7354475F" w14:textId="77777777" w:rsidR="0047258A" w:rsidRDefault="0047258A" w:rsidP="00735C42">
      <w:pPr>
        <w:pStyle w:val="Subttulo"/>
      </w:pPr>
    </w:p>
    <w:p w14:paraId="3DA5A7FD" w14:textId="77777777" w:rsidR="0047258A" w:rsidRDefault="0047258A" w:rsidP="00735C42">
      <w:pPr>
        <w:pStyle w:val="Subttulo"/>
      </w:pPr>
    </w:p>
    <w:p w14:paraId="52074300" w14:textId="77777777" w:rsidR="0047258A" w:rsidRDefault="0047258A" w:rsidP="00735C42">
      <w:pPr>
        <w:pStyle w:val="Subttulo"/>
      </w:pPr>
    </w:p>
    <w:p w14:paraId="1B7FD404" w14:textId="77777777" w:rsidR="0047258A" w:rsidRDefault="0047258A" w:rsidP="00735C42">
      <w:pPr>
        <w:pStyle w:val="Subttulo"/>
      </w:pPr>
    </w:p>
    <w:p w14:paraId="0EC662C0" w14:textId="77777777" w:rsidR="0047258A" w:rsidRDefault="0047258A" w:rsidP="00735C42">
      <w:pPr>
        <w:pStyle w:val="Subttulo"/>
      </w:pPr>
    </w:p>
    <w:p w14:paraId="52C00122" w14:textId="77777777" w:rsidR="0047258A" w:rsidRDefault="0047258A" w:rsidP="00735C42">
      <w:pPr>
        <w:pStyle w:val="Subttulo"/>
      </w:pPr>
    </w:p>
    <w:p w14:paraId="147E4B68" w14:textId="77777777" w:rsidR="0047258A" w:rsidRDefault="0047258A" w:rsidP="00735C42">
      <w:pPr>
        <w:pStyle w:val="Subttulo"/>
      </w:pPr>
    </w:p>
    <w:p w14:paraId="6FA16A52" w14:textId="5C26D8DE" w:rsidR="0047258A" w:rsidRDefault="0047258A" w:rsidP="00612A3E">
      <w:pPr>
        <w:pStyle w:val="Subttulo"/>
        <w:numPr>
          <w:ilvl w:val="1"/>
          <w:numId w:val="25"/>
        </w:numPr>
      </w:pPr>
      <w:proofErr w:type="spellStart"/>
      <w:r w:rsidRPr="0047258A">
        <w:lastRenderedPageBreak/>
        <w:t>Listar</w:t>
      </w:r>
      <w:proofErr w:type="spellEnd"/>
      <w:r w:rsidRPr="0047258A">
        <w:t xml:space="preserve"> </w:t>
      </w:r>
      <w:proofErr w:type="spellStart"/>
      <w:r w:rsidRPr="0047258A">
        <w:t>Leituras</w:t>
      </w:r>
      <w:proofErr w:type="spellEnd"/>
    </w:p>
    <w:p w14:paraId="64383A70" w14:textId="77777777" w:rsidR="0047258A" w:rsidRDefault="0047258A" w:rsidP="0047258A">
      <w:pPr>
        <w:pStyle w:val="Subttulo"/>
      </w:pPr>
    </w:p>
    <w:p w14:paraId="4E13809F" w14:textId="77777777" w:rsidR="0047258A" w:rsidRDefault="0047258A" w:rsidP="0047258A">
      <w:pPr>
        <w:pStyle w:val="Subttulo"/>
        <w:keepNext/>
        <w:jc w:val="center"/>
      </w:pPr>
      <w:r>
        <w:rPr>
          <w:noProof/>
        </w:rPr>
        <w:drawing>
          <wp:inline distT="0" distB="0" distL="0" distR="0" wp14:anchorId="307BFD5D" wp14:editId="3B330634">
            <wp:extent cx="5943600" cy="48971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92D8" w14:textId="25F8D4B8" w:rsidR="0047258A" w:rsidRDefault="0047258A" w:rsidP="0047258A">
      <w:pPr>
        <w:pStyle w:val="Legend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- Diagrama de Sequência - Listar leituras - Acervo pessoal</w:t>
      </w:r>
    </w:p>
    <w:p w14:paraId="79A807E0" w14:textId="77777777" w:rsidR="0047258A" w:rsidRDefault="0047258A" w:rsidP="0047258A">
      <w:pPr>
        <w:pStyle w:val="Subttulo"/>
      </w:pPr>
    </w:p>
    <w:p w14:paraId="613EDC68" w14:textId="77777777" w:rsidR="00F94EC2" w:rsidRDefault="00F94EC2">
      <w:pPr>
        <w:widowControl/>
        <w:spacing w:line="240" w:lineRule="auto"/>
        <w:rPr>
          <w:rStyle w:val="Forte"/>
          <w:sz w:val="24"/>
          <w:szCs w:val="24"/>
        </w:rPr>
      </w:pPr>
      <w:r>
        <w:rPr>
          <w:rStyle w:val="Forte"/>
          <w:sz w:val="24"/>
          <w:szCs w:val="24"/>
        </w:rPr>
        <w:br w:type="page"/>
      </w:r>
    </w:p>
    <w:p w14:paraId="6E0A76BD" w14:textId="2AB79E41" w:rsidR="00813A89" w:rsidRPr="005F509F" w:rsidRDefault="00813A89" w:rsidP="00612A3E">
      <w:pPr>
        <w:pStyle w:val="Ttulo1"/>
        <w:numPr>
          <w:ilvl w:val="0"/>
          <w:numId w:val="25"/>
        </w:numPr>
        <w:rPr>
          <w:rStyle w:val="Forte"/>
          <w:b/>
          <w:bCs w:val="0"/>
          <w:szCs w:val="24"/>
        </w:rPr>
      </w:pPr>
      <w:bookmarkStart w:id="10" w:name="_Toc189572886"/>
      <w:r w:rsidRPr="005F509F">
        <w:rPr>
          <w:rStyle w:val="Forte"/>
          <w:b/>
          <w:bCs w:val="0"/>
          <w:szCs w:val="24"/>
        </w:rPr>
        <w:lastRenderedPageBreak/>
        <w:t>Diagramas de Classes para o sistema</w:t>
      </w:r>
      <w:bookmarkEnd w:id="10"/>
    </w:p>
    <w:p w14:paraId="7D3E5AF0" w14:textId="77777777" w:rsidR="00156AA8" w:rsidRPr="00156AA8" w:rsidRDefault="00156AA8" w:rsidP="00156AA8"/>
    <w:p w14:paraId="2D71FD15" w14:textId="77777777" w:rsidR="00156AA8" w:rsidRDefault="00156AA8" w:rsidP="00156AA8">
      <w:pPr>
        <w:keepNext/>
        <w:jc w:val="center"/>
      </w:pPr>
      <w:r>
        <w:rPr>
          <w:noProof/>
          <w:color w:val="FF0000"/>
        </w:rPr>
        <w:drawing>
          <wp:inline distT="0" distB="0" distL="0" distR="0" wp14:anchorId="26840D9E" wp14:editId="2B5EA5E4">
            <wp:extent cx="5943600" cy="3016250"/>
            <wp:effectExtent l="0" t="0" r="0" b="0"/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ADC2" w14:textId="6E8F2148" w:rsidR="00CD7B3B" w:rsidRDefault="00156AA8" w:rsidP="00156AA8">
      <w:pPr>
        <w:pStyle w:val="Legenda"/>
        <w:jc w:val="center"/>
        <w:rPr>
          <w:color w:val="FF000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258A">
        <w:rPr>
          <w:noProof/>
        </w:rPr>
        <w:t>12</w:t>
      </w:r>
      <w:r>
        <w:fldChar w:fldCharType="end"/>
      </w:r>
      <w:r>
        <w:t xml:space="preserve"> - Diagrama de Classes - Acervo pessoal</w:t>
      </w:r>
    </w:p>
    <w:p w14:paraId="54A8CFBB" w14:textId="77777777" w:rsidR="006B5D42" w:rsidRDefault="00CB518A" w:rsidP="00CB518A">
      <w:pPr>
        <w:tabs>
          <w:tab w:val="left" w:pos="3437"/>
        </w:tabs>
        <w:rPr>
          <w:color w:val="FF0000"/>
        </w:rPr>
      </w:pPr>
      <w:r>
        <w:rPr>
          <w:color w:val="FF0000"/>
        </w:rPr>
        <w:tab/>
      </w:r>
    </w:p>
    <w:p w14:paraId="6B36141E" w14:textId="77777777" w:rsidR="006515B7" w:rsidRDefault="006515B7" w:rsidP="006515B7">
      <w:pPr>
        <w:rPr>
          <w:color w:val="FF0000"/>
        </w:rPr>
      </w:pPr>
    </w:p>
    <w:sectPr w:rsidR="006515B7" w:rsidSect="00471599">
      <w:headerReference w:type="default" r:id="rId22"/>
      <w:footerReference w:type="default" r:id="rId23"/>
      <w:headerReference w:type="first" r:id="rId24"/>
      <w:footerReference w:type="first" r:id="rId25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F0EA1E" w14:textId="77777777" w:rsidR="00CE5E55" w:rsidRDefault="00CE5E55">
      <w:pPr>
        <w:spacing w:line="240" w:lineRule="auto"/>
      </w:pPr>
      <w:r>
        <w:separator/>
      </w:r>
    </w:p>
  </w:endnote>
  <w:endnote w:type="continuationSeparator" w:id="0">
    <w:p w14:paraId="607B2A4E" w14:textId="77777777" w:rsidR="00CE5E55" w:rsidRDefault="00CE5E5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80A7E" w14:textId="77777777" w:rsidR="00D8327F" w:rsidRDefault="00D8327F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50C77224" w14:textId="77777777" w:rsidR="00D8327F" w:rsidRDefault="00D8327F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D8327F" w14:paraId="413DD0A3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4E9484A7" w14:textId="77777777" w:rsidR="00D8327F" w:rsidRDefault="00D8327F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32B1DA34" w14:textId="5377E122" w:rsidR="00D8327F" w:rsidRDefault="00DD6FCC">
          <w:pPr>
            <w:jc w:val="center"/>
          </w:pPr>
          <w:r>
            <w:t>Samuel Grontoski</w:t>
          </w:r>
          <w:r w:rsidR="000D39E7">
            <w:t xml:space="preserve">, </w:t>
          </w:r>
          <w:r w:rsidR="00D8327F">
            <w:fldChar w:fldCharType="begin"/>
          </w:r>
          <w:r w:rsidR="00D8327F">
            <w:instrText xml:space="preserve"> DATE \@ "yyyy" </w:instrText>
          </w:r>
          <w:r w:rsidR="00D8327F">
            <w:fldChar w:fldCharType="separate"/>
          </w:r>
          <w:r w:rsidR="0007205C">
            <w:rPr>
              <w:noProof/>
            </w:rPr>
            <w:t>2025</w:t>
          </w:r>
          <w:r w:rsidR="00D8327F"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6C0CC711" w14:textId="77777777" w:rsidR="00D8327F" w:rsidRDefault="00D8327F">
          <w:pPr>
            <w:jc w:val="right"/>
          </w:pPr>
          <w:r>
            <w:t xml:space="preserve">Página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 w:rsidR="00043C8A">
            <w:rPr>
              <w:rStyle w:val="Nmerodepgina"/>
              <w:noProof/>
            </w:rPr>
            <w:t>5</w:t>
          </w:r>
          <w:r>
            <w:rPr>
              <w:rStyle w:val="Nmerodepgina"/>
            </w:rPr>
            <w:fldChar w:fldCharType="end"/>
          </w:r>
        </w:p>
      </w:tc>
    </w:tr>
  </w:tbl>
  <w:p w14:paraId="7B79C19F" w14:textId="77777777" w:rsidR="00D8327F" w:rsidRDefault="00D8327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2E798" w14:textId="77777777" w:rsidR="00D8327F" w:rsidRDefault="00D8327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F46791" w14:textId="77777777" w:rsidR="00CE5E55" w:rsidRDefault="00CE5E55">
      <w:pPr>
        <w:spacing w:line="240" w:lineRule="auto"/>
      </w:pPr>
      <w:r>
        <w:separator/>
      </w:r>
    </w:p>
  </w:footnote>
  <w:footnote w:type="continuationSeparator" w:id="0">
    <w:p w14:paraId="3D1A44D9" w14:textId="77777777" w:rsidR="00CE5E55" w:rsidRDefault="00CE5E5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A0D37" w14:textId="77777777" w:rsidR="00D8327F" w:rsidRDefault="00D8327F">
    <w:pPr>
      <w:rPr>
        <w:sz w:val="24"/>
      </w:rPr>
    </w:pPr>
  </w:p>
  <w:p w14:paraId="62F9D95C" w14:textId="77777777" w:rsidR="00D8327F" w:rsidRDefault="00D8327F">
    <w:pPr>
      <w:pBdr>
        <w:top w:val="single" w:sz="6" w:space="1" w:color="auto"/>
      </w:pBdr>
      <w:rPr>
        <w:sz w:val="24"/>
      </w:rPr>
    </w:pPr>
  </w:p>
  <w:p w14:paraId="26148B38" w14:textId="6A475655" w:rsidR="00D8327F" w:rsidRPr="00DD6FCC" w:rsidRDefault="00DD6FCC" w:rsidP="00D8327F">
    <w:pPr>
      <w:pBdr>
        <w:bottom w:val="single" w:sz="6" w:space="1" w:color="auto"/>
      </w:pBdr>
      <w:jc w:val="right"/>
      <w:rPr>
        <w:rFonts w:ascii="Arial" w:hAnsi="Arial" w:cs="Arial"/>
        <w:color w:val="000000" w:themeColor="text1"/>
        <w:sz w:val="24"/>
      </w:rPr>
    </w:pPr>
    <w:r w:rsidRPr="00DD6FCC">
      <w:rPr>
        <w:rFonts w:ascii="Arial" w:hAnsi="Arial" w:cs="Arial"/>
        <w:color w:val="000000" w:themeColor="text1"/>
        <w:sz w:val="24"/>
      </w:rPr>
      <w:t>Samuel Grontoski</w:t>
    </w:r>
  </w:p>
  <w:p w14:paraId="7D2DB34A" w14:textId="77777777" w:rsidR="00D8327F" w:rsidRDefault="00D8327F">
    <w:pPr>
      <w:pBdr>
        <w:bottom w:val="single" w:sz="6" w:space="1" w:color="auto"/>
      </w:pBdr>
      <w:jc w:val="right"/>
      <w:rPr>
        <w:sz w:val="24"/>
      </w:rPr>
    </w:pPr>
  </w:p>
  <w:p w14:paraId="5D4416D1" w14:textId="77777777" w:rsidR="00D8327F" w:rsidRDefault="00D8327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D8327F" w14:paraId="254DC764" w14:textId="77777777">
      <w:tc>
        <w:tcPr>
          <w:tcW w:w="6379" w:type="dxa"/>
        </w:tcPr>
        <w:p w14:paraId="5F7BBDB0" w14:textId="21CF7156" w:rsidR="00D8327F" w:rsidRPr="00DD6FCC" w:rsidRDefault="00DD6FCC">
          <w:pPr>
            <w:rPr>
              <w:color w:val="000000" w:themeColor="text1"/>
            </w:rPr>
          </w:pPr>
          <w:r w:rsidRPr="00DD6FCC">
            <w:rPr>
              <w:color w:val="000000" w:themeColor="text1"/>
            </w:rPr>
            <w:t xml:space="preserve">Sistema </w:t>
          </w:r>
          <w:r>
            <w:rPr>
              <w:color w:val="000000" w:themeColor="text1"/>
            </w:rPr>
            <w:t>para</w:t>
          </w:r>
          <w:r w:rsidRPr="00DD6FCC">
            <w:rPr>
              <w:color w:val="000000" w:themeColor="text1"/>
            </w:rPr>
            <w:t xml:space="preserve"> Controle de Leitura</w:t>
          </w:r>
        </w:p>
      </w:tc>
      <w:tc>
        <w:tcPr>
          <w:tcW w:w="3179" w:type="dxa"/>
        </w:tcPr>
        <w:p w14:paraId="29290266" w14:textId="77777777" w:rsidR="00D8327F" w:rsidRDefault="00FE2713">
          <w:pPr>
            <w:tabs>
              <w:tab w:val="left" w:pos="1135"/>
            </w:tabs>
            <w:spacing w:before="40"/>
            <w:ind w:right="68"/>
          </w:pPr>
          <w:r>
            <w:t xml:space="preserve">  Versão:          </w:t>
          </w:r>
          <w:r w:rsidRPr="00EF5035">
            <w:rPr>
              <w:color w:val="000000" w:themeColor="text1"/>
            </w:rPr>
            <w:t xml:space="preserve"> 1.0</w:t>
          </w:r>
        </w:p>
      </w:tc>
    </w:tr>
    <w:tr w:rsidR="00D8327F" w14:paraId="7F7689E0" w14:textId="77777777">
      <w:tc>
        <w:tcPr>
          <w:tcW w:w="6379" w:type="dxa"/>
        </w:tcPr>
        <w:p w14:paraId="33E713FB" w14:textId="77777777" w:rsidR="00D8327F" w:rsidRPr="00DD6FCC" w:rsidRDefault="00D8327F">
          <w:pPr>
            <w:rPr>
              <w:color w:val="000000" w:themeColor="text1"/>
            </w:rPr>
          </w:pPr>
          <w:r w:rsidRPr="00DD6FCC">
            <w:rPr>
              <w:color w:val="000000" w:themeColor="text1"/>
            </w:rPr>
            <w:fldChar w:fldCharType="begin"/>
          </w:r>
          <w:r w:rsidRPr="00DD6FCC">
            <w:rPr>
              <w:color w:val="000000" w:themeColor="text1"/>
            </w:rPr>
            <w:instrText xml:space="preserve"> TITLE  \* MERGEFORMAT </w:instrText>
          </w:r>
          <w:r w:rsidRPr="00DD6FCC">
            <w:rPr>
              <w:color w:val="000000" w:themeColor="text1"/>
            </w:rPr>
            <w:fldChar w:fldCharType="separate"/>
          </w:r>
          <w:r w:rsidR="00A37794" w:rsidRPr="00DD6FCC">
            <w:rPr>
              <w:color w:val="000000" w:themeColor="text1"/>
            </w:rPr>
            <w:t>Especificação de Requisitos de Software</w:t>
          </w:r>
          <w:r w:rsidRPr="00DD6FCC">
            <w:rPr>
              <w:color w:val="000000" w:themeColor="text1"/>
            </w:rPr>
            <w:fldChar w:fldCharType="end"/>
          </w:r>
        </w:p>
      </w:tc>
      <w:tc>
        <w:tcPr>
          <w:tcW w:w="3179" w:type="dxa"/>
        </w:tcPr>
        <w:p w14:paraId="42F6570E" w14:textId="77777777" w:rsidR="00D8327F" w:rsidRDefault="00FE2713">
          <w:r>
            <w:t xml:space="preserve">  Data: </w:t>
          </w:r>
        </w:p>
      </w:tc>
    </w:tr>
    <w:tr w:rsidR="00D8327F" w14:paraId="32AA9EDC" w14:textId="77777777">
      <w:tc>
        <w:tcPr>
          <w:tcW w:w="9558" w:type="dxa"/>
          <w:gridSpan w:val="2"/>
        </w:tcPr>
        <w:p w14:paraId="019455C2" w14:textId="77777777" w:rsidR="00D8327F" w:rsidRPr="00CB518A" w:rsidRDefault="00D8327F">
          <w:pPr>
            <w:rPr>
              <w:color w:val="0070C0"/>
            </w:rPr>
          </w:pPr>
        </w:p>
      </w:tc>
    </w:tr>
  </w:tbl>
  <w:p w14:paraId="569D3E48" w14:textId="77777777" w:rsidR="00D8327F" w:rsidRDefault="00D8327F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B7023" w14:textId="77777777" w:rsidR="00D8327F" w:rsidRDefault="00D8327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3286A16E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2"/>
      <w:legacy w:legacy="1" w:legacySpace="144" w:legacyIndent="0"/>
      <w:lvlJc w:val="left"/>
      <w:rPr>
        <w:rFonts w:ascii="Times New Roman" w:eastAsia="Times New Roman" w:hAnsi="Times New Roman" w:cs="Times New Roman"/>
      </w:rPr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FA8425B"/>
    <w:multiLevelType w:val="multilevel"/>
    <w:tmpl w:val="DC380D1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06E0404"/>
    <w:multiLevelType w:val="hybridMultilevel"/>
    <w:tmpl w:val="DFC2ADBE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DA201B"/>
    <w:multiLevelType w:val="hybridMultilevel"/>
    <w:tmpl w:val="FA285302"/>
    <w:lvl w:ilvl="0" w:tplc="49EC5E2C">
      <w:start w:val="1"/>
      <w:numFmt w:val="decimal"/>
      <w:lvlText w:val="[R%1]"/>
      <w:lvlJc w:val="left"/>
      <w:pPr>
        <w:tabs>
          <w:tab w:val="num" w:pos="720"/>
        </w:tabs>
        <w:ind w:left="360" w:hanging="360"/>
      </w:pPr>
      <w:rPr>
        <w:rFonts w:hint="default"/>
        <w:b/>
        <w:i w:val="0"/>
      </w:rPr>
    </w:lvl>
    <w:lvl w:ilvl="1" w:tplc="A35469AA">
      <w:start w:val="1"/>
      <w:numFmt w:val="decimal"/>
      <w:pStyle w:val="Requisito"/>
      <w:lvlText w:val="[R%2]"/>
      <w:lvlJc w:val="left"/>
      <w:pPr>
        <w:tabs>
          <w:tab w:val="num" w:pos="1800"/>
        </w:tabs>
        <w:ind w:left="1440" w:hanging="360"/>
      </w:pPr>
      <w:rPr>
        <w:rFonts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F525FF"/>
    <w:multiLevelType w:val="multilevel"/>
    <w:tmpl w:val="B9EE90F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8AE134D"/>
    <w:multiLevelType w:val="multilevel"/>
    <w:tmpl w:val="1A42A8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9E63579"/>
    <w:multiLevelType w:val="hybridMultilevel"/>
    <w:tmpl w:val="2C6ECA24"/>
    <w:lvl w:ilvl="0" w:tplc="53E63924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034B83"/>
    <w:multiLevelType w:val="hybridMultilevel"/>
    <w:tmpl w:val="42F62E00"/>
    <w:lvl w:ilvl="0" w:tplc="35020B0A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3C4C13"/>
    <w:multiLevelType w:val="hybridMultilevel"/>
    <w:tmpl w:val="DE3E7FFA"/>
    <w:lvl w:ilvl="0" w:tplc="3816F43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530F67"/>
    <w:multiLevelType w:val="hybridMultilevel"/>
    <w:tmpl w:val="45BE0DA0"/>
    <w:lvl w:ilvl="0" w:tplc="4DCE38FA">
      <w:start w:val="1"/>
      <w:numFmt w:val="decimal"/>
      <w:pStyle w:val="Bullet"/>
      <w:lvlText w:val="[%1]"/>
      <w:lvlJc w:val="left"/>
      <w:pPr>
        <w:tabs>
          <w:tab w:val="num" w:pos="1530"/>
        </w:tabs>
        <w:ind w:left="11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418660C"/>
    <w:multiLevelType w:val="hybridMultilevel"/>
    <w:tmpl w:val="57A01610"/>
    <w:lvl w:ilvl="0" w:tplc="C94A9D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08A01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E4FF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92659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9650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000E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BE9D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6C6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7EE1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7F76AE2"/>
    <w:multiLevelType w:val="hybridMultilevel"/>
    <w:tmpl w:val="A0266AC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2D7C6C"/>
    <w:multiLevelType w:val="hybridMultilevel"/>
    <w:tmpl w:val="CE5E93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D414B9"/>
    <w:multiLevelType w:val="multilevel"/>
    <w:tmpl w:val="458A2F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43B3683F"/>
    <w:multiLevelType w:val="hybridMultilevel"/>
    <w:tmpl w:val="CE5E93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0A18B6"/>
    <w:multiLevelType w:val="multilevel"/>
    <w:tmpl w:val="6FAA39D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BEE7439"/>
    <w:multiLevelType w:val="hybridMultilevel"/>
    <w:tmpl w:val="DD0A76DC"/>
    <w:lvl w:ilvl="0" w:tplc="ED92B726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DA2DD0"/>
    <w:multiLevelType w:val="multilevel"/>
    <w:tmpl w:val="AB08BEFE"/>
    <w:lvl w:ilvl="0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 w15:restartNumberingAfterBreak="0">
    <w:nsid w:val="67DA6BA9"/>
    <w:multiLevelType w:val="hybridMultilevel"/>
    <w:tmpl w:val="DFC2ADBE"/>
    <w:lvl w:ilvl="0" w:tplc="53E63924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CA5C37"/>
    <w:multiLevelType w:val="hybridMultilevel"/>
    <w:tmpl w:val="CE5E93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6546C7"/>
    <w:multiLevelType w:val="hybridMultilevel"/>
    <w:tmpl w:val="C758EDA0"/>
    <w:lvl w:ilvl="0" w:tplc="B6B4985E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C61AF7"/>
    <w:multiLevelType w:val="hybridMultilevel"/>
    <w:tmpl w:val="4D2E386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14077AB"/>
    <w:multiLevelType w:val="hybridMultilevel"/>
    <w:tmpl w:val="CE5E93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80236A"/>
    <w:multiLevelType w:val="hybridMultilevel"/>
    <w:tmpl w:val="B5E463AA"/>
    <w:lvl w:ilvl="0" w:tplc="6E1A6AF2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BBEBCFE">
      <w:start w:val="1"/>
      <w:numFmt w:val="decimal"/>
      <w:lvlText w:val="%2."/>
      <w:lvlJc w:val="left"/>
      <w:pPr>
        <w:tabs>
          <w:tab w:val="num" w:pos="-45"/>
        </w:tabs>
        <w:ind w:left="-45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675"/>
        </w:tabs>
        <w:ind w:left="675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1395"/>
        </w:tabs>
        <w:ind w:left="1395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2115"/>
        </w:tabs>
        <w:ind w:left="2115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2835"/>
        </w:tabs>
        <w:ind w:left="2835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3555"/>
        </w:tabs>
        <w:ind w:left="3555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4275"/>
        </w:tabs>
        <w:ind w:left="4275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4995"/>
        </w:tabs>
        <w:ind w:left="4995" w:hanging="180"/>
      </w:pPr>
    </w:lvl>
  </w:abstractNum>
  <w:abstractNum w:abstractNumId="24" w15:restartNumberingAfterBreak="0">
    <w:nsid w:val="7BD02A02"/>
    <w:multiLevelType w:val="multilevel"/>
    <w:tmpl w:val="7C36C72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917545853">
    <w:abstractNumId w:val="0"/>
  </w:num>
  <w:num w:numId="2" w16cid:durableId="852690814">
    <w:abstractNumId w:val="9"/>
  </w:num>
  <w:num w:numId="3" w16cid:durableId="751465631">
    <w:abstractNumId w:val="23"/>
  </w:num>
  <w:num w:numId="4" w16cid:durableId="1155994414">
    <w:abstractNumId w:val="3"/>
  </w:num>
  <w:num w:numId="5" w16cid:durableId="272442550">
    <w:abstractNumId w:val="21"/>
  </w:num>
  <w:num w:numId="6" w16cid:durableId="559754764">
    <w:abstractNumId w:val="13"/>
  </w:num>
  <w:num w:numId="7" w16cid:durableId="1045301473">
    <w:abstractNumId w:val="22"/>
  </w:num>
  <w:num w:numId="8" w16cid:durableId="1072965447">
    <w:abstractNumId w:val="14"/>
  </w:num>
  <w:num w:numId="9" w16cid:durableId="346371745">
    <w:abstractNumId w:val="8"/>
  </w:num>
  <w:num w:numId="10" w16cid:durableId="1935746984">
    <w:abstractNumId w:val="4"/>
  </w:num>
  <w:num w:numId="11" w16cid:durableId="2132047987">
    <w:abstractNumId w:val="15"/>
  </w:num>
  <w:num w:numId="12" w16cid:durableId="947934124">
    <w:abstractNumId w:val="16"/>
  </w:num>
  <w:num w:numId="13" w16cid:durableId="842357851">
    <w:abstractNumId w:val="20"/>
  </w:num>
  <w:num w:numId="14" w16cid:durableId="1419401863">
    <w:abstractNumId w:val="17"/>
  </w:num>
  <w:num w:numId="15" w16cid:durableId="993071479">
    <w:abstractNumId w:val="1"/>
  </w:num>
  <w:num w:numId="16" w16cid:durableId="717122841">
    <w:abstractNumId w:val="10"/>
  </w:num>
  <w:num w:numId="17" w16cid:durableId="2059426009">
    <w:abstractNumId w:val="19"/>
  </w:num>
  <w:num w:numId="18" w16cid:durableId="434444701">
    <w:abstractNumId w:val="12"/>
  </w:num>
  <w:num w:numId="19" w16cid:durableId="2107722647">
    <w:abstractNumId w:val="11"/>
  </w:num>
  <w:num w:numId="20" w16cid:durableId="145514345">
    <w:abstractNumId w:val="7"/>
  </w:num>
  <w:num w:numId="21" w16cid:durableId="1328367611">
    <w:abstractNumId w:val="6"/>
  </w:num>
  <w:num w:numId="22" w16cid:durableId="1740516744">
    <w:abstractNumId w:val="18"/>
  </w:num>
  <w:num w:numId="23" w16cid:durableId="1159468362">
    <w:abstractNumId w:val="2"/>
  </w:num>
  <w:num w:numId="24" w16cid:durableId="1032804144">
    <w:abstractNumId w:val="5"/>
  </w:num>
  <w:num w:numId="25" w16cid:durableId="1477525994">
    <w:abstractNumId w:val="2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en-US" w:vendorID="8" w:dllVersion="513" w:checkStyle="1"/>
  <w:activeWritingStyle w:appName="MSWord" w:lang="pt-BR" w:vendorID="1" w:dllVersion="513" w:checkStyle="1"/>
  <w:activeWritingStyle w:appName="MSWord" w:lang="es-ES_tradnl" w:vendorID="9" w:dllVersion="512" w:checkStyle="1"/>
  <w:proofState w:spelling="clean" w:grammar="clean"/>
  <w:attachedTemplate r:id="rId1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 style="mso-position-horizontal-relative:margin;mso-position-vertical-relative:margin;mso-width-relative:margin;mso-height-relative:margin" o:allowincell="f" fillcolor="#4f81bd" strokecolor="#4f81bd">
      <v:fill color="#4f81bd"/>
      <v:stroke color="#4f81bd"/>
      <v:shadow on="t" type="perspective" color="#bfbfbf" opacity=".5" origin="-.5,-.5" offset="51pt,-10pt" offset2="114pt,-8pt" matrix=".75,,,.75"/>
      <v:textbox inset="18pt,18pt,18pt,18pt"/>
    </o:shapedefaults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I2MjMysDA2NzcwMjdQ0lEKTi0uzszPAykwrAUA5SSDfiwAAAA="/>
  </w:docVars>
  <w:rsids>
    <w:rsidRoot w:val="00B728F9"/>
    <w:rsid w:val="00010DDD"/>
    <w:rsid w:val="00041D47"/>
    <w:rsid w:val="00043804"/>
    <w:rsid w:val="00043C8A"/>
    <w:rsid w:val="00046471"/>
    <w:rsid w:val="0005014E"/>
    <w:rsid w:val="0007205C"/>
    <w:rsid w:val="00082F06"/>
    <w:rsid w:val="000B4731"/>
    <w:rsid w:val="000B55C7"/>
    <w:rsid w:val="000C0689"/>
    <w:rsid w:val="000D39E7"/>
    <w:rsid w:val="000D5E2B"/>
    <w:rsid w:val="000E758A"/>
    <w:rsid w:val="000F0FAF"/>
    <w:rsid w:val="000F21BD"/>
    <w:rsid w:val="00110633"/>
    <w:rsid w:val="00130E7E"/>
    <w:rsid w:val="00136F7E"/>
    <w:rsid w:val="00145C22"/>
    <w:rsid w:val="00156AA8"/>
    <w:rsid w:val="00165093"/>
    <w:rsid w:val="00175697"/>
    <w:rsid w:val="001A2488"/>
    <w:rsid w:val="001B587E"/>
    <w:rsid w:val="001C64AB"/>
    <w:rsid w:val="001E112D"/>
    <w:rsid w:val="002037AF"/>
    <w:rsid w:val="00206CAB"/>
    <w:rsid w:val="00207792"/>
    <w:rsid w:val="002376FD"/>
    <w:rsid w:val="00243459"/>
    <w:rsid w:val="00256DC1"/>
    <w:rsid w:val="002732F7"/>
    <w:rsid w:val="0028109D"/>
    <w:rsid w:val="002816AE"/>
    <w:rsid w:val="002A02AF"/>
    <w:rsid w:val="002A1F72"/>
    <w:rsid w:val="002A3554"/>
    <w:rsid w:val="002F2F39"/>
    <w:rsid w:val="00334258"/>
    <w:rsid w:val="00341166"/>
    <w:rsid w:val="0036029E"/>
    <w:rsid w:val="00383B05"/>
    <w:rsid w:val="003B1CE0"/>
    <w:rsid w:val="003D6C31"/>
    <w:rsid w:val="003F28BD"/>
    <w:rsid w:val="003F2D95"/>
    <w:rsid w:val="00402DBD"/>
    <w:rsid w:val="00417266"/>
    <w:rsid w:val="00426460"/>
    <w:rsid w:val="00436794"/>
    <w:rsid w:val="00436C75"/>
    <w:rsid w:val="00441AB6"/>
    <w:rsid w:val="00471599"/>
    <w:rsid w:val="0047258A"/>
    <w:rsid w:val="004A0021"/>
    <w:rsid w:val="004A5626"/>
    <w:rsid w:val="004B4772"/>
    <w:rsid w:val="004B735C"/>
    <w:rsid w:val="004C3CA8"/>
    <w:rsid w:val="004D1620"/>
    <w:rsid w:val="004E26A3"/>
    <w:rsid w:val="004F312C"/>
    <w:rsid w:val="004F4987"/>
    <w:rsid w:val="004F73C3"/>
    <w:rsid w:val="00516614"/>
    <w:rsid w:val="005213A1"/>
    <w:rsid w:val="00526374"/>
    <w:rsid w:val="00547AEC"/>
    <w:rsid w:val="00550657"/>
    <w:rsid w:val="00556136"/>
    <w:rsid w:val="00557251"/>
    <w:rsid w:val="00594DDC"/>
    <w:rsid w:val="005A69DB"/>
    <w:rsid w:val="005C4534"/>
    <w:rsid w:val="005D787D"/>
    <w:rsid w:val="005D7C62"/>
    <w:rsid w:val="005E75DB"/>
    <w:rsid w:val="005F509F"/>
    <w:rsid w:val="005F7E1F"/>
    <w:rsid w:val="006019BA"/>
    <w:rsid w:val="0061214C"/>
    <w:rsid w:val="00612A3E"/>
    <w:rsid w:val="00615F87"/>
    <w:rsid w:val="006515B7"/>
    <w:rsid w:val="00666336"/>
    <w:rsid w:val="00676476"/>
    <w:rsid w:val="00681AA3"/>
    <w:rsid w:val="00685ADB"/>
    <w:rsid w:val="006B5D42"/>
    <w:rsid w:val="006D1BE7"/>
    <w:rsid w:val="006E173D"/>
    <w:rsid w:val="006E6978"/>
    <w:rsid w:val="006F4C3A"/>
    <w:rsid w:val="00731CDA"/>
    <w:rsid w:val="00735C42"/>
    <w:rsid w:val="007364C5"/>
    <w:rsid w:val="007830C5"/>
    <w:rsid w:val="007C2F9B"/>
    <w:rsid w:val="00812579"/>
    <w:rsid w:val="00813A89"/>
    <w:rsid w:val="00816205"/>
    <w:rsid w:val="00841D69"/>
    <w:rsid w:val="00864C9A"/>
    <w:rsid w:val="008651BB"/>
    <w:rsid w:val="0087654A"/>
    <w:rsid w:val="00884A82"/>
    <w:rsid w:val="00893914"/>
    <w:rsid w:val="008B2ADD"/>
    <w:rsid w:val="008C41A1"/>
    <w:rsid w:val="008C79C2"/>
    <w:rsid w:val="008D02DC"/>
    <w:rsid w:val="008E2FBD"/>
    <w:rsid w:val="009242A9"/>
    <w:rsid w:val="0092786E"/>
    <w:rsid w:val="00952CE0"/>
    <w:rsid w:val="00964346"/>
    <w:rsid w:val="00977791"/>
    <w:rsid w:val="009807AD"/>
    <w:rsid w:val="009971E0"/>
    <w:rsid w:val="009A0F13"/>
    <w:rsid w:val="009A1A5B"/>
    <w:rsid w:val="00A115D0"/>
    <w:rsid w:val="00A37794"/>
    <w:rsid w:val="00A4648A"/>
    <w:rsid w:val="00A5499B"/>
    <w:rsid w:val="00A70390"/>
    <w:rsid w:val="00AB2BAF"/>
    <w:rsid w:val="00AD015A"/>
    <w:rsid w:val="00AD3D32"/>
    <w:rsid w:val="00B0160C"/>
    <w:rsid w:val="00B15864"/>
    <w:rsid w:val="00B252D9"/>
    <w:rsid w:val="00B51AB7"/>
    <w:rsid w:val="00B61DB2"/>
    <w:rsid w:val="00B70E5C"/>
    <w:rsid w:val="00B728F9"/>
    <w:rsid w:val="00B73BFD"/>
    <w:rsid w:val="00B77640"/>
    <w:rsid w:val="00B83894"/>
    <w:rsid w:val="00B901DD"/>
    <w:rsid w:val="00B91643"/>
    <w:rsid w:val="00BB71E7"/>
    <w:rsid w:val="00BB73D1"/>
    <w:rsid w:val="00BC3DD1"/>
    <w:rsid w:val="00BC3FA7"/>
    <w:rsid w:val="00BD516D"/>
    <w:rsid w:val="00BE2769"/>
    <w:rsid w:val="00C86671"/>
    <w:rsid w:val="00C9122F"/>
    <w:rsid w:val="00C9311A"/>
    <w:rsid w:val="00C96006"/>
    <w:rsid w:val="00CB3F54"/>
    <w:rsid w:val="00CB518A"/>
    <w:rsid w:val="00CD3F10"/>
    <w:rsid w:val="00CD7B3B"/>
    <w:rsid w:val="00CE5E55"/>
    <w:rsid w:val="00D00AC9"/>
    <w:rsid w:val="00D0670A"/>
    <w:rsid w:val="00D17049"/>
    <w:rsid w:val="00D25696"/>
    <w:rsid w:val="00D34888"/>
    <w:rsid w:val="00D70840"/>
    <w:rsid w:val="00D8327F"/>
    <w:rsid w:val="00DB0EB3"/>
    <w:rsid w:val="00DC26BE"/>
    <w:rsid w:val="00DD6FCC"/>
    <w:rsid w:val="00E12371"/>
    <w:rsid w:val="00E2111C"/>
    <w:rsid w:val="00E22E02"/>
    <w:rsid w:val="00E24D48"/>
    <w:rsid w:val="00E251CE"/>
    <w:rsid w:val="00E33B95"/>
    <w:rsid w:val="00E372C5"/>
    <w:rsid w:val="00E41B29"/>
    <w:rsid w:val="00E4204B"/>
    <w:rsid w:val="00E55102"/>
    <w:rsid w:val="00E705CC"/>
    <w:rsid w:val="00E71A0B"/>
    <w:rsid w:val="00E72B6B"/>
    <w:rsid w:val="00E7645F"/>
    <w:rsid w:val="00E8624F"/>
    <w:rsid w:val="00EA1187"/>
    <w:rsid w:val="00EB32BA"/>
    <w:rsid w:val="00EB6741"/>
    <w:rsid w:val="00EC35D3"/>
    <w:rsid w:val="00ED5DE7"/>
    <w:rsid w:val="00EF5035"/>
    <w:rsid w:val="00F16C0C"/>
    <w:rsid w:val="00F44C56"/>
    <w:rsid w:val="00F55CEA"/>
    <w:rsid w:val="00F5687F"/>
    <w:rsid w:val="00F57889"/>
    <w:rsid w:val="00F64FA8"/>
    <w:rsid w:val="00F90554"/>
    <w:rsid w:val="00F94EC2"/>
    <w:rsid w:val="00FA78B4"/>
    <w:rsid w:val="00FC244F"/>
    <w:rsid w:val="00FD2819"/>
    <w:rsid w:val="00FE2713"/>
    <w:rsid w:val="00FE6F01"/>
    <w:rsid w:val="00FF0C48"/>
    <w:rsid w:val="00FF33D3"/>
    <w:rsid w:val="00FF4A43"/>
    <w:rsid w:val="00FF5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style="mso-position-horizontal-relative:margin;mso-position-vertical-relative:margin;mso-width-relative:margin;mso-height-relative:margin" o:allowincell="f" fillcolor="#4f81bd" strokecolor="#4f81bd">
      <v:fill color="#4f81bd"/>
      <v:stroke color="#4f81bd"/>
      <v:shadow on="t" type="perspective" color="#bfbfbf" opacity=".5" origin="-.5,-.5" offset="51pt,-10pt" offset2="114pt,-8pt" matrix=".75,,,.75"/>
      <v:textbox inset="18pt,18pt,18pt,18pt"/>
    </o:shapedefaults>
    <o:shapelayout v:ext="edit">
      <o:idmap v:ext="edit" data="2"/>
    </o:shapelayout>
  </w:shapeDefaults>
  <w:decimalSymbol w:val=","/>
  <w:listSeparator w:val=";"/>
  <w14:docId w14:val="2136F9EC"/>
  <w14:defaultImageDpi w14:val="32767"/>
  <w15:chartTrackingRefBased/>
  <w15:docId w15:val="{8A9E7ED7-871D-4874-9090-B1274C6BF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line="240" w:lineRule="atLeast"/>
    </w:pPr>
    <w:rPr>
      <w:lang w:eastAsia="en-US"/>
    </w:rPr>
  </w:style>
  <w:style w:type="paragraph" w:styleId="Ttulo1">
    <w:name w:val="heading 1"/>
    <w:basedOn w:val="Normal"/>
    <w:next w:val="Normal"/>
    <w:qFormat/>
    <w:rsid w:val="005F509F"/>
    <w:pPr>
      <w:keepNext/>
      <w:spacing w:before="120" w:after="120"/>
      <w:jc w:val="both"/>
      <w:outlineLvl w:val="0"/>
    </w:pPr>
    <w:rPr>
      <w:b/>
      <w:sz w:val="24"/>
    </w:rPr>
  </w:style>
  <w:style w:type="paragraph" w:styleId="Ttulo2">
    <w:name w:val="heading 2"/>
    <w:basedOn w:val="Ttulo1"/>
    <w:next w:val="Normal"/>
    <w:qFormat/>
    <w:rsid w:val="005F509F"/>
    <w:pPr>
      <w:numPr>
        <w:ilvl w:val="1"/>
        <w:numId w:val="1"/>
      </w:numPr>
      <w:outlineLvl w:val="1"/>
    </w:pPr>
  </w:style>
  <w:style w:type="paragraph" w:styleId="Ttulo3">
    <w:name w:val="heading 3"/>
    <w:basedOn w:val="Ttulo1"/>
    <w:next w:val="Normal"/>
    <w:qFormat/>
    <w:pPr>
      <w:numPr>
        <w:ilvl w:val="2"/>
        <w:numId w:val="1"/>
      </w:numPr>
      <w:outlineLvl w:val="2"/>
    </w:pPr>
    <w:rPr>
      <w:b w:val="0"/>
      <w:i/>
    </w:rPr>
  </w:style>
  <w:style w:type="paragraph" w:styleId="Ttulo4">
    <w:name w:val="heading 4"/>
    <w:basedOn w:val="Ttulo1"/>
    <w:next w:val="Normal"/>
    <w:qFormat/>
    <w:pPr>
      <w:numPr>
        <w:ilvl w:val="3"/>
        <w:numId w:val="1"/>
      </w:numPr>
      <w:outlineLvl w:val="3"/>
    </w:pPr>
    <w:rPr>
      <w:b w:val="0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CharCharChar">
    <w:name w:val="Paragraph2 Char Char Char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685ADB"/>
    <w:pPr>
      <w:spacing w:before="360" w:after="360" w:line="240" w:lineRule="auto"/>
    </w:pPr>
    <w:rPr>
      <w:b/>
      <w:sz w:val="24"/>
    </w:rPr>
  </w:style>
  <w:style w:type="paragraph" w:styleId="Subttulo">
    <w:name w:val="Subtitle"/>
    <w:basedOn w:val="Normal"/>
    <w:qFormat/>
    <w:rsid w:val="00E33B95"/>
    <w:pPr>
      <w:spacing w:after="60"/>
    </w:pPr>
    <w:rPr>
      <w:b/>
      <w:sz w:val="24"/>
      <w:lang w:val="en-AU"/>
    </w:rPr>
  </w:style>
  <w:style w:type="paragraph" w:styleId="Recuonormal">
    <w:name w:val="Normal Indent"/>
    <w:basedOn w:val="Normal"/>
    <w:semiHidden/>
    <w:pPr>
      <w:ind w:left="900" w:hanging="900"/>
    </w:pPr>
  </w:style>
  <w:style w:type="paragraph" w:styleId="Sumrio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Sumrio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Sumrio3">
    <w:name w:val="toc 3"/>
    <w:basedOn w:val="Normal"/>
    <w:next w:val="Normal"/>
    <w:uiPriority w:val="39"/>
    <w:pPr>
      <w:tabs>
        <w:tab w:val="left" w:pos="1440"/>
        <w:tab w:val="right" w:pos="9360"/>
      </w:tabs>
      <w:ind w:left="864"/>
    </w:pPr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Corpodetexto">
    <w:name w:val="Body Text"/>
    <w:basedOn w:val="Normal"/>
    <w:semiHidden/>
    <w:pPr>
      <w:keepLines/>
      <w:spacing w:after="120"/>
      <w:ind w:left="720"/>
      <w:jc w:val="both"/>
    </w:pPr>
    <w:rPr>
      <w:sz w:val="22"/>
    </w:r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Refdenotaderodap">
    <w:name w:val="footnote reference"/>
    <w:semiHidden/>
    <w:rPr>
      <w:sz w:val="20"/>
      <w:vertAlign w:val="superscript"/>
    </w:rPr>
  </w:style>
  <w:style w:type="paragraph" w:styleId="Textodenotaderodap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semiHidden/>
    <w:pPr>
      <w:ind w:left="600"/>
    </w:pPr>
  </w:style>
  <w:style w:type="paragraph" w:styleId="Sumrio5">
    <w:name w:val="toc 5"/>
    <w:basedOn w:val="Normal"/>
    <w:next w:val="Normal"/>
    <w:semiHidden/>
    <w:pPr>
      <w:ind w:left="800"/>
    </w:pPr>
  </w:style>
  <w:style w:type="paragraph" w:styleId="Sumrio6">
    <w:name w:val="toc 6"/>
    <w:basedOn w:val="Normal"/>
    <w:next w:val="Normal"/>
    <w:semiHidden/>
    <w:pPr>
      <w:ind w:left="1000"/>
    </w:pPr>
  </w:style>
  <w:style w:type="paragraph" w:styleId="Sumrio7">
    <w:name w:val="toc 7"/>
    <w:basedOn w:val="Normal"/>
    <w:next w:val="Normal"/>
    <w:semiHidden/>
    <w:pPr>
      <w:ind w:left="1200"/>
    </w:pPr>
  </w:style>
  <w:style w:type="paragraph" w:styleId="Sumrio8">
    <w:name w:val="toc 8"/>
    <w:basedOn w:val="Normal"/>
    <w:next w:val="Normal"/>
    <w:semiHidden/>
    <w:pPr>
      <w:ind w:left="1400"/>
    </w:pPr>
  </w:style>
  <w:style w:type="paragraph" w:styleId="Sumrio9">
    <w:name w:val="toc 9"/>
    <w:basedOn w:val="Normal"/>
    <w:next w:val="Normal"/>
    <w:semiHidden/>
    <w:pPr>
      <w:ind w:left="1600"/>
    </w:pPr>
  </w:style>
  <w:style w:type="paragraph" w:styleId="Corpodetexto2">
    <w:name w:val="Body Text 2"/>
    <w:basedOn w:val="Normal"/>
    <w:semiHidden/>
    <w:rPr>
      <w:i/>
      <w:color w:val="0000FF"/>
    </w:rPr>
  </w:style>
  <w:style w:type="paragraph" w:styleId="Recuodecorpodetexto">
    <w:name w:val="Body Text Indent"/>
    <w:basedOn w:val="Normal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numPr>
        <w:numId w:val="2"/>
      </w:numPr>
      <w:tabs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Corpodetexto"/>
    <w:autoRedefine/>
    <w:pPr>
      <w:spacing w:before="120" w:after="120"/>
      <w:ind w:left="765"/>
      <w:jc w:val="both"/>
    </w:pPr>
    <w:rPr>
      <w:i/>
      <w:color w:val="0000FF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HiperlinkVisitado">
    <w:name w:val="FollowedHyperlink"/>
    <w:semiHidden/>
    <w:rPr>
      <w:color w:val="800080"/>
      <w:u w:val="single"/>
    </w:rPr>
  </w:style>
  <w:style w:type="character" w:styleId="Forte">
    <w:name w:val="Strong"/>
    <w:rPr>
      <w:b/>
      <w:bCs/>
    </w:rPr>
  </w:style>
  <w:style w:type="paragraph" w:customStyle="1" w:styleId="template">
    <w:name w:val="template"/>
    <w:basedOn w:val="Normal"/>
    <w:pPr>
      <w:widowControl/>
      <w:spacing w:line="240" w:lineRule="exact"/>
    </w:pPr>
    <w:rPr>
      <w:rFonts w:ascii="Arial" w:hAnsi="Arial"/>
      <w:i/>
      <w:sz w:val="22"/>
      <w:lang w:eastAsia="pt-BR"/>
    </w:rPr>
  </w:style>
  <w:style w:type="paragraph" w:customStyle="1" w:styleId="Requisito">
    <w:name w:val="Requisito"/>
    <w:basedOn w:val="Corpodetexto"/>
    <w:pPr>
      <w:numPr>
        <w:ilvl w:val="1"/>
        <w:numId w:val="4"/>
      </w:numPr>
    </w:pPr>
    <w:rPr>
      <w:sz w:val="20"/>
    </w:rPr>
  </w:style>
  <w:style w:type="paragraph" w:customStyle="1" w:styleId="infoblue0">
    <w:name w:val="infoblue"/>
    <w:basedOn w:val="Normal"/>
    <w:pPr>
      <w:widowControl/>
      <w:spacing w:after="120"/>
      <w:ind w:left="720"/>
    </w:pPr>
    <w:rPr>
      <w:rFonts w:eastAsia="Arial Unicode MS"/>
      <w:i/>
      <w:iCs/>
      <w:color w:val="0000FF"/>
    </w:rPr>
  </w:style>
  <w:style w:type="character" w:customStyle="1" w:styleId="Paragraph2CharCharCharChar">
    <w:name w:val="Paragraph2 Char Char Char Char"/>
    <w:rPr>
      <w:color w:val="000000"/>
      <w:lang w:val="en-AU" w:eastAsia="en-US" w:bidi="ar-SA"/>
    </w:rPr>
  </w:style>
  <w:style w:type="character" w:styleId="Refdecomentrio">
    <w:name w:val="annotation reference"/>
    <w:semiHidden/>
    <w:rPr>
      <w:sz w:val="16"/>
      <w:szCs w:val="16"/>
    </w:rPr>
  </w:style>
  <w:style w:type="paragraph" w:styleId="Textodecomentrio">
    <w:name w:val="annotation text"/>
    <w:basedOn w:val="Normal"/>
    <w:link w:val="TextodecomentrioChar"/>
    <w:semiHidden/>
  </w:style>
  <w:style w:type="paragraph" w:styleId="Textodebalo">
    <w:name w:val="Balloon Text"/>
    <w:basedOn w:val="Normal"/>
    <w:link w:val="TextodebaloChar"/>
    <w:uiPriority w:val="99"/>
    <w:semiHidden/>
    <w:unhideWhenUsed/>
    <w:rsid w:val="00B728F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B728F9"/>
    <w:rPr>
      <w:rFonts w:ascii="Tahoma" w:hAnsi="Tahoma" w:cs="Tahoma"/>
      <w:sz w:val="16"/>
      <w:szCs w:val="16"/>
      <w:lang w:val="en-US" w:eastAsia="en-US"/>
    </w:rPr>
  </w:style>
  <w:style w:type="table" w:styleId="Tabelacomgrade">
    <w:name w:val="Table Grid"/>
    <w:basedOn w:val="Tabelanormal"/>
    <w:uiPriority w:val="59"/>
    <w:rsid w:val="00B61DB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argrafodaLista">
    <w:name w:val="List Paragraph"/>
    <w:basedOn w:val="Normal"/>
    <w:uiPriority w:val="34"/>
    <w:qFormat/>
    <w:rsid w:val="00813A89"/>
    <w:pPr>
      <w:widowControl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B55C7"/>
    <w:rPr>
      <w:b/>
      <w:bCs/>
    </w:rPr>
  </w:style>
  <w:style w:type="character" w:customStyle="1" w:styleId="TextodecomentrioChar">
    <w:name w:val="Texto de comentário Char"/>
    <w:link w:val="Textodecomentrio"/>
    <w:semiHidden/>
    <w:rsid w:val="000B55C7"/>
    <w:rPr>
      <w:lang w:val="en-US" w:eastAsia="en-US"/>
    </w:rPr>
  </w:style>
  <w:style w:type="character" w:customStyle="1" w:styleId="AssuntodocomentrioChar">
    <w:name w:val="Assunto do comentário Char"/>
    <w:basedOn w:val="TextodecomentrioChar"/>
    <w:link w:val="Assuntodocomentrio"/>
    <w:rsid w:val="000B55C7"/>
    <w:rPr>
      <w:lang w:val="en-US"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402DB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doSumrio">
    <w:name w:val="TOC Heading"/>
    <w:basedOn w:val="Ttulo1"/>
    <w:next w:val="Normal"/>
    <w:uiPriority w:val="39"/>
    <w:unhideWhenUsed/>
    <w:qFormat/>
    <w:rsid w:val="005F509F"/>
    <w:pPr>
      <w:keepLines/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054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013073">
          <w:marLeft w:val="1166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footer" Target="footer2.xml"/><Relationship Id="rId10" Type="http://schemas.openxmlformats.org/officeDocument/2006/relationships/image" Target="media/image1.jpg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g"/><Relationship Id="rId22" Type="http://schemas.openxmlformats.org/officeDocument/2006/relationships/header" Target="header2.xm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Ludimila\RUP\Templates\rup_wd_tmpl\req\rup_srs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C69A6D-F332-4D26-9B55-378C165056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rup_srs.dot</Template>
  <TotalTime>1641</TotalTime>
  <Pages>21</Pages>
  <Words>1952</Words>
  <Characters>10547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Especificação de Requisitos de Software</vt:lpstr>
    </vt:vector>
  </TitlesOfParts>
  <Company/>
  <LinksUpToDate>false</LinksUpToDate>
  <CharactersWithSpaces>12475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Requisitos de Software</dc:title>
  <dc:subject>TIDIA - Ae</dc:subject>
  <dc:creator>Lucilia Araki</dc:creator>
  <cp:keywords/>
  <cp:lastModifiedBy>Samuel Grontoski</cp:lastModifiedBy>
  <cp:revision>122</cp:revision>
  <cp:lastPrinted>2010-03-16T17:34:00Z</cp:lastPrinted>
  <dcterms:created xsi:type="dcterms:W3CDTF">2025-01-13T22:13:00Z</dcterms:created>
  <dcterms:modified xsi:type="dcterms:W3CDTF">2025-02-04T17:48:00Z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ão">
    <vt:lpwstr>0.0.0</vt:lpwstr>
  </property>
  <property fmtid="{D5CDD505-2E9C-101B-9397-08002B2CF9AE}" pid="3" name="Instituição">
    <vt:lpwstr>FAPESP</vt:lpwstr>
  </property>
</Properties>
</file>